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1D9BC" w14:textId="361EA5E7" w:rsidR="00657E5C" w:rsidRPr="00D876FA" w:rsidRDefault="00211B73" w:rsidP="00B71C92">
      <w:pPr>
        <w:pStyle w:val="1"/>
      </w:pPr>
      <w:bookmarkStart w:id="0" w:name="_Toc211852529"/>
      <w:r>
        <w:rPr>
          <w:rFonts w:hint="eastAsia"/>
        </w:rPr>
        <w:t>实施前准备</w:t>
      </w:r>
      <w:bookmarkEnd w:id="0"/>
    </w:p>
    <w:p w14:paraId="3E88F81C" w14:textId="46B93C51" w:rsidR="00FB73EC" w:rsidRDefault="00FB73EC" w:rsidP="0059337E">
      <w:pPr>
        <w:pStyle w:val="2"/>
      </w:pPr>
      <w:bookmarkStart w:id="1" w:name="_Toc211852530"/>
      <w:r>
        <w:rPr>
          <w:rFonts w:hint="eastAsia"/>
        </w:rPr>
        <w:t>执行数据库检查脚本</w:t>
      </w:r>
      <w:bookmarkEnd w:id="1"/>
    </w:p>
    <w:p w14:paraId="2ABE0B1A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gramStart"/>
      <w:r w:rsidRPr="00AC7CAC">
        <w:rPr>
          <w:lang w:val="en-US" w:eastAsia="zh-CN"/>
        </w:rPr>
        <w:t>#!/</w:t>
      </w:r>
      <w:proofErr w:type="gramEnd"/>
      <w:r w:rsidRPr="00AC7CAC">
        <w:rPr>
          <w:lang w:val="en-US" w:eastAsia="zh-CN"/>
        </w:rPr>
        <w:t>bin/bash</w:t>
      </w:r>
    </w:p>
    <w:p w14:paraId="57BCB8E3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# Get all Oracle instances</w:t>
      </w:r>
    </w:p>
    <w:p w14:paraId="7E0DD180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instances=$(</w:t>
      </w:r>
      <w:proofErr w:type="spellStart"/>
      <w:r w:rsidRPr="00AC7CAC">
        <w:rPr>
          <w:lang w:val="en-US" w:eastAsia="zh-CN"/>
        </w:rPr>
        <w:t>ps</w:t>
      </w:r>
      <w:proofErr w:type="spellEnd"/>
      <w:r w:rsidRPr="00AC7CAC">
        <w:rPr>
          <w:lang w:val="en-US" w:eastAsia="zh-CN"/>
        </w:rPr>
        <w:t xml:space="preserve"> -</w:t>
      </w:r>
      <w:proofErr w:type="spellStart"/>
      <w:r w:rsidRPr="00AC7CAC">
        <w:rPr>
          <w:lang w:val="en-US" w:eastAsia="zh-CN"/>
        </w:rPr>
        <w:t>ef</w:t>
      </w:r>
      <w:proofErr w:type="spellEnd"/>
      <w:r w:rsidRPr="00AC7CAC">
        <w:rPr>
          <w:lang w:val="en-US" w:eastAsia="zh-CN"/>
        </w:rPr>
        <w:t xml:space="preserve"> | grep </w:t>
      </w:r>
      <w:proofErr w:type="spellStart"/>
      <w:r w:rsidRPr="00AC7CAC">
        <w:rPr>
          <w:lang w:val="en-US" w:eastAsia="zh-CN"/>
        </w:rPr>
        <w:t>pmon</w:t>
      </w:r>
      <w:proofErr w:type="spellEnd"/>
      <w:r w:rsidRPr="00AC7CAC">
        <w:rPr>
          <w:lang w:val="en-US" w:eastAsia="zh-CN"/>
        </w:rPr>
        <w:t xml:space="preserve"> | grep -v grep | grep -vi '+</w:t>
      </w:r>
      <w:proofErr w:type="spellStart"/>
      <w:r w:rsidRPr="00AC7CAC">
        <w:rPr>
          <w:lang w:val="en-US" w:eastAsia="zh-CN"/>
        </w:rPr>
        <w:t>asm</w:t>
      </w:r>
      <w:proofErr w:type="spellEnd"/>
      <w:r w:rsidRPr="00AC7CAC">
        <w:rPr>
          <w:lang w:val="en-US" w:eastAsia="zh-CN"/>
        </w:rPr>
        <w:t xml:space="preserve">'|grep </w:t>
      </w:r>
      <w:proofErr w:type="spellStart"/>
      <w:r w:rsidRPr="00AC7CAC">
        <w:rPr>
          <w:lang w:val="en-US" w:eastAsia="zh-CN"/>
        </w:rPr>
        <w:t>ora_pmon</w:t>
      </w:r>
      <w:proofErr w:type="spellEnd"/>
      <w:r w:rsidRPr="00AC7CAC">
        <w:rPr>
          <w:lang w:val="en-US" w:eastAsia="zh-CN"/>
        </w:rPr>
        <w:t>_ | awk -F'_' '{print $3}')</w:t>
      </w:r>
    </w:p>
    <w:p w14:paraId="732B110F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</w:p>
    <w:p w14:paraId="563A6C80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if [ -z "$instances</w:t>
      </w:r>
      <w:proofErr w:type="gramStart"/>
      <w:r w:rsidRPr="00AC7CAC">
        <w:rPr>
          <w:lang w:val="en-US" w:eastAsia="zh-CN"/>
        </w:rPr>
        <w:t>" ]</w:t>
      </w:r>
      <w:proofErr w:type="gramEnd"/>
      <w:r w:rsidRPr="00AC7CAC">
        <w:rPr>
          <w:lang w:val="en-US" w:eastAsia="zh-CN"/>
        </w:rPr>
        <w:t>; then</w:t>
      </w:r>
    </w:p>
    <w:p w14:paraId="1A6154AD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    echo "No Oracle database instances found!"</w:t>
      </w:r>
    </w:p>
    <w:p w14:paraId="22FA3316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    echo "No Oracle database instances found!"</w:t>
      </w:r>
    </w:p>
    <w:p w14:paraId="73869C58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    exit 1</w:t>
      </w:r>
    </w:p>
    <w:p w14:paraId="0E28D581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fi</w:t>
      </w:r>
    </w:p>
    <w:p w14:paraId="4F938151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</w:p>
    <w:p w14:paraId="68D4D6E4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    echo "Found the following Oracle instances:"</w:t>
      </w:r>
    </w:p>
    <w:p w14:paraId="4844DA32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    echo $instances</w:t>
      </w:r>
    </w:p>
    <w:p w14:paraId="14738330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    echo "-------------------------------------"</w:t>
      </w:r>
    </w:p>
    <w:p w14:paraId="2E7C85CE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</w:p>
    <w:p w14:paraId="7A26009B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# Check each instance</w:t>
      </w:r>
    </w:p>
    <w:p w14:paraId="1EF2332C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for </w:t>
      </w:r>
      <w:proofErr w:type="gramStart"/>
      <w:r w:rsidRPr="00AC7CAC">
        <w:rPr>
          <w:lang w:val="en-US" w:eastAsia="zh-CN"/>
        </w:rPr>
        <w:t>instance</w:t>
      </w:r>
      <w:proofErr w:type="gramEnd"/>
      <w:r w:rsidRPr="00AC7CAC">
        <w:rPr>
          <w:lang w:val="en-US" w:eastAsia="zh-CN"/>
        </w:rPr>
        <w:t xml:space="preserve"> in $instances; do</w:t>
      </w:r>
    </w:p>
    <w:p w14:paraId="4CA1D203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    echo "Checking instance: $instance ..."</w:t>
      </w:r>
    </w:p>
    <w:p w14:paraId="77028B50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    echo "Instance: $instance"</w:t>
      </w:r>
    </w:p>
    <w:p w14:paraId="37A76E2E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    export ORACLE_SID=$instance</w:t>
      </w:r>
    </w:p>
    <w:p w14:paraId="2D3AA6C4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</w:p>
    <w:p w14:paraId="3E1C6EB1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# Precheck database before </w:t>
      </w:r>
      <w:proofErr w:type="spellStart"/>
      <w:r w:rsidRPr="00AC7CAC">
        <w:rPr>
          <w:lang w:val="en-US" w:eastAsia="zh-CN"/>
        </w:rPr>
        <w:t>ru</w:t>
      </w:r>
      <w:proofErr w:type="spellEnd"/>
      <w:r w:rsidRPr="00AC7CAC">
        <w:rPr>
          <w:lang w:val="en-US" w:eastAsia="zh-CN"/>
        </w:rPr>
        <w:t xml:space="preserve"> upgrade</w:t>
      </w:r>
    </w:p>
    <w:p w14:paraId="63CF4CB2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    echo "Precheck database before </w:t>
      </w:r>
      <w:proofErr w:type="spellStart"/>
      <w:r w:rsidRPr="00AC7CAC">
        <w:rPr>
          <w:lang w:val="en-US" w:eastAsia="zh-CN"/>
        </w:rPr>
        <w:t>ru</w:t>
      </w:r>
      <w:proofErr w:type="spellEnd"/>
      <w:r w:rsidRPr="00AC7CAC">
        <w:rPr>
          <w:lang w:val="en-US" w:eastAsia="zh-CN"/>
        </w:rPr>
        <w:t xml:space="preserve"> upgrade:"</w:t>
      </w:r>
    </w:p>
    <w:p w14:paraId="22BE450C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    echo "-------------------------------------"</w:t>
      </w:r>
    </w:p>
    <w:p w14:paraId="786BA4EA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AC7CAC">
        <w:rPr>
          <w:lang w:val="en-US" w:eastAsia="zh-CN"/>
        </w:rPr>
        <w:t>sqlplus</w:t>
      </w:r>
      <w:proofErr w:type="spellEnd"/>
      <w:r w:rsidRPr="00AC7CAC">
        <w:rPr>
          <w:lang w:val="en-US" w:eastAsia="zh-CN"/>
        </w:rPr>
        <w:t xml:space="preserve"> -S / as </w:t>
      </w:r>
      <w:proofErr w:type="spellStart"/>
      <w:r w:rsidRPr="00AC7CAC">
        <w:rPr>
          <w:lang w:val="en-US" w:eastAsia="zh-CN"/>
        </w:rPr>
        <w:t>sysdba</w:t>
      </w:r>
      <w:proofErr w:type="spellEnd"/>
      <w:r w:rsidRPr="00AC7CAC">
        <w:rPr>
          <w:lang w:val="en-US" w:eastAsia="zh-CN"/>
        </w:rPr>
        <w:t xml:space="preserve"> &lt;&lt;EOF</w:t>
      </w:r>
    </w:p>
    <w:p w14:paraId="54A290C1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set </w:t>
      </w:r>
      <w:proofErr w:type="spellStart"/>
      <w:r w:rsidRPr="00AC7CAC">
        <w:rPr>
          <w:lang w:val="en-US" w:eastAsia="zh-CN"/>
        </w:rPr>
        <w:t>linesize</w:t>
      </w:r>
      <w:proofErr w:type="spellEnd"/>
      <w:r w:rsidRPr="00AC7CAC">
        <w:rPr>
          <w:lang w:val="en-US" w:eastAsia="zh-CN"/>
        </w:rPr>
        <w:t xml:space="preserve"> 2000;</w:t>
      </w:r>
    </w:p>
    <w:p w14:paraId="7B981DBE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set </w:t>
      </w:r>
      <w:proofErr w:type="spellStart"/>
      <w:r w:rsidRPr="00AC7CAC">
        <w:rPr>
          <w:lang w:val="en-US" w:eastAsia="zh-CN"/>
        </w:rPr>
        <w:t>pagesize</w:t>
      </w:r>
      <w:proofErr w:type="spellEnd"/>
      <w:r w:rsidRPr="00AC7CAC">
        <w:rPr>
          <w:lang w:val="en-US" w:eastAsia="zh-CN"/>
        </w:rPr>
        <w:t xml:space="preserve"> 20000;</w:t>
      </w:r>
    </w:p>
    <w:p w14:paraId="15B9F5DE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set </w:t>
      </w:r>
      <w:proofErr w:type="spellStart"/>
      <w:r w:rsidRPr="00AC7CAC">
        <w:rPr>
          <w:lang w:val="en-US" w:eastAsia="zh-CN"/>
        </w:rPr>
        <w:t>trimout</w:t>
      </w:r>
      <w:proofErr w:type="spellEnd"/>
      <w:r w:rsidRPr="00AC7CAC">
        <w:rPr>
          <w:lang w:val="en-US" w:eastAsia="zh-CN"/>
        </w:rPr>
        <w:t xml:space="preserve"> on;</w:t>
      </w:r>
    </w:p>
    <w:p w14:paraId="1A19F23C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set </w:t>
      </w:r>
      <w:proofErr w:type="spellStart"/>
      <w:r w:rsidRPr="00AC7CAC">
        <w:rPr>
          <w:lang w:val="en-US" w:eastAsia="zh-CN"/>
        </w:rPr>
        <w:t>trimspool</w:t>
      </w:r>
      <w:proofErr w:type="spellEnd"/>
      <w:r w:rsidRPr="00AC7CAC">
        <w:rPr>
          <w:lang w:val="en-US" w:eastAsia="zh-CN"/>
        </w:rPr>
        <w:t xml:space="preserve"> on;</w:t>
      </w:r>
    </w:p>
    <w:p w14:paraId="706E9E31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set feedback off;</w:t>
      </w:r>
    </w:p>
    <w:p w14:paraId="5EB7B90E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set verify off;</w:t>
      </w:r>
    </w:p>
    <w:p w14:paraId="494346A5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set term off;</w:t>
      </w:r>
    </w:p>
    <w:p w14:paraId="34FA0BBF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set trims on;</w:t>
      </w:r>
    </w:p>
    <w:p w14:paraId="77A17620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set </w:t>
      </w:r>
      <w:proofErr w:type="spellStart"/>
      <w:r w:rsidRPr="00AC7CAC">
        <w:rPr>
          <w:lang w:val="en-US" w:eastAsia="zh-CN"/>
        </w:rPr>
        <w:t>newpage</w:t>
      </w:r>
      <w:proofErr w:type="spellEnd"/>
      <w:r w:rsidRPr="00AC7CAC">
        <w:rPr>
          <w:lang w:val="en-US" w:eastAsia="zh-CN"/>
        </w:rPr>
        <w:t xml:space="preserve"> 1;</w:t>
      </w:r>
    </w:p>
    <w:p w14:paraId="083D9E5E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col </w:t>
      </w:r>
      <w:proofErr w:type="spellStart"/>
      <w:r w:rsidRPr="00AC7CAC">
        <w:rPr>
          <w:lang w:val="en-US" w:eastAsia="zh-CN"/>
        </w:rPr>
        <w:t>comp_id</w:t>
      </w:r>
      <w:proofErr w:type="spellEnd"/>
      <w:r w:rsidRPr="00AC7CAC">
        <w:rPr>
          <w:lang w:val="en-US" w:eastAsia="zh-CN"/>
        </w:rPr>
        <w:t xml:space="preserve"> for a20;</w:t>
      </w:r>
    </w:p>
    <w:p w14:paraId="3EF12FA0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col version for a20;</w:t>
      </w:r>
    </w:p>
    <w:p w14:paraId="45BCDECC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col status for a30;</w:t>
      </w:r>
    </w:p>
    <w:p w14:paraId="79BC117F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col owner for a20;</w:t>
      </w:r>
    </w:p>
    <w:p w14:paraId="3EF829BA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col </w:t>
      </w:r>
      <w:proofErr w:type="spellStart"/>
      <w:r w:rsidRPr="00AC7CAC">
        <w:rPr>
          <w:lang w:val="en-US" w:eastAsia="zh-CN"/>
        </w:rPr>
        <w:t>force_logging</w:t>
      </w:r>
      <w:proofErr w:type="spellEnd"/>
      <w:r w:rsidRPr="00AC7CAC">
        <w:rPr>
          <w:lang w:val="en-US" w:eastAsia="zh-CN"/>
        </w:rPr>
        <w:t xml:space="preserve"> for a10;</w:t>
      </w:r>
    </w:p>
    <w:p w14:paraId="51659052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col </w:t>
      </w:r>
      <w:proofErr w:type="spellStart"/>
      <w:r w:rsidRPr="00AC7CAC">
        <w:rPr>
          <w:lang w:val="en-US" w:eastAsia="zh-CN"/>
        </w:rPr>
        <w:t>inst_id</w:t>
      </w:r>
      <w:proofErr w:type="spellEnd"/>
      <w:r w:rsidRPr="00AC7CAC">
        <w:rPr>
          <w:lang w:val="en-US" w:eastAsia="zh-CN"/>
        </w:rPr>
        <w:t xml:space="preserve"> for 999999;</w:t>
      </w:r>
    </w:p>
    <w:p w14:paraId="405E8C21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col </w:t>
      </w:r>
      <w:proofErr w:type="spellStart"/>
      <w:r w:rsidRPr="00AC7CAC">
        <w:rPr>
          <w:lang w:val="en-US" w:eastAsia="zh-CN"/>
        </w:rPr>
        <w:t>open_mode</w:t>
      </w:r>
      <w:proofErr w:type="spellEnd"/>
      <w:r w:rsidRPr="00AC7CAC">
        <w:rPr>
          <w:lang w:val="en-US" w:eastAsia="zh-CN"/>
        </w:rPr>
        <w:t xml:space="preserve"> for a10;</w:t>
      </w:r>
    </w:p>
    <w:p w14:paraId="0632AEE0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col </w:t>
      </w:r>
      <w:proofErr w:type="spellStart"/>
      <w:r w:rsidRPr="00AC7CAC">
        <w:rPr>
          <w:lang w:val="en-US" w:eastAsia="zh-CN"/>
        </w:rPr>
        <w:t>object_name</w:t>
      </w:r>
      <w:proofErr w:type="spellEnd"/>
      <w:r w:rsidRPr="00AC7CAC">
        <w:rPr>
          <w:lang w:val="en-US" w:eastAsia="zh-CN"/>
        </w:rPr>
        <w:t xml:space="preserve"> for a35;</w:t>
      </w:r>
    </w:p>
    <w:p w14:paraId="616B7587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col </w:t>
      </w:r>
      <w:proofErr w:type="spellStart"/>
      <w:r w:rsidRPr="00AC7CAC">
        <w:rPr>
          <w:lang w:val="en-US" w:eastAsia="zh-CN"/>
        </w:rPr>
        <w:t>db_unique_name</w:t>
      </w:r>
      <w:proofErr w:type="spellEnd"/>
      <w:r w:rsidRPr="00AC7CAC">
        <w:rPr>
          <w:lang w:val="en-US" w:eastAsia="zh-CN"/>
        </w:rPr>
        <w:t xml:space="preserve"> for a15;</w:t>
      </w:r>
    </w:p>
    <w:p w14:paraId="7288B80C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col </w:t>
      </w:r>
      <w:proofErr w:type="spellStart"/>
      <w:r w:rsidRPr="00AC7CAC">
        <w:rPr>
          <w:lang w:val="en-US" w:eastAsia="zh-CN"/>
        </w:rPr>
        <w:t>host_name</w:t>
      </w:r>
      <w:proofErr w:type="spellEnd"/>
      <w:r w:rsidRPr="00AC7CAC">
        <w:rPr>
          <w:lang w:val="en-US" w:eastAsia="zh-CN"/>
        </w:rPr>
        <w:t xml:space="preserve"> for a20;</w:t>
      </w:r>
    </w:p>
    <w:p w14:paraId="020995CE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col name for a25 </w:t>
      </w:r>
      <w:proofErr w:type="spellStart"/>
      <w:r w:rsidRPr="00AC7CAC">
        <w:rPr>
          <w:lang w:val="en-US" w:eastAsia="zh-CN"/>
        </w:rPr>
        <w:t>tru</w:t>
      </w:r>
      <w:proofErr w:type="spellEnd"/>
      <w:r w:rsidRPr="00AC7CAC">
        <w:rPr>
          <w:lang w:val="en-US" w:eastAsia="zh-CN"/>
        </w:rPr>
        <w:t>;</w:t>
      </w:r>
    </w:p>
    <w:p w14:paraId="44C4B39D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col ACTION_TIME for a30;</w:t>
      </w:r>
    </w:p>
    <w:p w14:paraId="492B5538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col action for a10;</w:t>
      </w:r>
    </w:p>
    <w:p w14:paraId="1E712541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col DESCRIPTION for a65;</w:t>
      </w:r>
    </w:p>
    <w:p w14:paraId="75AEF545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col comments for a30;</w:t>
      </w:r>
    </w:p>
    <w:p w14:paraId="54043CEB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show </w:t>
      </w:r>
      <w:proofErr w:type="spellStart"/>
      <w:r w:rsidRPr="00AC7CAC">
        <w:rPr>
          <w:lang w:val="en-US" w:eastAsia="zh-CN"/>
        </w:rPr>
        <w:t>pdbs</w:t>
      </w:r>
      <w:proofErr w:type="spellEnd"/>
      <w:r w:rsidRPr="00AC7CAC">
        <w:rPr>
          <w:lang w:val="en-US" w:eastAsia="zh-CN"/>
        </w:rPr>
        <w:t>;</w:t>
      </w:r>
    </w:p>
    <w:p w14:paraId="41A1F018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select * from v\$option;</w:t>
      </w:r>
    </w:p>
    <w:p w14:paraId="7C8491B2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select inst_</w:t>
      </w:r>
      <w:proofErr w:type="gramStart"/>
      <w:r w:rsidRPr="00AC7CAC">
        <w:rPr>
          <w:lang w:val="en-US" w:eastAsia="zh-CN"/>
        </w:rPr>
        <w:t>id,name</w:t>
      </w:r>
      <w:proofErr w:type="gramEnd"/>
      <w:r w:rsidRPr="00AC7CAC">
        <w:rPr>
          <w:lang w:val="en-US" w:eastAsia="zh-CN"/>
        </w:rPr>
        <w:t xml:space="preserve">,db_unique_name,log_mode,open_mode,force_logging,database_role from </w:t>
      </w:r>
      <w:proofErr w:type="spellStart"/>
      <w:r w:rsidRPr="00AC7CAC">
        <w:rPr>
          <w:lang w:val="en-US" w:eastAsia="zh-CN"/>
        </w:rPr>
        <w:t>gv</w:t>
      </w:r>
      <w:proofErr w:type="spellEnd"/>
      <w:r w:rsidRPr="00AC7CAC">
        <w:rPr>
          <w:lang w:val="en-US" w:eastAsia="zh-CN"/>
        </w:rPr>
        <w:t>\$database;</w:t>
      </w:r>
    </w:p>
    <w:p w14:paraId="04D656B9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select </w:t>
      </w:r>
      <w:proofErr w:type="spellStart"/>
      <w:r w:rsidRPr="00AC7CAC">
        <w:rPr>
          <w:lang w:val="en-US" w:eastAsia="zh-CN"/>
        </w:rPr>
        <w:t>host_</w:t>
      </w:r>
      <w:proofErr w:type="gramStart"/>
      <w:r w:rsidRPr="00AC7CAC">
        <w:rPr>
          <w:lang w:val="en-US" w:eastAsia="zh-CN"/>
        </w:rPr>
        <w:t>name,instance</w:t>
      </w:r>
      <w:proofErr w:type="gramEnd"/>
      <w:r w:rsidRPr="00AC7CAC">
        <w:rPr>
          <w:lang w:val="en-US" w:eastAsia="zh-CN"/>
        </w:rPr>
        <w:t>_name,version,status,database_status</w:t>
      </w:r>
      <w:proofErr w:type="spellEnd"/>
      <w:r w:rsidRPr="00AC7CAC">
        <w:rPr>
          <w:lang w:val="en-US" w:eastAsia="zh-CN"/>
        </w:rPr>
        <w:t xml:space="preserve"> from </w:t>
      </w:r>
      <w:proofErr w:type="spellStart"/>
      <w:r w:rsidRPr="00AC7CAC">
        <w:rPr>
          <w:lang w:val="en-US" w:eastAsia="zh-CN"/>
        </w:rPr>
        <w:t>gv</w:t>
      </w:r>
      <w:proofErr w:type="spellEnd"/>
      <w:r w:rsidRPr="00AC7CAC">
        <w:rPr>
          <w:lang w:val="en-US" w:eastAsia="zh-CN"/>
        </w:rPr>
        <w:t>\$instance;</w:t>
      </w:r>
    </w:p>
    <w:p w14:paraId="2DC9B0D4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select </w:t>
      </w:r>
      <w:proofErr w:type="gramStart"/>
      <w:r w:rsidRPr="00AC7CAC">
        <w:rPr>
          <w:lang w:val="en-US" w:eastAsia="zh-CN"/>
        </w:rPr>
        <w:t>count(</w:t>
      </w:r>
      <w:proofErr w:type="gramEnd"/>
      <w:r w:rsidRPr="00AC7CAC">
        <w:rPr>
          <w:lang w:val="en-US" w:eastAsia="zh-CN"/>
        </w:rPr>
        <w:t xml:space="preserve">*) from </w:t>
      </w:r>
      <w:proofErr w:type="spellStart"/>
      <w:r w:rsidRPr="00AC7CAC">
        <w:rPr>
          <w:lang w:val="en-US" w:eastAsia="zh-CN"/>
        </w:rPr>
        <w:t>cdb_objects</w:t>
      </w:r>
      <w:proofErr w:type="spellEnd"/>
      <w:r w:rsidRPr="00AC7CAC">
        <w:rPr>
          <w:lang w:val="en-US" w:eastAsia="zh-CN"/>
        </w:rPr>
        <w:t xml:space="preserve"> where status&lt;&gt;'VALID';</w:t>
      </w:r>
    </w:p>
    <w:p w14:paraId="2D9182A5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select </w:t>
      </w:r>
      <w:proofErr w:type="spellStart"/>
      <w:r w:rsidRPr="00AC7CAC">
        <w:rPr>
          <w:lang w:val="en-US" w:eastAsia="zh-CN"/>
        </w:rPr>
        <w:t>con_</w:t>
      </w:r>
      <w:proofErr w:type="gramStart"/>
      <w:r w:rsidRPr="00AC7CAC">
        <w:rPr>
          <w:lang w:val="en-US" w:eastAsia="zh-CN"/>
        </w:rPr>
        <w:t>id,owner</w:t>
      </w:r>
      <w:proofErr w:type="gramEnd"/>
      <w:r w:rsidRPr="00AC7CAC">
        <w:rPr>
          <w:lang w:val="en-US" w:eastAsia="zh-CN"/>
        </w:rPr>
        <w:t>,object_type,object_name</w:t>
      </w:r>
      <w:proofErr w:type="spellEnd"/>
      <w:r w:rsidRPr="00AC7CAC">
        <w:rPr>
          <w:lang w:val="en-US" w:eastAsia="zh-CN"/>
        </w:rPr>
        <w:t xml:space="preserve"> from </w:t>
      </w:r>
      <w:proofErr w:type="spellStart"/>
      <w:r w:rsidRPr="00AC7CAC">
        <w:rPr>
          <w:lang w:val="en-US" w:eastAsia="zh-CN"/>
        </w:rPr>
        <w:t>cdb_objects</w:t>
      </w:r>
      <w:proofErr w:type="spellEnd"/>
      <w:r w:rsidRPr="00AC7CAC">
        <w:rPr>
          <w:lang w:val="en-US" w:eastAsia="zh-CN"/>
        </w:rPr>
        <w:t xml:space="preserve"> where status&lt;&gt;'VALID' order by </w:t>
      </w:r>
      <w:proofErr w:type="spellStart"/>
      <w:r w:rsidRPr="00AC7CAC">
        <w:rPr>
          <w:lang w:val="en-US" w:eastAsia="zh-CN"/>
        </w:rPr>
        <w:t>con_id,owner,object_name</w:t>
      </w:r>
      <w:proofErr w:type="spellEnd"/>
      <w:r w:rsidRPr="00AC7CAC">
        <w:rPr>
          <w:lang w:val="en-US" w:eastAsia="zh-CN"/>
        </w:rPr>
        <w:t>;</w:t>
      </w:r>
    </w:p>
    <w:p w14:paraId="424DAE50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select </w:t>
      </w:r>
      <w:proofErr w:type="spellStart"/>
      <w:r w:rsidRPr="00AC7CAC">
        <w:rPr>
          <w:lang w:val="en-US" w:eastAsia="zh-CN"/>
        </w:rPr>
        <w:t>con_</w:t>
      </w:r>
      <w:proofErr w:type="gramStart"/>
      <w:r w:rsidRPr="00AC7CAC">
        <w:rPr>
          <w:lang w:val="en-US" w:eastAsia="zh-CN"/>
        </w:rPr>
        <w:t>id,to</w:t>
      </w:r>
      <w:proofErr w:type="gramEnd"/>
      <w:r w:rsidRPr="00AC7CAC">
        <w:rPr>
          <w:lang w:val="en-US" w:eastAsia="zh-CN"/>
        </w:rPr>
        <w:t>_char</w:t>
      </w:r>
      <w:proofErr w:type="spellEnd"/>
      <w:r w:rsidRPr="00AC7CAC">
        <w:rPr>
          <w:lang w:val="en-US" w:eastAsia="zh-CN"/>
        </w:rPr>
        <w:t>(ACTION_TIME,'</w:t>
      </w:r>
      <w:proofErr w:type="spellStart"/>
      <w:r w:rsidRPr="00AC7CAC">
        <w:rPr>
          <w:lang w:val="en-US" w:eastAsia="zh-CN"/>
        </w:rPr>
        <w:t>yyyy</w:t>
      </w:r>
      <w:proofErr w:type="spellEnd"/>
      <w:r w:rsidRPr="00AC7CAC">
        <w:rPr>
          <w:lang w:val="en-US" w:eastAsia="zh-CN"/>
        </w:rPr>
        <w:t>-mm-dd hh24:mi:ss')</w:t>
      </w:r>
      <w:proofErr w:type="spellStart"/>
      <w:r w:rsidRPr="00AC7CAC">
        <w:rPr>
          <w:lang w:val="en-US" w:eastAsia="zh-CN"/>
        </w:rPr>
        <w:t>ACTION_TIME,patch_id</w:t>
      </w:r>
      <w:proofErr w:type="spellEnd"/>
      <w:r w:rsidRPr="00AC7CAC">
        <w:rPr>
          <w:lang w:val="en-US" w:eastAsia="zh-CN"/>
        </w:rPr>
        <w:t xml:space="preserve"> ,</w:t>
      </w:r>
      <w:proofErr w:type="spellStart"/>
      <w:r w:rsidRPr="00AC7CAC">
        <w:rPr>
          <w:lang w:val="en-US" w:eastAsia="zh-CN"/>
        </w:rPr>
        <w:t>action,status,DESCRIPTION</w:t>
      </w:r>
      <w:proofErr w:type="spellEnd"/>
      <w:r w:rsidRPr="00AC7CAC">
        <w:rPr>
          <w:lang w:val="en-US" w:eastAsia="zh-CN"/>
        </w:rPr>
        <w:t xml:space="preserve">  from </w:t>
      </w:r>
      <w:proofErr w:type="spellStart"/>
      <w:r w:rsidRPr="00AC7CAC">
        <w:rPr>
          <w:lang w:val="en-US" w:eastAsia="zh-CN"/>
        </w:rPr>
        <w:t>cdb_registry_sqlpatch</w:t>
      </w:r>
      <w:proofErr w:type="spellEnd"/>
      <w:r w:rsidRPr="00AC7CAC">
        <w:rPr>
          <w:lang w:val="en-US" w:eastAsia="zh-CN"/>
        </w:rPr>
        <w:t xml:space="preserve"> order by ACTION_TIME;</w:t>
      </w:r>
    </w:p>
    <w:p w14:paraId="3924F9A5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select </w:t>
      </w:r>
      <w:proofErr w:type="spellStart"/>
      <w:r w:rsidRPr="00AC7CAC">
        <w:rPr>
          <w:lang w:val="en-US" w:eastAsia="zh-CN"/>
        </w:rPr>
        <w:t>comp_</w:t>
      </w:r>
      <w:proofErr w:type="gramStart"/>
      <w:r w:rsidRPr="00AC7CAC">
        <w:rPr>
          <w:lang w:val="en-US" w:eastAsia="zh-CN"/>
        </w:rPr>
        <w:t>id,version</w:t>
      </w:r>
      <w:proofErr w:type="gramEnd"/>
      <w:r w:rsidRPr="00AC7CAC">
        <w:rPr>
          <w:lang w:val="en-US" w:eastAsia="zh-CN"/>
        </w:rPr>
        <w:t>,status</w:t>
      </w:r>
      <w:proofErr w:type="spellEnd"/>
      <w:r w:rsidRPr="00AC7CAC">
        <w:rPr>
          <w:lang w:val="en-US" w:eastAsia="zh-CN"/>
        </w:rPr>
        <w:t xml:space="preserve"> from </w:t>
      </w:r>
      <w:proofErr w:type="spellStart"/>
      <w:r w:rsidRPr="00AC7CAC">
        <w:rPr>
          <w:lang w:val="en-US" w:eastAsia="zh-CN"/>
        </w:rPr>
        <w:t>cdb_registry</w:t>
      </w:r>
      <w:proofErr w:type="spellEnd"/>
      <w:r w:rsidRPr="00AC7CAC">
        <w:rPr>
          <w:lang w:val="en-US" w:eastAsia="zh-CN"/>
        </w:rPr>
        <w:t>;</w:t>
      </w:r>
    </w:p>
    <w:p w14:paraId="5A8A0CD3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select * from </w:t>
      </w:r>
      <w:proofErr w:type="spellStart"/>
      <w:r w:rsidRPr="00AC7CAC">
        <w:rPr>
          <w:lang w:val="en-US" w:eastAsia="zh-CN"/>
        </w:rPr>
        <w:t>cdb_registry_history</w:t>
      </w:r>
      <w:proofErr w:type="spellEnd"/>
      <w:r w:rsidRPr="00AC7CAC">
        <w:rPr>
          <w:lang w:val="en-US" w:eastAsia="zh-CN"/>
        </w:rPr>
        <w:t>;</w:t>
      </w:r>
    </w:p>
    <w:p w14:paraId="7D1AEB57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exit;</w:t>
      </w:r>
    </w:p>
    <w:p w14:paraId="0CC37001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EOF</w:t>
      </w:r>
    </w:p>
    <w:p w14:paraId="40AC9288" w14:textId="77777777" w:rsidR="00AC7CAC" w:rsidRPr="00AC7CAC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 xml:space="preserve">    echo "-------------------------------------"</w:t>
      </w:r>
    </w:p>
    <w:p w14:paraId="2CA5FC6C" w14:textId="377E3FC7" w:rsidR="00056FC3" w:rsidRPr="00056FC3" w:rsidRDefault="00AC7CAC" w:rsidP="00AC7C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AC7CAC">
        <w:rPr>
          <w:lang w:val="en-US" w:eastAsia="zh-CN"/>
        </w:rPr>
        <w:t>done</w:t>
      </w:r>
    </w:p>
    <w:p w14:paraId="6C160797" w14:textId="279CDDE7" w:rsidR="0059337E" w:rsidRDefault="00FB73EC" w:rsidP="0059337E">
      <w:pPr>
        <w:pStyle w:val="2"/>
      </w:pPr>
      <w:bookmarkStart w:id="2" w:name="_Toc211852531"/>
      <w:r>
        <w:rPr>
          <w:rFonts w:hint="eastAsia"/>
        </w:rPr>
        <w:t>创建目录</w:t>
      </w:r>
      <w:bookmarkEnd w:id="2"/>
    </w:p>
    <w:p w14:paraId="1EB5C7ED" w14:textId="4F1565AE" w:rsidR="000E575A" w:rsidRDefault="000E575A" w:rsidP="000E5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>
        <w:rPr>
          <w:rFonts w:hint="eastAsia"/>
          <w:lang w:val="en-US" w:eastAsia="zh-CN"/>
        </w:rPr>
        <w:t>节点</w:t>
      </w:r>
      <w:proofErr w:type="gramStart"/>
      <w:r>
        <w:rPr>
          <w:rFonts w:hint="eastAsia"/>
          <w:lang w:val="en-US" w:eastAsia="zh-CN"/>
        </w:rPr>
        <w:t>一</w:t>
      </w:r>
      <w:proofErr w:type="gramEnd"/>
      <w:r>
        <w:rPr>
          <w:rFonts w:hint="eastAsia"/>
          <w:lang w:val="en-US" w:eastAsia="zh-CN"/>
        </w:rPr>
        <w:t>：</w:t>
      </w:r>
    </w:p>
    <w:p w14:paraId="37699AFB" w14:textId="1AF9F4D3" w:rsidR="000E575A" w:rsidRPr="000E575A" w:rsidRDefault="000E575A" w:rsidP="000E5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0E575A">
        <w:rPr>
          <w:rFonts w:hint="eastAsia"/>
          <w:lang w:val="en-US" w:eastAsia="zh-CN"/>
        </w:rPr>
        <w:t xml:space="preserve"># </w:t>
      </w:r>
      <w:r w:rsidRPr="000E575A">
        <w:rPr>
          <w:rFonts w:hint="eastAsia"/>
          <w:lang w:val="en-US" w:eastAsia="zh-CN"/>
        </w:rPr>
        <w:t>备份目录：</w:t>
      </w:r>
    </w:p>
    <w:p w14:paraId="62D9F002" w14:textId="77777777" w:rsidR="000E575A" w:rsidRPr="000E575A" w:rsidRDefault="000E575A" w:rsidP="000E5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 w:rsidRPr="000E575A">
        <w:rPr>
          <w:lang w:val="en-US" w:eastAsia="zh-CN"/>
        </w:rPr>
        <w:t>mkdir</w:t>
      </w:r>
      <w:proofErr w:type="spellEnd"/>
      <w:r w:rsidRPr="000E575A">
        <w:rPr>
          <w:lang w:val="en-US" w:eastAsia="zh-CN"/>
        </w:rPr>
        <w:t xml:space="preserve"> -p /u01/patch1928/rac1_backup1928</w:t>
      </w:r>
    </w:p>
    <w:p w14:paraId="53DB9A75" w14:textId="77777777" w:rsidR="000E575A" w:rsidRPr="000E575A" w:rsidRDefault="000E575A" w:rsidP="000E5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381F68D6" w14:textId="216A3AF9" w:rsidR="000E575A" w:rsidRPr="000E575A" w:rsidRDefault="000E575A" w:rsidP="000E5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0E575A">
        <w:rPr>
          <w:rFonts w:hint="eastAsia"/>
          <w:lang w:val="en-US" w:eastAsia="zh-CN"/>
        </w:rPr>
        <w:t xml:space="preserve"># </w:t>
      </w:r>
      <w:r w:rsidR="00170660">
        <w:rPr>
          <w:lang w:val="en-US" w:eastAsia="zh-CN"/>
        </w:rPr>
        <w:t>image</w:t>
      </w:r>
      <w:r w:rsidRPr="000E575A">
        <w:rPr>
          <w:rFonts w:hint="eastAsia"/>
          <w:lang w:val="en-US" w:eastAsia="zh-CN"/>
        </w:rPr>
        <w:t>目录</w:t>
      </w:r>
      <w:r w:rsidRPr="000E575A">
        <w:rPr>
          <w:rFonts w:hint="eastAsia"/>
          <w:lang w:val="en-US" w:eastAsia="zh-CN"/>
        </w:rPr>
        <w:t>:</w:t>
      </w:r>
    </w:p>
    <w:p w14:paraId="2805ACFD" w14:textId="4B25A9C6" w:rsidR="000E575A" w:rsidRPr="000E575A" w:rsidRDefault="000E575A" w:rsidP="000E5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 w:rsidRPr="000E575A">
        <w:rPr>
          <w:lang w:val="en-US" w:eastAsia="zh-CN"/>
        </w:rPr>
        <w:t>mkdir</w:t>
      </w:r>
      <w:proofErr w:type="spellEnd"/>
      <w:r w:rsidRPr="000E575A">
        <w:rPr>
          <w:lang w:val="en-US" w:eastAsia="zh-CN"/>
        </w:rPr>
        <w:t xml:space="preserve"> -p /u01/patch1928/</w:t>
      </w:r>
      <w:proofErr w:type="spellStart"/>
      <w:r w:rsidR="00170660">
        <w:rPr>
          <w:lang w:val="en-US" w:eastAsia="zh-CN"/>
        </w:rPr>
        <w:t>gimage</w:t>
      </w:r>
      <w:proofErr w:type="spellEnd"/>
    </w:p>
    <w:p w14:paraId="74FDF2DA" w14:textId="77777777" w:rsidR="000E575A" w:rsidRDefault="000E575A" w:rsidP="000E5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0BF22444" w14:textId="32BFF056" w:rsidR="000E575A" w:rsidRPr="000E575A" w:rsidRDefault="000E575A" w:rsidP="000E5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0E575A">
        <w:rPr>
          <w:rFonts w:hint="eastAsia"/>
          <w:lang w:val="en-US" w:eastAsia="zh-CN"/>
        </w:rPr>
        <w:t xml:space="preserve"># </w:t>
      </w:r>
      <w:r w:rsidRPr="000E575A">
        <w:rPr>
          <w:rFonts w:hint="eastAsia"/>
          <w:lang w:val="en-US" w:eastAsia="zh-CN"/>
        </w:rPr>
        <w:t>工具目录：</w:t>
      </w:r>
    </w:p>
    <w:p w14:paraId="6365F781" w14:textId="418390E0" w:rsidR="000E575A" w:rsidRPr="000E575A" w:rsidRDefault="00170660" w:rsidP="000E5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>
        <w:rPr>
          <w:lang w:val="en-US" w:eastAsia="zh-CN"/>
        </w:rPr>
        <w:t>c</w:t>
      </w:r>
      <w:r>
        <w:rPr>
          <w:rFonts w:hint="eastAsia"/>
          <w:lang w:val="en-US" w:eastAsia="zh-CN"/>
        </w:rPr>
        <w:t>p</w:t>
      </w:r>
      <w:r>
        <w:rPr>
          <w:lang w:val="en-US" w:eastAsia="zh-CN"/>
        </w:rPr>
        <w:t xml:space="preserve"> -r </w:t>
      </w:r>
      <w:r w:rsidRPr="000E575A">
        <w:rPr>
          <w:lang w:val="en-US" w:eastAsia="zh-CN"/>
        </w:rPr>
        <w:t>/u01/patch192</w:t>
      </w:r>
      <w:r w:rsidR="009409CE">
        <w:rPr>
          <w:lang w:val="en-US" w:eastAsia="zh-CN"/>
        </w:rPr>
        <w:t>6</w:t>
      </w:r>
      <w:r w:rsidRPr="000E575A">
        <w:rPr>
          <w:lang w:val="en-US" w:eastAsia="zh-CN"/>
        </w:rPr>
        <w:t>/ru.20241125</w:t>
      </w:r>
      <w:r>
        <w:rPr>
          <w:lang w:val="en-US" w:eastAsia="zh-CN"/>
        </w:rPr>
        <w:t xml:space="preserve"> </w:t>
      </w:r>
      <w:r w:rsidR="000E575A" w:rsidRPr="000E575A">
        <w:rPr>
          <w:lang w:val="en-US" w:eastAsia="zh-CN"/>
        </w:rPr>
        <w:t>/u01/patch1928/</w:t>
      </w:r>
    </w:p>
    <w:p w14:paraId="59D4EF8C" w14:textId="77777777" w:rsidR="000E575A" w:rsidRPr="000E575A" w:rsidRDefault="000E575A" w:rsidP="000E5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58F6A5F9" w14:textId="77777777" w:rsidR="000E575A" w:rsidRPr="000E575A" w:rsidRDefault="000E575A" w:rsidP="000E5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0E575A">
        <w:rPr>
          <w:rFonts w:hint="eastAsia"/>
          <w:lang w:val="en-US" w:eastAsia="zh-CN"/>
        </w:rPr>
        <w:t xml:space="preserve"># </w:t>
      </w:r>
      <w:proofErr w:type="spellStart"/>
      <w:r w:rsidRPr="000E575A">
        <w:rPr>
          <w:rFonts w:hint="eastAsia"/>
          <w:lang w:val="en-US" w:eastAsia="zh-CN"/>
        </w:rPr>
        <w:t>goldimage</w:t>
      </w:r>
      <w:proofErr w:type="spellEnd"/>
      <w:r w:rsidRPr="000E575A">
        <w:rPr>
          <w:rFonts w:hint="eastAsia"/>
          <w:lang w:val="en-US" w:eastAsia="zh-CN"/>
        </w:rPr>
        <w:t>目录</w:t>
      </w:r>
    </w:p>
    <w:p w14:paraId="235C6742" w14:textId="094A32AD" w:rsidR="000E575A" w:rsidRDefault="000E575A" w:rsidP="000E5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 w:rsidRPr="000E575A">
        <w:rPr>
          <w:lang w:val="en-US" w:eastAsia="zh-CN"/>
        </w:rPr>
        <w:t>mkdir</w:t>
      </w:r>
      <w:proofErr w:type="spellEnd"/>
      <w:r w:rsidRPr="000E575A">
        <w:rPr>
          <w:lang w:val="en-US" w:eastAsia="zh-CN"/>
        </w:rPr>
        <w:t xml:space="preserve"> /u01/patch1928/</w:t>
      </w:r>
      <w:proofErr w:type="spellStart"/>
      <w:r w:rsidRPr="000E575A">
        <w:rPr>
          <w:lang w:val="en-US" w:eastAsia="zh-CN"/>
        </w:rPr>
        <w:t>gimage</w:t>
      </w:r>
      <w:proofErr w:type="spellEnd"/>
    </w:p>
    <w:p w14:paraId="16B0256F" w14:textId="77777777" w:rsidR="000E575A" w:rsidRDefault="000E575A" w:rsidP="000E5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4A5986BE" w14:textId="7B4323E0" w:rsidR="000E575A" w:rsidRDefault="000E575A" w:rsidP="000E5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>
        <w:rPr>
          <w:rFonts w:hint="eastAsia"/>
          <w:lang w:val="en-US" w:eastAsia="zh-CN"/>
        </w:rPr>
        <w:t>节点二：</w:t>
      </w:r>
    </w:p>
    <w:p w14:paraId="01994B35" w14:textId="77777777" w:rsidR="00170660" w:rsidRPr="000E575A" w:rsidRDefault="00170660" w:rsidP="001706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0E575A">
        <w:rPr>
          <w:rFonts w:hint="eastAsia"/>
          <w:lang w:val="en-US" w:eastAsia="zh-CN"/>
        </w:rPr>
        <w:t xml:space="preserve"># </w:t>
      </w:r>
      <w:r w:rsidRPr="000E575A">
        <w:rPr>
          <w:rFonts w:hint="eastAsia"/>
          <w:lang w:val="en-US" w:eastAsia="zh-CN"/>
        </w:rPr>
        <w:t>备份目录：</w:t>
      </w:r>
    </w:p>
    <w:p w14:paraId="70E6D63D" w14:textId="2A5F8639" w:rsidR="00170660" w:rsidRPr="000E575A" w:rsidRDefault="00170660" w:rsidP="001706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 w:rsidRPr="000E575A">
        <w:rPr>
          <w:lang w:val="en-US" w:eastAsia="zh-CN"/>
        </w:rPr>
        <w:t>mkdir</w:t>
      </w:r>
      <w:proofErr w:type="spellEnd"/>
      <w:r w:rsidRPr="000E575A">
        <w:rPr>
          <w:lang w:val="en-US" w:eastAsia="zh-CN"/>
        </w:rPr>
        <w:t xml:space="preserve"> -p /u01/patch1928/rac</w:t>
      </w:r>
      <w:r>
        <w:rPr>
          <w:lang w:val="en-US" w:eastAsia="zh-CN"/>
        </w:rPr>
        <w:t>2</w:t>
      </w:r>
      <w:r w:rsidRPr="000E575A">
        <w:rPr>
          <w:lang w:val="en-US" w:eastAsia="zh-CN"/>
        </w:rPr>
        <w:t>_backup1928</w:t>
      </w:r>
    </w:p>
    <w:p w14:paraId="62B5E5E2" w14:textId="77777777" w:rsidR="00170660" w:rsidRPr="000E575A" w:rsidRDefault="00170660" w:rsidP="001706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774100EA" w14:textId="77777777" w:rsidR="00170660" w:rsidRPr="000E575A" w:rsidRDefault="00170660" w:rsidP="001706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0E575A">
        <w:rPr>
          <w:rFonts w:hint="eastAsia"/>
          <w:lang w:val="en-US" w:eastAsia="zh-CN"/>
        </w:rPr>
        <w:t xml:space="preserve"># </w:t>
      </w:r>
      <w:r>
        <w:rPr>
          <w:lang w:val="en-US" w:eastAsia="zh-CN"/>
        </w:rPr>
        <w:t>image</w:t>
      </w:r>
      <w:r w:rsidRPr="000E575A">
        <w:rPr>
          <w:rFonts w:hint="eastAsia"/>
          <w:lang w:val="en-US" w:eastAsia="zh-CN"/>
        </w:rPr>
        <w:t>目录</w:t>
      </w:r>
      <w:r w:rsidRPr="000E575A">
        <w:rPr>
          <w:rFonts w:hint="eastAsia"/>
          <w:lang w:val="en-US" w:eastAsia="zh-CN"/>
        </w:rPr>
        <w:t>:</w:t>
      </w:r>
    </w:p>
    <w:p w14:paraId="13CD0DD7" w14:textId="77777777" w:rsidR="00170660" w:rsidRPr="000E575A" w:rsidRDefault="00170660" w:rsidP="001706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 w:rsidRPr="000E575A">
        <w:rPr>
          <w:lang w:val="en-US" w:eastAsia="zh-CN"/>
        </w:rPr>
        <w:t>mkdir</w:t>
      </w:r>
      <w:proofErr w:type="spellEnd"/>
      <w:r w:rsidRPr="000E575A">
        <w:rPr>
          <w:lang w:val="en-US" w:eastAsia="zh-CN"/>
        </w:rPr>
        <w:t xml:space="preserve"> -p /u01/patch1928/</w:t>
      </w:r>
      <w:proofErr w:type="spellStart"/>
      <w:r>
        <w:rPr>
          <w:lang w:val="en-US" w:eastAsia="zh-CN"/>
        </w:rPr>
        <w:t>gimage</w:t>
      </w:r>
      <w:proofErr w:type="spellEnd"/>
    </w:p>
    <w:p w14:paraId="3C98BC42" w14:textId="77777777" w:rsidR="00170660" w:rsidRDefault="00170660" w:rsidP="001706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4A7B10EF" w14:textId="77777777" w:rsidR="00170660" w:rsidRPr="000E575A" w:rsidRDefault="00170660" w:rsidP="001706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0E575A">
        <w:rPr>
          <w:rFonts w:hint="eastAsia"/>
          <w:lang w:val="en-US" w:eastAsia="zh-CN"/>
        </w:rPr>
        <w:t xml:space="preserve"># </w:t>
      </w:r>
      <w:r w:rsidRPr="000E575A">
        <w:rPr>
          <w:rFonts w:hint="eastAsia"/>
          <w:lang w:val="en-US" w:eastAsia="zh-CN"/>
        </w:rPr>
        <w:t>工具目录：</w:t>
      </w:r>
    </w:p>
    <w:p w14:paraId="6E457C4F" w14:textId="69AF8A96" w:rsidR="00170660" w:rsidRPr="000E575A" w:rsidRDefault="00170660" w:rsidP="001706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>
        <w:rPr>
          <w:lang w:val="en-US" w:eastAsia="zh-CN"/>
        </w:rPr>
        <w:t>c</w:t>
      </w:r>
      <w:r>
        <w:rPr>
          <w:rFonts w:hint="eastAsia"/>
          <w:lang w:val="en-US" w:eastAsia="zh-CN"/>
        </w:rPr>
        <w:t>p</w:t>
      </w:r>
      <w:r>
        <w:rPr>
          <w:lang w:val="en-US" w:eastAsia="zh-CN"/>
        </w:rPr>
        <w:t xml:space="preserve"> -r </w:t>
      </w:r>
      <w:r w:rsidRPr="000E575A">
        <w:rPr>
          <w:lang w:val="en-US" w:eastAsia="zh-CN"/>
        </w:rPr>
        <w:t>/u01/patch192</w:t>
      </w:r>
      <w:r w:rsidR="009409CE">
        <w:rPr>
          <w:lang w:val="en-US" w:eastAsia="zh-CN"/>
        </w:rPr>
        <w:t>6</w:t>
      </w:r>
      <w:r w:rsidRPr="000E575A">
        <w:rPr>
          <w:lang w:val="en-US" w:eastAsia="zh-CN"/>
        </w:rPr>
        <w:t>/ru.20241125</w:t>
      </w:r>
      <w:r>
        <w:rPr>
          <w:lang w:val="en-US" w:eastAsia="zh-CN"/>
        </w:rPr>
        <w:t xml:space="preserve"> </w:t>
      </w:r>
      <w:r w:rsidRPr="000E575A">
        <w:rPr>
          <w:lang w:val="en-US" w:eastAsia="zh-CN"/>
        </w:rPr>
        <w:t>/u01/patch1928/</w:t>
      </w:r>
    </w:p>
    <w:p w14:paraId="7ABEDA95" w14:textId="77777777" w:rsidR="00170660" w:rsidRPr="000E575A" w:rsidRDefault="00170660" w:rsidP="001706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06D477F3" w14:textId="77777777" w:rsidR="00170660" w:rsidRPr="000E575A" w:rsidRDefault="00170660" w:rsidP="001706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0E575A">
        <w:rPr>
          <w:rFonts w:hint="eastAsia"/>
          <w:lang w:val="en-US" w:eastAsia="zh-CN"/>
        </w:rPr>
        <w:t xml:space="preserve"># </w:t>
      </w:r>
      <w:proofErr w:type="spellStart"/>
      <w:r w:rsidRPr="000E575A">
        <w:rPr>
          <w:rFonts w:hint="eastAsia"/>
          <w:lang w:val="en-US" w:eastAsia="zh-CN"/>
        </w:rPr>
        <w:t>goldimage</w:t>
      </w:r>
      <w:proofErr w:type="spellEnd"/>
      <w:r w:rsidRPr="000E575A">
        <w:rPr>
          <w:rFonts w:hint="eastAsia"/>
          <w:lang w:val="en-US" w:eastAsia="zh-CN"/>
        </w:rPr>
        <w:t>目录</w:t>
      </w:r>
    </w:p>
    <w:p w14:paraId="200A5575" w14:textId="77777777" w:rsidR="00170660" w:rsidRDefault="00170660" w:rsidP="001706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 w:rsidRPr="000E575A">
        <w:rPr>
          <w:lang w:val="en-US" w:eastAsia="zh-CN"/>
        </w:rPr>
        <w:t>mkdir</w:t>
      </w:r>
      <w:proofErr w:type="spellEnd"/>
      <w:r w:rsidRPr="000E575A">
        <w:rPr>
          <w:lang w:val="en-US" w:eastAsia="zh-CN"/>
        </w:rPr>
        <w:t xml:space="preserve"> /u01/patch1928/</w:t>
      </w:r>
      <w:proofErr w:type="spellStart"/>
      <w:r w:rsidRPr="000E575A">
        <w:rPr>
          <w:lang w:val="en-US" w:eastAsia="zh-CN"/>
        </w:rPr>
        <w:t>gimage</w:t>
      </w:r>
      <w:proofErr w:type="spellEnd"/>
    </w:p>
    <w:p w14:paraId="0D234FF1" w14:textId="77777777" w:rsidR="000A7907" w:rsidRPr="000A7907" w:rsidRDefault="000A7907" w:rsidP="000E5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4853B6F7" w14:textId="77777777" w:rsidR="000E575A" w:rsidRPr="000E575A" w:rsidRDefault="000E575A" w:rsidP="000E5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40EA0816" w14:textId="0BD2432F" w:rsidR="002D4548" w:rsidRDefault="007D44BB" w:rsidP="007D44BB">
      <w:pPr>
        <w:pStyle w:val="2"/>
      </w:pPr>
      <w:bookmarkStart w:id="3" w:name="_Toc211852532"/>
      <w:r>
        <w:rPr>
          <w:rFonts w:hint="eastAsia"/>
        </w:rPr>
        <w:t>清理上次</w:t>
      </w:r>
      <w:r>
        <w:rPr>
          <w:rFonts w:hint="eastAsia"/>
        </w:rPr>
        <w:t>image</w:t>
      </w:r>
      <w:r>
        <w:rPr>
          <w:rFonts w:hint="eastAsia"/>
        </w:rPr>
        <w:t>数据</w:t>
      </w:r>
      <w:bookmarkEnd w:id="3"/>
    </w:p>
    <w:p w14:paraId="79C8A789" w14:textId="078A68FE" w:rsidR="007D44BB" w:rsidRDefault="00CD4E54" w:rsidP="007D44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>
        <w:rPr>
          <w:rFonts w:hint="eastAsia"/>
          <w:lang w:val="en-US" w:eastAsia="zh-CN"/>
        </w:rPr>
        <w:t>所有</w:t>
      </w:r>
      <w:r w:rsidR="007D44BB">
        <w:rPr>
          <w:rFonts w:hint="eastAsia"/>
          <w:lang w:val="en-US" w:eastAsia="zh-CN"/>
        </w:rPr>
        <w:t>节点执行</w:t>
      </w:r>
    </w:p>
    <w:p w14:paraId="43BC576B" w14:textId="77777777" w:rsidR="00986848" w:rsidRPr="00986848" w:rsidRDefault="00986848" w:rsidP="00986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986848">
        <w:rPr>
          <w:lang w:val="en-US" w:eastAsia="zh-CN"/>
        </w:rPr>
        <w:t>cd /u01</w:t>
      </w:r>
    </w:p>
    <w:p w14:paraId="2B72777E" w14:textId="77777777" w:rsidR="00986848" w:rsidRPr="00986848" w:rsidRDefault="00986848" w:rsidP="00986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 w:rsidRPr="00986848">
        <w:rPr>
          <w:lang w:val="en-US" w:eastAsia="zh-CN"/>
        </w:rPr>
        <w:t>ll</w:t>
      </w:r>
      <w:proofErr w:type="spellEnd"/>
    </w:p>
    <w:p w14:paraId="27DB6F72" w14:textId="615EEB85" w:rsidR="007D44BB" w:rsidRDefault="00986848" w:rsidP="00986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986848">
        <w:rPr>
          <w:lang w:val="en-US" w:eastAsia="zh-CN"/>
        </w:rPr>
        <w:t>rm -rf /u01/patch1926</w:t>
      </w:r>
    </w:p>
    <w:p w14:paraId="34E3DF54" w14:textId="77777777" w:rsidR="00986848" w:rsidRDefault="00986848" w:rsidP="00986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49C9C59D" w14:textId="77777777" w:rsidR="007D44BB" w:rsidRDefault="007D44BB" w:rsidP="007D44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14709C4C" w14:textId="77777777" w:rsidR="007D44BB" w:rsidRPr="007D44BB" w:rsidRDefault="007D44BB" w:rsidP="007D44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7D44BB">
        <w:rPr>
          <w:rFonts w:hint="eastAsia"/>
          <w:lang w:val="en-US" w:eastAsia="zh-CN"/>
        </w:rPr>
        <w:t xml:space="preserve"># </w:t>
      </w:r>
      <w:r w:rsidRPr="007D44BB">
        <w:rPr>
          <w:rFonts w:hint="eastAsia"/>
          <w:lang w:val="en-US" w:eastAsia="zh-CN"/>
        </w:rPr>
        <w:t>清理上次升级的中间环境</w:t>
      </w:r>
    </w:p>
    <w:p w14:paraId="3F28C7E2" w14:textId="77777777" w:rsidR="007D44BB" w:rsidRPr="007D44BB" w:rsidRDefault="007D44BB" w:rsidP="007D44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7D44BB">
        <w:rPr>
          <w:lang w:val="en-US" w:eastAsia="zh-CN"/>
        </w:rPr>
        <w:t>cd /u01/app/oracle/product/19.0.0.0</w:t>
      </w:r>
    </w:p>
    <w:p w14:paraId="1A88EC64" w14:textId="77777777" w:rsidR="007D44BB" w:rsidRPr="007D44BB" w:rsidRDefault="007D44BB" w:rsidP="007D44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 w:rsidRPr="007D44BB">
        <w:rPr>
          <w:lang w:val="en-US" w:eastAsia="zh-CN"/>
        </w:rPr>
        <w:t>ll</w:t>
      </w:r>
      <w:proofErr w:type="spellEnd"/>
    </w:p>
    <w:p w14:paraId="11E17027" w14:textId="77777777" w:rsidR="007D44BB" w:rsidRPr="007D44BB" w:rsidRDefault="007D44BB" w:rsidP="007D44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7D44BB">
        <w:rPr>
          <w:lang w:val="en-US" w:eastAsia="zh-CN"/>
        </w:rPr>
        <w:t>rm -rf dbhome_1.backup.for.switch_back</w:t>
      </w:r>
    </w:p>
    <w:p w14:paraId="10984803" w14:textId="77777777" w:rsidR="007D44BB" w:rsidRPr="007D44BB" w:rsidRDefault="007D44BB" w:rsidP="007D44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3D0F4546" w14:textId="77777777" w:rsidR="007D44BB" w:rsidRPr="007D44BB" w:rsidRDefault="007D44BB" w:rsidP="007D44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7D44BB">
        <w:rPr>
          <w:lang w:val="en-US" w:eastAsia="zh-CN"/>
        </w:rPr>
        <w:t>cd /u01/app/19.0.0.0</w:t>
      </w:r>
    </w:p>
    <w:p w14:paraId="0DE17263" w14:textId="77777777" w:rsidR="007D44BB" w:rsidRPr="007D44BB" w:rsidRDefault="007D44BB" w:rsidP="007D44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 w:rsidRPr="007D44BB">
        <w:rPr>
          <w:lang w:val="en-US" w:eastAsia="zh-CN"/>
        </w:rPr>
        <w:t>ll</w:t>
      </w:r>
      <w:proofErr w:type="spellEnd"/>
    </w:p>
    <w:p w14:paraId="419E2C39" w14:textId="1CEDFF48" w:rsidR="007D44BB" w:rsidRDefault="007D44BB" w:rsidP="007D44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7D44BB">
        <w:rPr>
          <w:lang w:val="en-US" w:eastAsia="zh-CN"/>
        </w:rPr>
        <w:t xml:space="preserve">rm -rf </w:t>
      </w:r>
      <w:proofErr w:type="spellStart"/>
      <w:proofErr w:type="gramStart"/>
      <w:r w:rsidRPr="007D44BB">
        <w:rPr>
          <w:lang w:val="en-US" w:eastAsia="zh-CN"/>
        </w:rPr>
        <w:t>grid.backup.for.switch</w:t>
      </w:r>
      <w:proofErr w:type="gramEnd"/>
      <w:r w:rsidRPr="007D44BB">
        <w:rPr>
          <w:lang w:val="en-US" w:eastAsia="zh-CN"/>
        </w:rPr>
        <w:t>_back</w:t>
      </w:r>
      <w:proofErr w:type="spellEnd"/>
    </w:p>
    <w:p w14:paraId="1F277853" w14:textId="77777777" w:rsidR="007D44BB" w:rsidRDefault="007D44BB" w:rsidP="007D44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7FFBD3D4" w14:textId="77777777" w:rsidR="007D44BB" w:rsidRDefault="007D44BB" w:rsidP="000E575A">
      <w:pPr>
        <w:rPr>
          <w:lang w:val="en-US" w:eastAsia="zh-CN"/>
        </w:rPr>
      </w:pPr>
    </w:p>
    <w:p w14:paraId="3F6A43A1" w14:textId="76BCD5F2" w:rsidR="007D44BB" w:rsidRDefault="007D44BB" w:rsidP="007D44BB">
      <w:pPr>
        <w:pStyle w:val="2"/>
      </w:pPr>
      <w:bookmarkStart w:id="4" w:name="_Toc211852533"/>
      <w:r>
        <w:rPr>
          <w:rFonts w:hint="eastAsia"/>
        </w:rPr>
        <w:t>备份现有环境</w:t>
      </w:r>
      <w:bookmarkEnd w:id="4"/>
    </w:p>
    <w:p w14:paraId="1E21226E" w14:textId="77777777" w:rsidR="007D44BB" w:rsidRPr="007D44BB" w:rsidRDefault="007D44BB" w:rsidP="007D44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7D44BB">
        <w:rPr>
          <w:lang w:val="en-US" w:eastAsia="zh-CN"/>
        </w:rPr>
        <w:t>cd /u01/patch1928/ru.20241125</w:t>
      </w:r>
    </w:p>
    <w:p w14:paraId="6F855DA3" w14:textId="78329845" w:rsidR="007D44BB" w:rsidRDefault="007D44BB" w:rsidP="007D44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 w:rsidRPr="007D44BB">
        <w:rPr>
          <w:lang w:val="en-US" w:eastAsia="zh-CN"/>
        </w:rPr>
        <w:t>perl</w:t>
      </w:r>
      <w:proofErr w:type="spellEnd"/>
      <w:r w:rsidRPr="007D44BB">
        <w:rPr>
          <w:lang w:val="en-US" w:eastAsia="zh-CN"/>
        </w:rPr>
        <w:t xml:space="preserve"> </w:t>
      </w:r>
      <w:proofErr w:type="spellStart"/>
      <w:r w:rsidRPr="007D44BB">
        <w:rPr>
          <w:lang w:val="en-US" w:eastAsia="zh-CN"/>
        </w:rPr>
        <w:t>upgrade_ru_with_opatch</w:t>
      </w:r>
      <w:proofErr w:type="spellEnd"/>
      <w:r w:rsidRPr="007D44BB">
        <w:rPr>
          <w:lang w:val="en-US" w:eastAsia="zh-CN"/>
        </w:rPr>
        <w:t xml:space="preserve"> --step_00_precheck</w:t>
      </w:r>
    </w:p>
    <w:p w14:paraId="56675C7C" w14:textId="77777777" w:rsidR="007D44BB" w:rsidRDefault="007D44BB" w:rsidP="007D44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6E4836DC" w14:textId="77777777" w:rsidR="007D44BB" w:rsidRDefault="007D44BB" w:rsidP="007D44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7E7E376F" w14:textId="77777777" w:rsidR="007D44BB" w:rsidRDefault="007D44BB" w:rsidP="007D44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0434929A" w14:textId="77777777" w:rsidR="002375BD" w:rsidRPr="002375BD" w:rsidRDefault="002375BD" w:rsidP="00237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2375BD">
        <w:rPr>
          <w:rFonts w:hint="eastAsia"/>
          <w:lang w:val="en-US" w:eastAsia="zh-CN"/>
        </w:rPr>
        <w:t># node1</w:t>
      </w:r>
      <w:r w:rsidRPr="002375BD">
        <w:rPr>
          <w:rFonts w:hint="eastAsia"/>
          <w:lang w:val="en-US" w:eastAsia="zh-CN"/>
        </w:rPr>
        <w:t>：</w:t>
      </w:r>
    </w:p>
    <w:p w14:paraId="6FE8D637" w14:textId="77777777" w:rsidR="002375BD" w:rsidRPr="002375BD" w:rsidRDefault="002375BD" w:rsidP="00237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2375BD">
        <w:rPr>
          <w:lang w:val="en-US" w:eastAsia="zh-CN"/>
        </w:rPr>
        <w:t>cd /u01/patch1928/ru.20241125</w:t>
      </w:r>
    </w:p>
    <w:p w14:paraId="3BC4AAA9" w14:textId="526EE5A1" w:rsidR="00986848" w:rsidRDefault="002375BD" w:rsidP="00237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 w:rsidRPr="002375BD">
        <w:rPr>
          <w:lang w:val="en-US" w:eastAsia="zh-CN"/>
        </w:rPr>
        <w:t>perl</w:t>
      </w:r>
      <w:proofErr w:type="spellEnd"/>
      <w:r w:rsidRPr="002375BD">
        <w:rPr>
          <w:lang w:val="en-US" w:eastAsia="zh-CN"/>
        </w:rPr>
        <w:t xml:space="preserve"> </w:t>
      </w:r>
      <w:proofErr w:type="spellStart"/>
      <w:r w:rsidRPr="002375BD">
        <w:rPr>
          <w:lang w:val="en-US" w:eastAsia="zh-CN"/>
        </w:rPr>
        <w:t>upgrade_ru_with_gold_image</w:t>
      </w:r>
      <w:proofErr w:type="spellEnd"/>
      <w:r w:rsidRPr="002375BD">
        <w:rPr>
          <w:lang w:val="en-US" w:eastAsia="zh-CN"/>
        </w:rPr>
        <w:t xml:space="preserve"> --step_00_backup --</w:t>
      </w:r>
      <w:proofErr w:type="spellStart"/>
      <w:r w:rsidRPr="002375BD">
        <w:rPr>
          <w:lang w:val="en-US" w:eastAsia="zh-CN"/>
        </w:rPr>
        <w:t>backup_dir</w:t>
      </w:r>
      <w:proofErr w:type="spellEnd"/>
      <w:r w:rsidRPr="002375BD">
        <w:rPr>
          <w:lang w:val="en-US" w:eastAsia="zh-CN"/>
        </w:rPr>
        <w:t>=/u01/patch1928/rac1_backup1928</w:t>
      </w:r>
    </w:p>
    <w:p w14:paraId="7B32C9CB" w14:textId="5229C603" w:rsidR="007D44BB" w:rsidRDefault="007D44BB" w:rsidP="00782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0B593A1E" w14:textId="77777777" w:rsidR="009409CE" w:rsidRDefault="009409CE" w:rsidP="00782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6AE5FE4F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>2025-10-18 22:34:06         copy /</w:t>
      </w:r>
      <w:proofErr w:type="spellStart"/>
      <w:r w:rsidRPr="001A34F6">
        <w:rPr>
          <w:lang w:val="en-US" w:eastAsia="zh-CN"/>
        </w:rPr>
        <w:t>etc</w:t>
      </w:r>
      <w:proofErr w:type="spellEnd"/>
      <w:r w:rsidRPr="001A34F6">
        <w:rPr>
          <w:lang w:val="en-US" w:eastAsia="zh-CN"/>
        </w:rPr>
        <w:t>/</w:t>
      </w:r>
      <w:proofErr w:type="spellStart"/>
      <w:r w:rsidRPr="001A34F6">
        <w:rPr>
          <w:lang w:val="en-US" w:eastAsia="zh-CN"/>
        </w:rPr>
        <w:t>rsyslog.conf</w:t>
      </w:r>
      <w:proofErr w:type="spellEnd"/>
      <w:r w:rsidRPr="001A34F6">
        <w:rPr>
          <w:lang w:val="en-US" w:eastAsia="zh-CN"/>
        </w:rPr>
        <w:t xml:space="preserve"> /etc/rsyslog.conf.backup.for.ru</w:t>
      </w:r>
    </w:p>
    <w:p w14:paraId="145A1496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22:34:06     backup </w:t>
      </w:r>
      <w:proofErr w:type="spellStart"/>
      <w:r w:rsidRPr="001A34F6">
        <w:rPr>
          <w:lang w:val="en-US" w:eastAsia="zh-CN"/>
        </w:rPr>
        <w:t>oraInventory</w:t>
      </w:r>
      <w:proofErr w:type="spellEnd"/>
    </w:p>
    <w:p w14:paraId="5ED489F2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22:34:06         backup </w:t>
      </w:r>
      <w:proofErr w:type="spellStart"/>
      <w:r w:rsidRPr="001A34F6">
        <w:rPr>
          <w:lang w:val="en-US" w:eastAsia="zh-CN"/>
        </w:rPr>
        <w:t>oraInventory</w:t>
      </w:r>
      <w:proofErr w:type="spellEnd"/>
      <w:r w:rsidRPr="001A34F6">
        <w:rPr>
          <w:lang w:val="en-US" w:eastAsia="zh-CN"/>
        </w:rPr>
        <w:t>: tar -</w:t>
      </w:r>
      <w:proofErr w:type="spellStart"/>
      <w:r w:rsidRPr="001A34F6">
        <w:rPr>
          <w:lang w:val="en-US" w:eastAsia="zh-CN"/>
        </w:rPr>
        <w:t>cf</w:t>
      </w:r>
      <w:proofErr w:type="spellEnd"/>
      <w:r w:rsidRPr="001A34F6">
        <w:rPr>
          <w:lang w:val="en-US" w:eastAsia="zh-CN"/>
        </w:rPr>
        <w:t xml:space="preserve"> /u01/patch1928/rac1_backup1928/oraInventory_backup_for_ru.tar /u01/app/</w:t>
      </w:r>
      <w:proofErr w:type="spellStart"/>
      <w:r w:rsidRPr="001A34F6">
        <w:rPr>
          <w:lang w:val="en-US" w:eastAsia="zh-CN"/>
        </w:rPr>
        <w:t>oraInventory</w:t>
      </w:r>
      <w:proofErr w:type="spellEnd"/>
      <w:r w:rsidRPr="001A34F6">
        <w:rPr>
          <w:lang w:val="en-US" w:eastAsia="zh-CN"/>
        </w:rPr>
        <w:t xml:space="preserve"> 2&gt;/</w:t>
      </w:r>
      <w:proofErr w:type="spellStart"/>
      <w:r w:rsidRPr="001A34F6">
        <w:rPr>
          <w:lang w:val="en-US" w:eastAsia="zh-CN"/>
        </w:rPr>
        <w:t>tmp</w:t>
      </w:r>
      <w:proofErr w:type="spellEnd"/>
      <w:r w:rsidRPr="001A34F6">
        <w:rPr>
          <w:lang w:val="en-US" w:eastAsia="zh-CN"/>
        </w:rPr>
        <w:t>/</w:t>
      </w:r>
      <w:proofErr w:type="spellStart"/>
      <w:r w:rsidRPr="001A34F6">
        <w:rPr>
          <w:lang w:val="en-US" w:eastAsia="zh-CN"/>
        </w:rPr>
        <w:t>oraInventory_backup</w:t>
      </w:r>
      <w:proofErr w:type="spellEnd"/>
    </w:p>
    <w:p w14:paraId="1ABCDF62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22:34:06         time: 0 seconds to backup </w:t>
      </w:r>
      <w:proofErr w:type="spellStart"/>
      <w:r w:rsidRPr="001A34F6">
        <w:rPr>
          <w:lang w:val="en-US" w:eastAsia="zh-CN"/>
        </w:rPr>
        <w:t>oraInventory</w:t>
      </w:r>
      <w:proofErr w:type="spellEnd"/>
    </w:p>
    <w:p w14:paraId="5AD27D9A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22:34:06     backup </w:t>
      </w:r>
      <w:proofErr w:type="spellStart"/>
      <w:r w:rsidRPr="001A34F6">
        <w:rPr>
          <w:lang w:val="en-US" w:eastAsia="zh-CN"/>
        </w:rPr>
        <w:t>grid_base</w:t>
      </w:r>
      <w:proofErr w:type="spellEnd"/>
      <w:r w:rsidRPr="001A34F6">
        <w:rPr>
          <w:lang w:val="en-US" w:eastAsia="zh-CN"/>
        </w:rPr>
        <w:t>/</w:t>
      </w:r>
      <w:proofErr w:type="spellStart"/>
      <w:r w:rsidRPr="001A34F6">
        <w:rPr>
          <w:lang w:val="en-US" w:eastAsia="zh-CN"/>
        </w:rPr>
        <w:t>crsdata</w:t>
      </w:r>
      <w:proofErr w:type="spellEnd"/>
    </w:p>
    <w:p w14:paraId="58297654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22:34:06         backup </w:t>
      </w:r>
      <w:proofErr w:type="spellStart"/>
      <w:r w:rsidRPr="001A34F6">
        <w:rPr>
          <w:lang w:val="en-US" w:eastAsia="zh-CN"/>
        </w:rPr>
        <w:t>grid_base</w:t>
      </w:r>
      <w:proofErr w:type="spellEnd"/>
      <w:r w:rsidRPr="001A34F6">
        <w:rPr>
          <w:lang w:val="en-US" w:eastAsia="zh-CN"/>
        </w:rPr>
        <w:t>/</w:t>
      </w:r>
      <w:proofErr w:type="spellStart"/>
      <w:r w:rsidRPr="001A34F6">
        <w:rPr>
          <w:lang w:val="en-US" w:eastAsia="zh-CN"/>
        </w:rPr>
        <w:t>crsdata</w:t>
      </w:r>
      <w:proofErr w:type="spellEnd"/>
      <w:r w:rsidRPr="001A34F6">
        <w:rPr>
          <w:lang w:val="en-US" w:eastAsia="zh-CN"/>
        </w:rPr>
        <w:t>: tar -</w:t>
      </w:r>
      <w:proofErr w:type="spellStart"/>
      <w:r w:rsidRPr="001A34F6">
        <w:rPr>
          <w:lang w:val="en-US" w:eastAsia="zh-CN"/>
        </w:rPr>
        <w:t>cf</w:t>
      </w:r>
      <w:proofErr w:type="spellEnd"/>
      <w:r w:rsidRPr="001A34F6">
        <w:rPr>
          <w:lang w:val="en-US" w:eastAsia="zh-CN"/>
        </w:rPr>
        <w:t xml:space="preserve"> /u01/patch1928/rac1_backup1928/crsdata_backup_for_ru.tar /u01/app/grid/</w:t>
      </w:r>
      <w:proofErr w:type="spellStart"/>
      <w:r w:rsidRPr="001A34F6">
        <w:rPr>
          <w:lang w:val="en-US" w:eastAsia="zh-CN"/>
        </w:rPr>
        <w:t>crsdata</w:t>
      </w:r>
      <w:proofErr w:type="spellEnd"/>
      <w:r w:rsidRPr="001A34F6">
        <w:rPr>
          <w:lang w:val="en-US" w:eastAsia="zh-CN"/>
        </w:rPr>
        <w:t xml:space="preserve"> 2&gt;/</w:t>
      </w:r>
      <w:proofErr w:type="spellStart"/>
      <w:r w:rsidRPr="001A34F6">
        <w:rPr>
          <w:lang w:val="en-US" w:eastAsia="zh-CN"/>
        </w:rPr>
        <w:t>tmp</w:t>
      </w:r>
      <w:proofErr w:type="spellEnd"/>
      <w:r w:rsidRPr="001A34F6">
        <w:rPr>
          <w:lang w:val="en-US" w:eastAsia="zh-CN"/>
        </w:rPr>
        <w:t>/</w:t>
      </w:r>
      <w:proofErr w:type="spellStart"/>
      <w:r w:rsidRPr="001A34F6">
        <w:rPr>
          <w:lang w:val="en-US" w:eastAsia="zh-CN"/>
        </w:rPr>
        <w:t>crsdata_backup</w:t>
      </w:r>
      <w:proofErr w:type="spellEnd"/>
    </w:p>
    <w:p w14:paraId="49AD583F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22:34:10         time: 4 seconds to backup </w:t>
      </w:r>
      <w:proofErr w:type="spellStart"/>
      <w:r w:rsidRPr="001A34F6">
        <w:rPr>
          <w:lang w:val="en-US" w:eastAsia="zh-CN"/>
        </w:rPr>
        <w:t>grid_base</w:t>
      </w:r>
      <w:proofErr w:type="spellEnd"/>
      <w:r w:rsidRPr="001A34F6">
        <w:rPr>
          <w:lang w:val="en-US" w:eastAsia="zh-CN"/>
        </w:rPr>
        <w:t>/</w:t>
      </w:r>
      <w:proofErr w:type="spellStart"/>
      <w:r w:rsidRPr="001A34F6">
        <w:rPr>
          <w:lang w:val="en-US" w:eastAsia="zh-CN"/>
        </w:rPr>
        <w:t>crsdata</w:t>
      </w:r>
      <w:proofErr w:type="spellEnd"/>
    </w:p>
    <w:p w14:paraId="1A1F39A9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22:34:10     backup </w:t>
      </w:r>
      <w:proofErr w:type="spellStart"/>
      <w:r w:rsidRPr="001A34F6">
        <w:rPr>
          <w:lang w:val="en-US" w:eastAsia="zh-CN"/>
        </w:rPr>
        <w:t>grid_home</w:t>
      </w:r>
      <w:proofErr w:type="spellEnd"/>
    </w:p>
    <w:p w14:paraId="3AF3DAE4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22:34:10         backup </w:t>
      </w:r>
      <w:proofErr w:type="spellStart"/>
      <w:r w:rsidRPr="001A34F6">
        <w:rPr>
          <w:lang w:val="en-US" w:eastAsia="zh-CN"/>
        </w:rPr>
        <w:t>grid_home</w:t>
      </w:r>
      <w:proofErr w:type="spellEnd"/>
      <w:r w:rsidRPr="001A34F6">
        <w:rPr>
          <w:lang w:val="en-US" w:eastAsia="zh-CN"/>
        </w:rPr>
        <w:t>: tar -</w:t>
      </w:r>
      <w:proofErr w:type="spellStart"/>
      <w:r w:rsidRPr="001A34F6">
        <w:rPr>
          <w:lang w:val="en-US" w:eastAsia="zh-CN"/>
        </w:rPr>
        <w:t>cf</w:t>
      </w:r>
      <w:proofErr w:type="spellEnd"/>
      <w:r w:rsidRPr="001A34F6">
        <w:rPr>
          <w:lang w:val="en-US" w:eastAsia="zh-CN"/>
        </w:rPr>
        <w:t xml:space="preserve"> /u01/patch1928/rac1_backup1928/grid_home_backup_for_ru.tar /u01/app/19.0.0.0/grid 2&gt;/</w:t>
      </w:r>
      <w:proofErr w:type="spellStart"/>
      <w:r w:rsidRPr="001A34F6">
        <w:rPr>
          <w:lang w:val="en-US" w:eastAsia="zh-CN"/>
        </w:rPr>
        <w:t>tmp</w:t>
      </w:r>
      <w:proofErr w:type="spellEnd"/>
      <w:r w:rsidRPr="001A34F6">
        <w:rPr>
          <w:lang w:val="en-US" w:eastAsia="zh-CN"/>
        </w:rPr>
        <w:t>/</w:t>
      </w:r>
      <w:proofErr w:type="spellStart"/>
      <w:r w:rsidRPr="001A34F6">
        <w:rPr>
          <w:lang w:val="en-US" w:eastAsia="zh-CN"/>
        </w:rPr>
        <w:t>grid_home_backup</w:t>
      </w:r>
      <w:proofErr w:type="spellEnd"/>
    </w:p>
    <w:p w14:paraId="38213625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22:34:33         time: 23 seconds to backup </w:t>
      </w:r>
      <w:proofErr w:type="spellStart"/>
      <w:r w:rsidRPr="001A34F6">
        <w:rPr>
          <w:lang w:val="en-US" w:eastAsia="zh-CN"/>
        </w:rPr>
        <w:t>grid_home</w:t>
      </w:r>
      <w:proofErr w:type="spellEnd"/>
    </w:p>
    <w:p w14:paraId="6D26F0B2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22:34:33     backup </w:t>
      </w:r>
      <w:proofErr w:type="spellStart"/>
      <w:r w:rsidRPr="001A34F6">
        <w:rPr>
          <w:lang w:val="en-US" w:eastAsia="zh-CN"/>
        </w:rPr>
        <w:t>oracle_home</w:t>
      </w:r>
      <w:proofErr w:type="spellEnd"/>
    </w:p>
    <w:p w14:paraId="09ECD2E8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22:34:33         backup </w:t>
      </w:r>
      <w:proofErr w:type="spellStart"/>
      <w:r w:rsidRPr="001A34F6">
        <w:rPr>
          <w:lang w:val="en-US" w:eastAsia="zh-CN"/>
        </w:rPr>
        <w:t>oracle_home</w:t>
      </w:r>
      <w:proofErr w:type="spellEnd"/>
      <w:r w:rsidRPr="001A34F6">
        <w:rPr>
          <w:lang w:val="en-US" w:eastAsia="zh-CN"/>
        </w:rPr>
        <w:t>: tar -</w:t>
      </w:r>
      <w:proofErr w:type="spellStart"/>
      <w:r w:rsidRPr="001A34F6">
        <w:rPr>
          <w:lang w:val="en-US" w:eastAsia="zh-CN"/>
        </w:rPr>
        <w:t>cf</w:t>
      </w:r>
      <w:proofErr w:type="spellEnd"/>
      <w:r w:rsidRPr="001A34F6">
        <w:rPr>
          <w:lang w:val="en-US" w:eastAsia="zh-CN"/>
        </w:rPr>
        <w:t xml:space="preserve"> /u01/patch1928/rac1_backup1928/oracle_home_backup_for_ru.tar /u01/app/oracle/product/19.0.0.0/dbhome_1 2&gt;/</w:t>
      </w:r>
      <w:proofErr w:type="spellStart"/>
      <w:r w:rsidRPr="001A34F6">
        <w:rPr>
          <w:lang w:val="en-US" w:eastAsia="zh-CN"/>
        </w:rPr>
        <w:t>tmp</w:t>
      </w:r>
      <w:proofErr w:type="spellEnd"/>
      <w:r w:rsidRPr="001A34F6">
        <w:rPr>
          <w:lang w:val="en-US" w:eastAsia="zh-CN"/>
        </w:rPr>
        <w:t>/</w:t>
      </w:r>
      <w:proofErr w:type="spellStart"/>
      <w:r w:rsidRPr="001A34F6">
        <w:rPr>
          <w:lang w:val="en-US" w:eastAsia="zh-CN"/>
        </w:rPr>
        <w:t>oracle_home_backup</w:t>
      </w:r>
      <w:proofErr w:type="spellEnd"/>
    </w:p>
    <w:p w14:paraId="5D63B3AB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22:35:01         time: 28 seconds to backup </w:t>
      </w:r>
      <w:proofErr w:type="spellStart"/>
      <w:r w:rsidRPr="001A34F6">
        <w:rPr>
          <w:lang w:val="en-US" w:eastAsia="zh-CN"/>
        </w:rPr>
        <w:t>oracle_home</w:t>
      </w:r>
      <w:proofErr w:type="spellEnd"/>
    </w:p>
    <w:p w14:paraId="54F09976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>2025-10-18 22:35:01         time: 65 seconds to task step_00_backup</w:t>
      </w:r>
    </w:p>
    <w:p w14:paraId="2D3C24C0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>2025-10-18 22:35:01         log file for error is: /root/</w:t>
      </w:r>
      <w:proofErr w:type="spellStart"/>
      <w:r w:rsidRPr="001A34F6">
        <w:rPr>
          <w:lang w:val="en-US" w:eastAsia="zh-CN"/>
        </w:rPr>
        <w:t>oTools_log</w:t>
      </w:r>
      <w:proofErr w:type="spellEnd"/>
      <w:r w:rsidRPr="001A34F6">
        <w:rPr>
          <w:lang w:val="en-US" w:eastAsia="zh-CN"/>
        </w:rPr>
        <w:t>/Error_Message_20251018_223352_0.log</w:t>
      </w:r>
    </w:p>
    <w:p w14:paraId="775AAE44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>2025-10-18 22:35:01     *** No Error</w:t>
      </w:r>
    </w:p>
    <w:p w14:paraId="6CDC62B5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>2025-10-18 22:35:01     *** full log file is: /root/</w:t>
      </w:r>
      <w:proofErr w:type="spellStart"/>
      <w:r w:rsidRPr="001A34F6">
        <w:rPr>
          <w:lang w:val="en-US" w:eastAsia="zh-CN"/>
        </w:rPr>
        <w:t>oTools_log</w:t>
      </w:r>
      <w:proofErr w:type="spellEnd"/>
      <w:r w:rsidRPr="001A34F6">
        <w:rPr>
          <w:lang w:val="en-US" w:eastAsia="zh-CN"/>
        </w:rPr>
        <w:t>/oTools_cnifcxd001dbadm01.log</w:t>
      </w:r>
    </w:p>
    <w:p w14:paraId="5DC3AB45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22:35:01         time: 1.10 minutes </w:t>
      </w:r>
      <w:proofErr w:type="gramStart"/>
      <w:r w:rsidRPr="001A34F6">
        <w:rPr>
          <w:lang w:val="en-US" w:eastAsia="zh-CN"/>
        </w:rPr>
        <w:t xml:space="preserve">to  </w:t>
      </w:r>
      <w:proofErr w:type="spellStart"/>
      <w:r w:rsidRPr="001A34F6">
        <w:rPr>
          <w:lang w:val="en-US" w:eastAsia="zh-CN"/>
        </w:rPr>
        <w:t>upgrade</w:t>
      </w:r>
      <w:proofErr w:type="gramEnd"/>
      <w:r w:rsidRPr="001A34F6">
        <w:rPr>
          <w:lang w:val="en-US" w:eastAsia="zh-CN"/>
        </w:rPr>
        <w:t>_ru_with_gold_image</w:t>
      </w:r>
      <w:proofErr w:type="spellEnd"/>
      <w:r w:rsidRPr="001A34F6">
        <w:rPr>
          <w:lang w:val="en-US" w:eastAsia="zh-CN"/>
        </w:rPr>
        <w:t xml:space="preserve"> -&gt; step_00_backup</w:t>
      </w:r>
    </w:p>
    <w:p w14:paraId="3F1B1C9A" w14:textId="368E5719" w:rsidR="00782062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>[root@cnifcxd001dbadm01 ru.</w:t>
      </w:r>
      <w:proofErr w:type="gramStart"/>
      <w:r w:rsidRPr="001A34F6">
        <w:rPr>
          <w:lang w:val="en-US" w:eastAsia="zh-CN"/>
        </w:rPr>
        <w:t>20241125]#</w:t>
      </w:r>
      <w:proofErr w:type="gramEnd"/>
    </w:p>
    <w:p w14:paraId="746BFD74" w14:textId="77777777" w:rsidR="009409CE" w:rsidRDefault="009409CE" w:rsidP="00782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5BF4CFB7" w14:textId="77777777" w:rsidR="009409CE" w:rsidRPr="007D44BB" w:rsidRDefault="009409CE" w:rsidP="00782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66747D62" w14:textId="77777777" w:rsidR="007D44BB" w:rsidRPr="007D44BB" w:rsidRDefault="007D44BB" w:rsidP="007D44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7D44BB">
        <w:rPr>
          <w:rFonts w:hint="eastAsia"/>
          <w:lang w:val="en-US" w:eastAsia="zh-CN"/>
        </w:rPr>
        <w:t># node2</w:t>
      </w:r>
      <w:r w:rsidRPr="007D44BB">
        <w:rPr>
          <w:rFonts w:hint="eastAsia"/>
          <w:lang w:val="en-US" w:eastAsia="zh-CN"/>
        </w:rPr>
        <w:t>：</w:t>
      </w:r>
    </w:p>
    <w:p w14:paraId="7D48C143" w14:textId="77777777" w:rsidR="00986848" w:rsidRPr="00986848" w:rsidRDefault="00986848" w:rsidP="00986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986848">
        <w:rPr>
          <w:lang w:val="en-US" w:eastAsia="zh-CN"/>
        </w:rPr>
        <w:t>cd /u01/patch1928/ru.20241125</w:t>
      </w:r>
    </w:p>
    <w:p w14:paraId="5976357F" w14:textId="77777777" w:rsidR="00986848" w:rsidRDefault="00986848" w:rsidP="00986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 w:rsidRPr="00986848">
        <w:rPr>
          <w:lang w:val="en-US" w:eastAsia="zh-CN"/>
        </w:rPr>
        <w:t>perl</w:t>
      </w:r>
      <w:proofErr w:type="spellEnd"/>
      <w:r w:rsidRPr="00986848">
        <w:rPr>
          <w:lang w:val="en-US" w:eastAsia="zh-CN"/>
        </w:rPr>
        <w:t xml:space="preserve"> </w:t>
      </w:r>
      <w:proofErr w:type="spellStart"/>
      <w:r w:rsidRPr="00986848">
        <w:rPr>
          <w:lang w:val="en-US" w:eastAsia="zh-CN"/>
        </w:rPr>
        <w:t>upgrade_ru_with_gold_image</w:t>
      </w:r>
      <w:proofErr w:type="spellEnd"/>
      <w:r w:rsidRPr="00986848">
        <w:rPr>
          <w:lang w:val="en-US" w:eastAsia="zh-CN"/>
        </w:rPr>
        <w:t xml:space="preserve"> --step_00_backup --</w:t>
      </w:r>
      <w:proofErr w:type="spellStart"/>
      <w:r w:rsidRPr="00986848">
        <w:rPr>
          <w:lang w:val="en-US" w:eastAsia="zh-CN"/>
        </w:rPr>
        <w:t>backup_dir</w:t>
      </w:r>
      <w:proofErr w:type="spellEnd"/>
      <w:r w:rsidRPr="00986848">
        <w:rPr>
          <w:lang w:val="en-US" w:eastAsia="zh-CN"/>
        </w:rPr>
        <w:t>=/u01/patch1928/rac2_backup1928</w:t>
      </w:r>
    </w:p>
    <w:p w14:paraId="431CF474" w14:textId="77777777" w:rsidR="00986848" w:rsidRDefault="00986848" w:rsidP="00986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7C11A299" w14:textId="77777777" w:rsidR="009409CE" w:rsidRDefault="009409CE" w:rsidP="00986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600FDBA4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>2025-10-18 22:34:13         copy /</w:t>
      </w:r>
      <w:proofErr w:type="spellStart"/>
      <w:r w:rsidRPr="001A34F6">
        <w:rPr>
          <w:lang w:val="en-US" w:eastAsia="zh-CN"/>
        </w:rPr>
        <w:t>etc</w:t>
      </w:r>
      <w:proofErr w:type="spellEnd"/>
      <w:r w:rsidRPr="001A34F6">
        <w:rPr>
          <w:lang w:val="en-US" w:eastAsia="zh-CN"/>
        </w:rPr>
        <w:t>/</w:t>
      </w:r>
      <w:proofErr w:type="spellStart"/>
      <w:r w:rsidRPr="001A34F6">
        <w:rPr>
          <w:lang w:val="en-US" w:eastAsia="zh-CN"/>
        </w:rPr>
        <w:t>rsyslog.conf</w:t>
      </w:r>
      <w:proofErr w:type="spellEnd"/>
      <w:r w:rsidRPr="001A34F6">
        <w:rPr>
          <w:lang w:val="en-US" w:eastAsia="zh-CN"/>
        </w:rPr>
        <w:t xml:space="preserve"> /etc/rsyslog.conf.backup.for.ru</w:t>
      </w:r>
    </w:p>
    <w:p w14:paraId="5B6A08A1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lastRenderedPageBreak/>
        <w:t xml:space="preserve">2025-10-18 22:34:13     backup </w:t>
      </w:r>
      <w:proofErr w:type="spellStart"/>
      <w:r w:rsidRPr="001A34F6">
        <w:rPr>
          <w:lang w:val="en-US" w:eastAsia="zh-CN"/>
        </w:rPr>
        <w:t>oraInventory</w:t>
      </w:r>
      <w:proofErr w:type="spellEnd"/>
    </w:p>
    <w:p w14:paraId="0DD9F177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22:34:13         backup </w:t>
      </w:r>
      <w:proofErr w:type="spellStart"/>
      <w:r w:rsidRPr="001A34F6">
        <w:rPr>
          <w:lang w:val="en-US" w:eastAsia="zh-CN"/>
        </w:rPr>
        <w:t>oraInventory</w:t>
      </w:r>
      <w:proofErr w:type="spellEnd"/>
      <w:r w:rsidRPr="001A34F6">
        <w:rPr>
          <w:lang w:val="en-US" w:eastAsia="zh-CN"/>
        </w:rPr>
        <w:t>: tar -</w:t>
      </w:r>
      <w:proofErr w:type="spellStart"/>
      <w:r w:rsidRPr="001A34F6">
        <w:rPr>
          <w:lang w:val="en-US" w:eastAsia="zh-CN"/>
        </w:rPr>
        <w:t>cf</w:t>
      </w:r>
      <w:proofErr w:type="spellEnd"/>
      <w:r w:rsidRPr="001A34F6">
        <w:rPr>
          <w:lang w:val="en-US" w:eastAsia="zh-CN"/>
        </w:rPr>
        <w:t xml:space="preserve"> /u01/patch1928/rac2_backup1928/oraInventory_backup_for_ru.tar /u01/app/</w:t>
      </w:r>
      <w:proofErr w:type="spellStart"/>
      <w:r w:rsidRPr="001A34F6">
        <w:rPr>
          <w:lang w:val="en-US" w:eastAsia="zh-CN"/>
        </w:rPr>
        <w:t>oraInventory</w:t>
      </w:r>
      <w:proofErr w:type="spellEnd"/>
      <w:r w:rsidRPr="001A34F6">
        <w:rPr>
          <w:lang w:val="en-US" w:eastAsia="zh-CN"/>
        </w:rPr>
        <w:t xml:space="preserve"> 2&gt;/</w:t>
      </w:r>
      <w:proofErr w:type="spellStart"/>
      <w:r w:rsidRPr="001A34F6">
        <w:rPr>
          <w:lang w:val="en-US" w:eastAsia="zh-CN"/>
        </w:rPr>
        <w:t>tmp</w:t>
      </w:r>
      <w:proofErr w:type="spellEnd"/>
      <w:r w:rsidRPr="001A34F6">
        <w:rPr>
          <w:lang w:val="en-US" w:eastAsia="zh-CN"/>
        </w:rPr>
        <w:t>/</w:t>
      </w:r>
      <w:proofErr w:type="spellStart"/>
      <w:r w:rsidRPr="001A34F6">
        <w:rPr>
          <w:lang w:val="en-US" w:eastAsia="zh-CN"/>
        </w:rPr>
        <w:t>oraInventory_backup</w:t>
      </w:r>
      <w:proofErr w:type="spellEnd"/>
    </w:p>
    <w:p w14:paraId="7D11280F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22:34:13         time: 0 seconds to backup </w:t>
      </w:r>
      <w:proofErr w:type="spellStart"/>
      <w:r w:rsidRPr="001A34F6">
        <w:rPr>
          <w:lang w:val="en-US" w:eastAsia="zh-CN"/>
        </w:rPr>
        <w:t>oraInventory</w:t>
      </w:r>
      <w:proofErr w:type="spellEnd"/>
    </w:p>
    <w:p w14:paraId="163AD2BE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22:34:13     backup </w:t>
      </w:r>
      <w:proofErr w:type="spellStart"/>
      <w:r w:rsidRPr="001A34F6">
        <w:rPr>
          <w:lang w:val="en-US" w:eastAsia="zh-CN"/>
        </w:rPr>
        <w:t>grid_base</w:t>
      </w:r>
      <w:proofErr w:type="spellEnd"/>
      <w:r w:rsidRPr="001A34F6">
        <w:rPr>
          <w:lang w:val="en-US" w:eastAsia="zh-CN"/>
        </w:rPr>
        <w:t>/</w:t>
      </w:r>
      <w:proofErr w:type="spellStart"/>
      <w:r w:rsidRPr="001A34F6">
        <w:rPr>
          <w:lang w:val="en-US" w:eastAsia="zh-CN"/>
        </w:rPr>
        <w:t>crsdata</w:t>
      </w:r>
      <w:proofErr w:type="spellEnd"/>
    </w:p>
    <w:p w14:paraId="69B39046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22:34:13         backup </w:t>
      </w:r>
      <w:proofErr w:type="spellStart"/>
      <w:r w:rsidRPr="001A34F6">
        <w:rPr>
          <w:lang w:val="en-US" w:eastAsia="zh-CN"/>
        </w:rPr>
        <w:t>grid_base</w:t>
      </w:r>
      <w:proofErr w:type="spellEnd"/>
      <w:r w:rsidRPr="001A34F6">
        <w:rPr>
          <w:lang w:val="en-US" w:eastAsia="zh-CN"/>
        </w:rPr>
        <w:t>/</w:t>
      </w:r>
      <w:proofErr w:type="spellStart"/>
      <w:r w:rsidRPr="001A34F6">
        <w:rPr>
          <w:lang w:val="en-US" w:eastAsia="zh-CN"/>
        </w:rPr>
        <w:t>crsdata</w:t>
      </w:r>
      <w:proofErr w:type="spellEnd"/>
      <w:r w:rsidRPr="001A34F6">
        <w:rPr>
          <w:lang w:val="en-US" w:eastAsia="zh-CN"/>
        </w:rPr>
        <w:t>: tar -</w:t>
      </w:r>
      <w:proofErr w:type="spellStart"/>
      <w:r w:rsidRPr="001A34F6">
        <w:rPr>
          <w:lang w:val="en-US" w:eastAsia="zh-CN"/>
        </w:rPr>
        <w:t>cf</w:t>
      </w:r>
      <w:proofErr w:type="spellEnd"/>
      <w:r w:rsidRPr="001A34F6">
        <w:rPr>
          <w:lang w:val="en-US" w:eastAsia="zh-CN"/>
        </w:rPr>
        <w:t xml:space="preserve"> /u01/patch1928/rac2_backup1928/crsdata_backup_for_ru.tar /u01/app/grid/</w:t>
      </w:r>
      <w:proofErr w:type="spellStart"/>
      <w:r w:rsidRPr="001A34F6">
        <w:rPr>
          <w:lang w:val="en-US" w:eastAsia="zh-CN"/>
        </w:rPr>
        <w:t>crsdata</w:t>
      </w:r>
      <w:proofErr w:type="spellEnd"/>
      <w:r w:rsidRPr="001A34F6">
        <w:rPr>
          <w:lang w:val="en-US" w:eastAsia="zh-CN"/>
        </w:rPr>
        <w:t xml:space="preserve"> 2&gt;/</w:t>
      </w:r>
      <w:proofErr w:type="spellStart"/>
      <w:r w:rsidRPr="001A34F6">
        <w:rPr>
          <w:lang w:val="en-US" w:eastAsia="zh-CN"/>
        </w:rPr>
        <w:t>tmp</w:t>
      </w:r>
      <w:proofErr w:type="spellEnd"/>
      <w:r w:rsidRPr="001A34F6">
        <w:rPr>
          <w:lang w:val="en-US" w:eastAsia="zh-CN"/>
        </w:rPr>
        <w:t>/</w:t>
      </w:r>
      <w:proofErr w:type="spellStart"/>
      <w:r w:rsidRPr="001A34F6">
        <w:rPr>
          <w:lang w:val="en-US" w:eastAsia="zh-CN"/>
        </w:rPr>
        <w:t>crsdata_backup</w:t>
      </w:r>
      <w:proofErr w:type="spellEnd"/>
    </w:p>
    <w:p w14:paraId="28B2B1AF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22:34:15         time: 2 seconds to backup </w:t>
      </w:r>
      <w:proofErr w:type="spellStart"/>
      <w:r w:rsidRPr="001A34F6">
        <w:rPr>
          <w:lang w:val="en-US" w:eastAsia="zh-CN"/>
        </w:rPr>
        <w:t>grid_base</w:t>
      </w:r>
      <w:proofErr w:type="spellEnd"/>
      <w:r w:rsidRPr="001A34F6">
        <w:rPr>
          <w:lang w:val="en-US" w:eastAsia="zh-CN"/>
        </w:rPr>
        <w:t>/</w:t>
      </w:r>
      <w:proofErr w:type="spellStart"/>
      <w:r w:rsidRPr="001A34F6">
        <w:rPr>
          <w:lang w:val="en-US" w:eastAsia="zh-CN"/>
        </w:rPr>
        <w:t>crsdata</w:t>
      </w:r>
      <w:proofErr w:type="spellEnd"/>
    </w:p>
    <w:p w14:paraId="6A5761C2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22:34:15     backup </w:t>
      </w:r>
      <w:proofErr w:type="spellStart"/>
      <w:r w:rsidRPr="001A34F6">
        <w:rPr>
          <w:lang w:val="en-US" w:eastAsia="zh-CN"/>
        </w:rPr>
        <w:t>grid_home</w:t>
      </w:r>
      <w:proofErr w:type="spellEnd"/>
    </w:p>
    <w:p w14:paraId="354E51DA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22:34:15         backup </w:t>
      </w:r>
      <w:proofErr w:type="spellStart"/>
      <w:r w:rsidRPr="001A34F6">
        <w:rPr>
          <w:lang w:val="en-US" w:eastAsia="zh-CN"/>
        </w:rPr>
        <w:t>grid_home</w:t>
      </w:r>
      <w:proofErr w:type="spellEnd"/>
      <w:r w:rsidRPr="001A34F6">
        <w:rPr>
          <w:lang w:val="en-US" w:eastAsia="zh-CN"/>
        </w:rPr>
        <w:t>: tar -</w:t>
      </w:r>
      <w:proofErr w:type="spellStart"/>
      <w:r w:rsidRPr="001A34F6">
        <w:rPr>
          <w:lang w:val="en-US" w:eastAsia="zh-CN"/>
        </w:rPr>
        <w:t>cf</w:t>
      </w:r>
      <w:proofErr w:type="spellEnd"/>
      <w:r w:rsidRPr="001A34F6">
        <w:rPr>
          <w:lang w:val="en-US" w:eastAsia="zh-CN"/>
        </w:rPr>
        <w:t xml:space="preserve"> /u01/patch1928/rac2_backup1928/grid_home_backup_for_ru.tar /u01/app/19.0.0.0/grid 2&gt;/</w:t>
      </w:r>
      <w:proofErr w:type="spellStart"/>
      <w:r w:rsidRPr="001A34F6">
        <w:rPr>
          <w:lang w:val="en-US" w:eastAsia="zh-CN"/>
        </w:rPr>
        <w:t>tmp</w:t>
      </w:r>
      <w:proofErr w:type="spellEnd"/>
      <w:r w:rsidRPr="001A34F6">
        <w:rPr>
          <w:lang w:val="en-US" w:eastAsia="zh-CN"/>
        </w:rPr>
        <w:t>/</w:t>
      </w:r>
      <w:proofErr w:type="spellStart"/>
      <w:r w:rsidRPr="001A34F6">
        <w:rPr>
          <w:lang w:val="en-US" w:eastAsia="zh-CN"/>
        </w:rPr>
        <w:t>grid_home_backup</w:t>
      </w:r>
      <w:proofErr w:type="spellEnd"/>
    </w:p>
    <w:p w14:paraId="18A6F423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22:34:37         time: 22 seconds to backup </w:t>
      </w:r>
      <w:proofErr w:type="spellStart"/>
      <w:r w:rsidRPr="001A34F6">
        <w:rPr>
          <w:lang w:val="en-US" w:eastAsia="zh-CN"/>
        </w:rPr>
        <w:t>grid_home</w:t>
      </w:r>
      <w:proofErr w:type="spellEnd"/>
    </w:p>
    <w:p w14:paraId="57F09152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22:34:37     backup </w:t>
      </w:r>
      <w:proofErr w:type="spellStart"/>
      <w:r w:rsidRPr="001A34F6">
        <w:rPr>
          <w:lang w:val="en-US" w:eastAsia="zh-CN"/>
        </w:rPr>
        <w:t>oracle_home</w:t>
      </w:r>
      <w:proofErr w:type="spellEnd"/>
    </w:p>
    <w:p w14:paraId="4303CFE1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22:34:37         backup </w:t>
      </w:r>
      <w:proofErr w:type="spellStart"/>
      <w:r w:rsidRPr="001A34F6">
        <w:rPr>
          <w:lang w:val="en-US" w:eastAsia="zh-CN"/>
        </w:rPr>
        <w:t>oracle_home</w:t>
      </w:r>
      <w:proofErr w:type="spellEnd"/>
      <w:r w:rsidRPr="001A34F6">
        <w:rPr>
          <w:lang w:val="en-US" w:eastAsia="zh-CN"/>
        </w:rPr>
        <w:t>: tar -</w:t>
      </w:r>
      <w:proofErr w:type="spellStart"/>
      <w:r w:rsidRPr="001A34F6">
        <w:rPr>
          <w:lang w:val="en-US" w:eastAsia="zh-CN"/>
        </w:rPr>
        <w:t>cf</w:t>
      </w:r>
      <w:proofErr w:type="spellEnd"/>
      <w:r w:rsidRPr="001A34F6">
        <w:rPr>
          <w:lang w:val="en-US" w:eastAsia="zh-CN"/>
        </w:rPr>
        <w:t xml:space="preserve"> /u01/patch1928/rac2_backup1928/oracle_home_backup_for_ru.tar /u01/app/oracle/product/19.0.0.0/dbhome_1 2&gt;/</w:t>
      </w:r>
      <w:proofErr w:type="spellStart"/>
      <w:r w:rsidRPr="001A34F6">
        <w:rPr>
          <w:lang w:val="en-US" w:eastAsia="zh-CN"/>
        </w:rPr>
        <w:t>tmp</w:t>
      </w:r>
      <w:proofErr w:type="spellEnd"/>
      <w:r w:rsidRPr="001A34F6">
        <w:rPr>
          <w:lang w:val="en-US" w:eastAsia="zh-CN"/>
        </w:rPr>
        <w:t>/</w:t>
      </w:r>
      <w:proofErr w:type="spellStart"/>
      <w:r w:rsidRPr="001A34F6">
        <w:rPr>
          <w:lang w:val="en-US" w:eastAsia="zh-CN"/>
        </w:rPr>
        <w:t>oracle_home_backup</w:t>
      </w:r>
      <w:proofErr w:type="spellEnd"/>
    </w:p>
    <w:p w14:paraId="044AC375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22:34:53         time: 16 seconds to backup </w:t>
      </w:r>
      <w:proofErr w:type="spellStart"/>
      <w:r w:rsidRPr="001A34F6">
        <w:rPr>
          <w:lang w:val="en-US" w:eastAsia="zh-CN"/>
        </w:rPr>
        <w:t>oracle_home</w:t>
      </w:r>
      <w:proofErr w:type="spellEnd"/>
    </w:p>
    <w:p w14:paraId="43391561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>2025-10-18 22:34:53         time: 51 seconds to task step_00_backup</w:t>
      </w:r>
    </w:p>
    <w:p w14:paraId="7FF5F4B7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>2025-10-18 22:34:53         log file for error is: /root/</w:t>
      </w:r>
      <w:proofErr w:type="spellStart"/>
      <w:r w:rsidRPr="001A34F6">
        <w:rPr>
          <w:lang w:val="en-US" w:eastAsia="zh-CN"/>
        </w:rPr>
        <w:t>oTools_log</w:t>
      </w:r>
      <w:proofErr w:type="spellEnd"/>
      <w:r w:rsidRPr="001A34F6">
        <w:rPr>
          <w:lang w:val="en-US" w:eastAsia="zh-CN"/>
        </w:rPr>
        <w:t>/Error_Message_20251018_223358_2.log</w:t>
      </w:r>
    </w:p>
    <w:p w14:paraId="19B9FF74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>2025-10-18 22:34:53     *** No Error</w:t>
      </w:r>
    </w:p>
    <w:p w14:paraId="0F89B912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>2025-10-18 22:34:53     *** full log file is: /root/</w:t>
      </w:r>
      <w:proofErr w:type="spellStart"/>
      <w:r w:rsidRPr="001A34F6">
        <w:rPr>
          <w:lang w:val="en-US" w:eastAsia="zh-CN"/>
        </w:rPr>
        <w:t>oTools_log</w:t>
      </w:r>
      <w:proofErr w:type="spellEnd"/>
      <w:r w:rsidRPr="001A34F6">
        <w:rPr>
          <w:lang w:val="en-US" w:eastAsia="zh-CN"/>
        </w:rPr>
        <w:t>/oTools_cnifcxd001dbadm02.log</w:t>
      </w:r>
    </w:p>
    <w:p w14:paraId="318D964C" w14:textId="77777777" w:rsidR="001A34F6" w:rsidRPr="001A34F6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 xml:space="preserve">2025-10-18 22:34:53         time: 0.87 minutes </w:t>
      </w:r>
      <w:proofErr w:type="gramStart"/>
      <w:r w:rsidRPr="001A34F6">
        <w:rPr>
          <w:lang w:val="en-US" w:eastAsia="zh-CN"/>
        </w:rPr>
        <w:t xml:space="preserve">to  </w:t>
      </w:r>
      <w:proofErr w:type="spellStart"/>
      <w:r w:rsidRPr="001A34F6">
        <w:rPr>
          <w:lang w:val="en-US" w:eastAsia="zh-CN"/>
        </w:rPr>
        <w:t>upgrade</w:t>
      </w:r>
      <w:proofErr w:type="gramEnd"/>
      <w:r w:rsidRPr="001A34F6">
        <w:rPr>
          <w:lang w:val="en-US" w:eastAsia="zh-CN"/>
        </w:rPr>
        <w:t>_ru_with_gold_image</w:t>
      </w:r>
      <w:proofErr w:type="spellEnd"/>
      <w:r w:rsidRPr="001A34F6">
        <w:rPr>
          <w:lang w:val="en-US" w:eastAsia="zh-CN"/>
        </w:rPr>
        <w:t xml:space="preserve"> -&gt; step_00_backup</w:t>
      </w:r>
    </w:p>
    <w:p w14:paraId="7FEDC419" w14:textId="1FCBA246" w:rsidR="00E92FB8" w:rsidRDefault="001A34F6" w:rsidP="001A3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1A34F6">
        <w:rPr>
          <w:lang w:val="en-US" w:eastAsia="zh-CN"/>
        </w:rPr>
        <w:t>[root@cnifcxd001dbadm02 ru.</w:t>
      </w:r>
      <w:proofErr w:type="gramStart"/>
      <w:r w:rsidRPr="001A34F6">
        <w:rPr>
          <w:lang w:val="en-US" w:eastAsia="zh-CN"/>
        </w:rPr>
        <w:t>20241125]#</w:t>
      </w:r>
      <w:proofErr w:type="gramEnd"/>
    </w:p>
    <w:p w14:paraId="77BDE3E6" w14:textId="75D83DC8" w:rsidR="001F6EB9" w:rsidRDefault="001F6EB9" w:rsidP="009B63F2">
      <w:pPr>
        <w:pStyle w:val="1"/>
      </w:pPr>
      <w:bookmarkStart w:id="5" w:name="_Toc211852534"/>
      <w:r w:rsidRPr="001F6EB9">
        <w:rPr>
          <w:rFonts w:hint="eastAsia"/>
        </w:rPr>
        <w:lastRenderedPageBreak/>
        <w:t>复制</w:t>
      </w:r>
      <w:proofErr w:type="spellStart"/>
      <w:r w:rsidRPr="001F6EB9">
        <w:rPr>
          <w:rFonts w:hint="eastAsia"/>
        </w:rPr>
        <w:t>go</w:t>
      </w:r>
      <w:r w:rsidR="009747F9">
        <w:t>l</w:t>
      </w:r>
      <w:r w:rsidRPr="001F6EB9">
        <w:rPr>
          <w:rFonts w:hint="eastAsia"/>
        </w:rPr>
        <w:t>dimage</w:t>
      </w:r>
      <w:proofErr w:type="spellEnd"/>
      <w:r w:rsidRPr="001F6EB9">
        <w:rPr>
          <w:rFonts w:hint="eastAsia"/>
        </w:rPr>
        <w:t>到</w:t>
      </w:r>
      <w:r w:rsidR="001A34F6">
        <w:t>IFC</w:t>
      </w:r>
      <w:r w:rsidR="0029044F">
        <w:rPr>
          <w:rFonts w:hint="eastAsia"/>
        </w:rPr>
        <w:t>生产</w:t>
      </w:r>
      <w:r w:rsidR="009B63F2">
        <w:rPr>
          <w:rFonts w:hint="eastAsia"/>
        </w:rPr>
        <w:t>环境</w:t>
      </w:r>
      <w:r w:rsidR="00733B85">
        <w:rPr>
          <w:rFonts w:hint="eastAsia"/>
        </w:rPr>
        <w:t>并解压</w:t>
      </w:r>
      <w:bookmarkEnd w:id="5"/>
    </w:p>
    <w:p w14:paraId="67104971" w14:textId="428A2B9B" w:rsidR="00E226A8" w:rsidRDefault="002375BD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2375BD">
        <w:rPr>
          <w:lang w:val="en-US" w:eastAsia="zh-CN"/>
        </w:rPr>
        <w:t xml:space="preserve">[root@cnnhcxd001dbadm01vm01 </w:t>
      </w:r>
      <w:proofErr w:type="spellStart"/>
      <w:proofErr w:type="gramStart"/>
      <w:r w:rsidRPr="002375BD">
        <w:rPr>
          <w:lang w:val="en-US" w:eastAsia="zh-CN"/>
        </w:rPr>
        <w:t>gimage</w:t>
      </w:r>
      <w:proofErr w:type="spellEnd"/>
      <w:r w:rsidRPr="002375BD">
        <w:rPr>
          <w:lang w:val="en-US" w:eastAsia="zh-CN"/>
        </w:rPr>
        <w:t>]#</w:t>
      </w:r>
      <w:proofErr w:type="gramEnd"/>
      <w:r w:rsidRPr="002375BD">
        <w:rPr>
          <w:lang w:val="en-US" w:eastAsia="zh-CN"/>
        </w:rPr>
        <w:t xml:space="preserve"> </w:t>
      </w:r>
      <w:proofErr w:type="spellStart"/>
      <w:r w:rsidR="00782062" w:rsidRPr="00782062">
        <w:rPr>
          <w:lang w:val="en-US" w:eastAsia="zh-CN"/>
        </w:rPr>
        <w:t>scp</w:t>
      </w:r>
      <w:proofErr w:type="spellEnd"/>
      <w:r w:rsidR="00782062" w:rsidRPr="00782062">
        <w:rPr>
          <w:lang w:val="en-US" w:eastAsia="zh-CN"/>
        </w:rPr>
        <w:t xml:space="preserve"> *.zip </w:t>
      </w:r>
      <w:r w:rsidR="009409CE" w:rsidRPr="009409CE">
        <w:rPr>
          <w:lang w:val="en-US" w:eastAsia="zh-CN"/>
        </w:rPr>
        <w:t>cnzhjxd001dbadm0</w:t>
      </w:r>
      <w:r w:rsidR="009409CE">
        <w:rPr>
          <w:lang w:val="en-US" w:eastAsia="zh-CN"/>
        </w:rPr>
        <w:t>1</w:t>
      </w:r>
      <w:r w:rsidR="00782062" w:rsidRPr="00782062">
        <w:rPr>
          <w:lang w:val="en-US" w:eastAsia="zh-CN"/>
        </w:rPr>
        <w:t>:/u01/patch1928/</w:t>
      </w:r>
      <w:proofErr w:type="spellStart"/>
      <w:r w:rsidR="00782062" w:rsidRPr="00782062">
        <w:rPr>
          <w:lang w:val="en-US" w:eastAsia="zh-CN"/>
        </w:rPr>
        <w:t>gimage</w:t>
      </w:r>
      <w:proofErr w:type="spellEnd"/>
    </w:p>
    <w:p w14:paraId="4208B497" w14:textId="77777777" w:rsidR="00733B85" w:rsidRDefault="00733B85" w:rsidP="001F6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26E5B5B7" w14:textId="77777777" w:rsidR="00E92FB8" w:rsidRDefault="00E92FB8" w:rsidP="001F6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2D343815" w14:textId="75C12229" w:rsidR="00733B85" w:rsidRDefault="00733B85" w:rsidP="001F6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>
        <w:rPr>
          <w:rFonts w:hint="eastAsia"/>
          <w:lang w:val="en-US" w:eastAsia="zh-CN"/>
        </w:rPr>
        <w:t>roo</w:t>
      </w:r>
      <w:r>
        <w:rPr>
          <w:lang w:val="en-US" w:eastAsia="zh-CN"/>
        </w:rPr>
        <w:t>t</w:t>
      </w:r>
      <w:r>
        <w:rPr>
          <w:rFonts w:hint="eastAsia"/>
          <w:lang w:val="en-US" w:eastAsia="zh-CN"/>
        </w:rPr>
        <w:t>用户解压</w:t>
      </w:r>
    </w:p>
    <w:p w14:paraId="65BA8EF7" w14:textId="77777777" w:rsidR="00E226A8" w:rsidRPr="00E226A8" w:rsidRDefault="00E226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226A8">
        <w:rPr>
          <w:lang w:val="en-US" w:eastAsia="zh-CN"/>
        </w:rPr>
        <w:t>cd /u01/patch1928/ru.20241125</w:t>
      </w:r>
    </w:p>
    <w:p w14:paraId="410B9463" w14:textId="77777777" w:rsidR="00E226A8" w:rsidRPr="00E226A8" w:rsidRDefault="00E226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 w:rsidRPr="00E226A8">
        <w:rPr>
          <w:lang w:val="en-US" w:eastAsia="zh-CN"/>
        </w:rPr>
        <w:t>perl</w:t>
      </w:r>
      <w:proofErr w:type="spellEnd"/>
      <w:r w:rsidRPr="00E226A8">
        <w:rPr>
          <w:lang w:val="en-US" w:eastAsia="zh-CN"/>
        </w:rPr>
        <w:t xml:space="preserve"> </w:t>
      </w:r>
      <w:proofErr w:type="spellStart"/>
      <w:r w:rsidRPr="00E226A8">
        <w:rPr>
          <w:lang w:val="en-US" w:eastAsia="zh-CN"/>
        </w:rPr>
        <w:t>upgrade_ru_with_gold_image</w:t>
      </w:r>
      <w:proofErr w:type="spellEnd"/>
      <w:r w:rsidRPr="00E226A8">
        <w:rPr>
          <w:lang w:val="en-US" w:eastAsia="zh-CN"/>
        </w:rPr>
        <w:t xml:space="preserve"> \</w:t>
      </w:r>
    </w:p>
    <w:p w14:paraId="74488110" w14:textId="77777777" w:rsidR="00E226A8" w:rsidRPr="00E226A8" w:rsidRDefault="00E226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226A8">
        <w:rPr>
          <w:lang w:val="en-US" w:eastAsia="zh-CN"/>
        </w:rPr>
        <w:t xml:space="preserve">    --step_00_unzip \</w:t>
      </w:r>
    </w:p>
    <w:p w14:paraId="1C8C409F" w14:textId="77777777" w:rsidR="00E226A8" w:rsidRPr="00E226A8" w:rsidRDefault="00E226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226A8">
        <w:rPr>
          <w:lang w:val="en-US" w:eastAsia="zh-CN"/>
        </w:rPr>
        <w:t xml:space="preserve">    --</w:t>
      </w:r>
      <w:proofErr w:type="spellStart"/>
      <w:r w:rsidRPr="00E226A8">
        <w:rPr>
          <w:lang w:val="en-US" w:eastAsia="zh-CN"/>
        </w:rPr>
        <w:t>unzip_switch_backup_image</w:t>
      </w:r>
      <w:proofErr w:type="spellEnd"/>
      <w:r w:rsidRPr="00E226A8">
        <w:rPr>
          <w:lang w:val="en-US" w:eastAsia="zh-CN"/>
        </w:rPr>
        <w:t xml:space="preserve"> \</w:t>
      </w:r>
    </w:p>
    <w:p w14:paraId="4B97C657" w14:textId="77777777" w:rsidR="00E226A8" w:rsidRPr="00E226A8" w:rsidRDefault="00E226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226A8">
        <w:rPr>
          <w:lang w:val="en-US" w:eastAsia="zh-CN"/>
        </w:rPr>
        <w:t xml:space="preserve">    --</w:t>
      </w:r>
      <w:proofErr w:type="spellStart"/>
      <w:r w:rsidRPr="00E226A8">
        <w:rPr>
          <w:lang w:val="en-US" w:eastAsia="zh-CN"/>
        </w:rPr>
        <w:t>target_grid_home</w:t>
      </w:r>
      <w:proofErr w:type="spellEnd"/>
      <w:r w:rsidRPr="00E226A8">
        <w:rPr>
          <w:lang w:val="en-US" w:eastAsia="zh-CN"/>
        </w:rPr>
        <w:t>=/u01/app/19.0.0.0/grid2 \</w:t>
      </w:r>
    </w:p>
    <w:p w14:paraId="18A0C263" w14:textId="77777777" w:rsidR="00E226A8" w:rsidRPr="00E226A8" w:rsidRDefault="00E226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226A8">
        <w:rPr>
          <w:lang w:val="en-US" w:eastAsia="zh-CN"/>
        </w:rPr>
        <w:t xml:space="preserve">    --</w:t>
      </w:r>
      <w:proofErr w:type="spellStart"/>
      <w:r w:rsidRPr="00E226A8">
        <w:rPr>
          <w:lang w:val="en-US" w:eastAsia="zh-CN"/>
        </w:rPr>
        <w:t>target_oracle_home</w:t>
      </w:r>
      <w:proofErr w:type="spellEnd"/>
      <w:r w:rsidRPr="00E226A8">
        <w:rPr>
          <w:lang w:val="en-US" w:eastAsia="zh-CN"/>
        </w:rPr>
        <w:t>=/u01/app/oracle/product/19.0.0.0/dbhome_2 \</w:t>
      </w:r>
    </w:p>
    <w:p w14:paraId="6A4E0E14" w14:textId="77777777" w:rsidR="00E226A8" w:rsidRPr="00E226A8" w:rsidRDefault="00E226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226A8">
        <w:rPr>
          <w:lang w:val="en-US" w:eastAsia="zh-CN"/>
        </w:rPr>
        <w:t xml:space="preserve">    --grid_image=/u01/patch1928/gimage/grid_home_2025-09-14_10-35-23AM.zip \</w:t>
      </w:r>
    </w:p>
    <w:p w14:paraId="4F2D69D3" w14:textId="393F0B5A" w:rsidR="00733B85" w:rsidRDefault="00E226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90"/>
        <w:rPr>
          <w:lang w:val="en-US" w:eastAsia="zh-CN"/>
        </w:rPr>
      </w:pPr>
      <w:r w:rsidRPr="00E226A8">
        <w:rPr>
          <w:lang w:val="en-US" w:eastAsia="zh-CN"/>
        </w:rPr>
        <w:t>--</w:t>
      </w:r>
      <w:proofErr w:type="spellStart"/>
      <w:r w:rsidRPr="00E226A8">
        <w:rPr>
          <w:lang w:val="en-US" w:eastAsia="zh-CN"/>
        </w:rPr>
        <w:t>db_image</w:t>
      </w:r>
      <w:proofErr w:type="spellEnd"/>
      <w:r w:rsidRPr="00E226A8">
        <w:rPr>
          <w:lang w:val="en-US" w:eastAsia="zh-CN"/>
        </w:rPr>
        <w:t>=/u01/patch1928/</w:t>
      </w:r>
      <w:proofErr w:type="spellStart"/>
      <w:r w:rsidRPr="00E226A8">
        <w:rPr>
          <w:lang w:val="en-US" w:eastAsia="zh-CN"/>
        </w:rPr>
        <w:t>gimage</w:t>
      </w:r>
      <w:proofErr w:type="spellEnd"/>
      <w:r w:rsidRPr="00E226A8">
        <w:rPr>
          <w:lang w:val="en-US" w:eastAsia="zh-CN"/>
        </w:rPr>
        <w:t>/db_home_2025-09-14_10-46-27AM.zip</w:t>
      </w:r>
    </w:p>
    <w:p w14:paraId="52DB1199" w14:textId="77777777" w:rsidR="00E226A8" w:rsidRPr="00E226A8" w:rsidRDefault="00E226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90"/>
        <w:rPr>
          <w:lang w:val="en-US" w:eastAsia="zh-CN"/>
        </w:rPr>
      </w:pPr>
    </w:p>
    <w:p w14:paraId="597D6681" w14:textId="77777777" w:rsidR="00E226A8" w:rsidRDefault="00E226A8" w:rsidP="001F6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5AF912D5" w14:textId="4965EEF9" w:rsidR="00733B85" w:rsidRDefault="009409CE" w:rsidP="00782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>
        <w:rPr>
          <w:lang w:val="en-US" w:eastAsia="zh-CN"/>
        </w:rPr>
        <w:t>Node1:</w:t>
      </w:r>
    </w:p>
    <w:p w14:paraId="77013D17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23:15:16     starting </w:t>
      </w:r>
      <w:proofErr w:type="spellStart"/>
      <w:r w:rsidRPr="005862CE">
        <w:rPr>
          <w:lang w:val="en-US" w:eastAsia="zh-CN"/>
        </w:rPr>
        <w:t>unzip_image_for_switch_back</w:t>
      </w:r>
      <w:proofErr w:type="spellEnd"/>
    </w:p>
    <w:p w14:paraId="05918A07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23:15:16             </w:t>
      </w:r>
      <w:proofErr w:type="spellStart"/>
      <w:r w:rsidRPr="005862CE">
        <w:rPr>
          <w:lang w:val="en-US" w:eastAsia="zh-CN"/>
        </w:rPr>
        <w:t>get_parent_dir_path</w:t>
      </w:r>
      <w:proofErr w:type="spellEnd"/>
      <w:r w:rsidRPr="005862CE">
        <w:rPr>
          <w:lang w:val="en-US" w:eastAsia="zh-CN"/>
        </w:rPr>
        <w:t xml:space="preserve"> for /u01/app/oracle/product/19.0.0.0/dbhome_1_unzip_for_switchback</w:t>
      </w:r>
    </w:p>
    <w:p w14:paraId="3B68ECF5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23:15:16                 the parent </w:t>
      </w:r>
      <w:proofErr w:type="spellStart"/>
      <w:r w:rsidRPr="005862CE">
        <w:rPr>
          <w:lang w:val="en-US" w:eastAsia="zh-CN"/>
        </w:rPr>
        <w:t>dir</w:t>
      </w:r>
      <w:proofErr w:type="spellEnd"/>
      <w:r w:rsidRPr="005862CE">
        <w:rPr>
          <w:lang w:val="en-US" w:eastAsia="zh-CN"/>
        </w:rPr>
        <w:t xml:space="preserve"> of /u01/app/oracle/product/19.0.0.0/dbhome_1_unzip_for_switchback is /u01/app/oracle/product/19.0.0.0</w:t>
      </w:r>
    </w:p>
    <w:p w14:paraId="4357589B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23:15:16             </w:t>
      </w:r>
      <w:proofErr w:type="spellStart"/>
      <w:r w:rsidRPr="005862CE">
        <w:rPr>
          <w:lang w:val="en-US" w:eastAsia="zh-CN"/>
        </w:rPr>
        <w:t>get_sqlplus_version</w:t>
      </w:r>
      <w:proofErr w:type="spellEnd"/>
    </w:p>
    <w:p w14:paraId="08EF17D7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23:15:16             </w:t>
      </w:r>
      <w:proofErr w:type="spellStart"/>
      <w:r w:rsidRPr="005862CE">
        <w:rPr>
          <w:lang w:val="en-US" w:eastAsia="zh-CN"/>
        </w:rPr>
        <w:t>sqlplus_version</w:t>
      </w:r>
      <w:proofErr w:type="spellEnd"/>
      <w:r w:rsidRPr="005862CE">
        <w:rPr>
          <w:lang w:val="en-US" w:eastAsia="zh-CN"/>
        </w:rPr>
        <w:t xml:space="preserve"> is 19.26.0.0.0</w:t>
      </w:r>
    </w:p>
    <w:p w14:paraId="57724B4D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23:15:16             </w:t>
      </w:r>
      <w:proofErr w:type="spellStart"/>
      <w:r w:rsidRPr="005862CE">
        <w:rPr>
          <w:lang w:val="en-US" w:eastAsia="zh-CN"/>
        </w:rPr>
        <w:t>cmd</w:t>
      </w:r>
      <w:proofErr w:type="spellEnd"/>
      <w:r w:rsidRPr="005862CE">
        <w:rPr>
          <w:lang w:val="en-US" w:eastAsia="zh-CN"/>
        </w:rPr>
        <w:t xml:space="preserve"> is </w:t>
      </w:r>
      <w:proofErr w:type="spellStart"/>
      <w:r w:rsidRPr="005862CE">
        <w:rPr>
          <w:lang w:val="en-US" w:eastAsia="zh-CN"/>
        </w:rPr>
        <w:t>mkdir</w:t>
      </w:r>
      <w:proofErr w:type="spellEnd"/>
      <w:r w:rsidRPr="005862CE">
        <w:rPr>
          <w:lang w:val="en-US" w:eastAsia="zh-CN"/>
        </w:rPr>
        <w:t xml:space="preserve"> -p /u01/app/oracle/product/19.0.0.0/dbhome_1_unzip_for_switchback</w:t>
      </w:r>
    </w:p>
    <w:p w14:paraId="56BFABA7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23:15:16         current work </w:t>
      </w:r>
      <w:proofErr w:type="spellStart"/>
      <w:r w:rsidRPr="005862CE">
        <w:rPr>
          <w:lang w:val="en-US" w:eastAsia="zh-CN"/>
        </w:rPr>
        <w:t>dir</w:t>
      </w:r>
      <w:proofErr w:type="spellEnd"/>
      <w:r w:rsidRPr="005862CE">
        <w:rPr>
          <w:lang w:val="en-US" w:eastAsia="zh-CN"/>
        </w:rPr>
        <w:t xml:space="preserve"> is /u01/app/oracle/product/19.0.0.0/dbhome_1_unzip_for_switchback</w:t>
      </w:r>
    </w:p>
    <w:p w14:paraId="122907FA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23:15:16             </w:t>
      </w:r>
      <w:proofErr w:type="spellStart"/>
      <w:r w:rsidRPr="005862CE">
        <w:rPr>
          <w:lang w:val="en-US" w:eastAsia="zh-CN"/>
        </w:rPr>
        <w:t>cmd</w:t>
      </w:r>
      <w:proofErr w:type="spellEnd"/>
      <w:r w:rsidRPr="005862CE">
        <w:rPr>
          <w:lang w:val="en-US" w:eastAsia="zh-CN"/>
        </w:rPr>
        <w:t xml:space="preserve"> is echo 'A' | unzip /u01/patch1928/</w:t>
      </w:r>
      <w:proofErr w:type="spellStart"/>
      <w:r w:rsidRPr="005862CE">
        <w:rPr>
          <w:lang w:val="en-US" w:eastAsia="zh-CN"/>
        </w:rPr>
        <w:t>gimage</w:t>
      </w:r>
      <w:proofErr w:type="spellEnd"/>
      <w:r w:rsidRPr="005862CE">
        <w:rPr>
          <w:lang w:val="en-US" w:eastAsia="zh-CN"/>
        </w:rPr>
        <w:t xml:space="preserve">/db_home_2025-09-14_10-46-27AM.zip -d /u01/app/oracle/product/19.0.0.0/dbhome_1_unzip_for_switchback  </w:t>
      </w:r>
    </w:p>
    <w:p w14:paraId="4B23C149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>2025-10-18 23:18:44         time: 208 seconds to unzip /u01/patch1928/</w:t>
      </w:r>
      <w:proofErr w:type="spellStart"/>
      <w:r w:rsidRPr="005862CE">
        <w:rPr>
          <w:lang w:val="en-US" w:eastAsia="zh-CN"/>
        </w:rPr>
        <w:t>gimage</w:t>
      </w:r>
      <w:proofErr w:type="spellEnd"/>
      <w:r w:rsidRPr="005862CE">
        <w:rPr>
          <w:lang w:val="en-US" w:eastAsia="zh-CN"/>
        </w:rPr>
        <w:t>/db_home_2025-09-14_10-46-27AM.zip</w:t>
      </w:r>
    </w:p>
    <w:p w14:paraId="35BAE197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23:18:44             </w:t>
      </w:r>
      <w:proofErr w:type="spellStart"/>
      <w:r w:rsidRPr="005862CE">
        <w:rPr>
          <w:lang w:val="en-US" w:eastAsia="zh-CN"/>
        </w:rPr>
        <w:t>cmd</w:t>
      </w:r>
      <w:proofErr w:type="spellEnd"/>
      <w:r w:rsidRPr="005862CE">
        <w:rPr>
          <w:lang w:val="en-US" w:eastAsia="zh-CN"/>
        </w:rPr>
        <w:t xml:space="preserve"> is </w:t>
      </w:r>
      <w:proofErr w:type="spellStart"/>
      <w:r w:rsidRPr="005862CE">
        <w:rPr>
          <w:lang w:val="en-US" w:eastAsia="zh-CN"/>
        </w:rPr>
        <w:t>chown</w:t>
      </w:r>
      <w:proofErr w:type="spellEnd"/>
      <w:r w:rsidRPr="005862CE">
        <w:rPr>
          <w:lang w:val="en-US" w:eastAsia="zh-CN"/>
        </w:rPr>
        <w:t xml:space="preserve"> -R </w:t>
      </w:r>
      <w:proofErr w:type="spellStart"/>
      <w:proofErr w:type="gramStart"/>
      <w:r w:rsidRPr="005862CE">
        <w:rPr>
          <w:lang w:val="en-US" w:eastAsia="zh-CN"/>
        </w:rPr>
        <w:t>oracle:oinstall</w:t>
      </w:r>
      <w:proofErr w:type="spellEnd"/>
      <w:proofErr w:type="gramEnd"/>
      <w:r w:rsidRPr="005862CE">
        <w:rPr>
          <w:lang w:val="en-US" w:eastAsia="zh-CN"/>
        </w:rPr>
        <w:t xml:space="preserve"> /u01/app/oracle/product/19.0.0.0/dbhome_1_unzip_for_switchback</w:t>
      </w:r>
    </w:p>
    <w:p w14:paraId="5D6D300D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23:18:44         current work </w:t>
      </w:r>
      <w:proofErr w:type="spellStart"/>
      <w:r w:rsidRPr="005862CE">
        <w:rPr>
          <w:lang w:val="en-US" w:eastAsia="zh-CN"/>
        </w:rPr>
        <w:t>dir</w:t>
      </w:r>
      <w:proofErr w:type="spellEnd"/>
      <w:r w:rsidRPr="005862CE">
        <w:rPr>
          <w:lang w:val="en-US" w:eastAsia="zh-CN"/>
        </w:rPr>
        <w:t xml:space="preserve"> is /u01/app/oracle/product/19.0.0.0</w:t>
      </w:r>
    </w:p>
    <w:p w14:paraId="40D94687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>2025-10-18 23:18:44             execute: ls -</w:t>
      </w:r>
      <w:proofErr w:type="spellStart"/>
      <w:r w:rsidRPr="005862CE">
        <w:rPr>
          <w:lang w:val="en-US" w:eastAsia="zh-CN"/>
        </w:rPr>
        <w:t>lt</w:t>
      </w:r>
      <w:proofErr w:type="spellEnd"/>
      <w:r w:rsidRPr="005862CE">
        <w:rPr>
          <w:lang w:val="en-US" w:eastAsia="zh-CN"/>
        </w:rPr>
        <w:t xml:space="preserve"> /u01/app/oracle/product/19.0.0.0</w:t>
      </w:r>
    </w:p>
    <w:p w14:paraId="6A7380C8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23:18:44         </w:t>
      </w:r>
      <w:proofErr w:type="spellStart"/>
      <w:r w:rsidRPr="005862CE">
        <w:rPr>
          <w:lang w:val="en-US" w:eastAsia="zh-CN"/>
        </w:rPr>
        <w:t>last_dir_name</w:t>
      </w:r>
      <w:proofErr w:type="spellEnd"/>
      <w:r w:rsidRPr="005862CE">
        <w:rPr>
          <w:lang w:val="en-US" w:eastAsia="zh-CN"/>
        </w:rPr>
        <w:t xml:space="preserve"> is dbhome_1_unzip_for_switchback</w:t>
      </w:r>
    </w:p>
    <w:p w14:paraId="6C206D64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23:18:44         </w:t>
      </w:r>
      <w:proofErr w:type="spellStart"/>
      <w:r w:rsidRPr="005862CE">
        <w:rPr>
          <w:lang w:val="en-US" w:eastAsia="zh-CN"/>
        </w:rPr>
        <w:t>target_oracle_home_last_dir</w:t>
      </w:r>
      <w:proofErr w:type="spellEnd"/>
      <w:r w:rsidRPr="005862CE">
        <w:rPr>
          <w:lang w:val="en-US" w:eastAsia="zh-CN"/>
        </w:rPr>
        <w:t xml:space="preserve"> is dbhome_1_unzip_for_switchback</w:t>
      </w:r>
    </w:p>
    <w:p w14:paraId="33119562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>2025-10-18 23:18:44         time: 208 seconds to task unzip image for switch back</w:t>
      </w:r>
    </w:p>
    <w:p w14:paraId="449C9469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>2025-10-18 23:18:44         time: 692 seconds to task step_00_unzip</w:t>
      </w:r>
    </w:p>
    <w:p w14:paraId="45F668BF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>2025-10-18 23:18:44         log file for error is: /root/</w:t>
      </w:r>
      <w:proofErr w:type="spellStart"/>
      <w:r w:rsidRPr="005862CE">
        <w:rPr>
          <w:lang w:val="en-US" w:eastAsia="zh-CN"/>
        </w:rPr>
        <w:t>oTools_log</w:t>
      </w:r>
      <w:proofErr w:type="spellEnd"/>
      <w:r w:rsidRPr="005862CE">
        <w:rPr>
          <w:lang w:val="en-US" w:eastAsia="zh-CN"/>
        </w:rPr>
        <w:t>/Error_Message_20251018_230708_9.log</w:t>
      </w:r>
    </w:p>
    <w:p w14:paraId="191D30BF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>2025-10-18 23:18:44     *** No Error</w:t>
      </w:r>
    </w:p>
    <w:p w14:paraId="0FE3BC32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>2025-10-18 23:18:44     *** full log file is: /root/</w:t>
      </w:r>
      <w:proofErr w:type="spellStart"/>
      <w:r w:rsidRPr="005862CE">
        <w:rPr>
          <w:lang w:val="en-US" w:eastAsia="zh-CN"/>
        </w:rPr>
        <w:t>oTools_log</w:t>
      </w:r>
      <w:proofErr w:type="spellEnd"/>
      <w:r w:rsidRPr="005862CE">
        <w:rPr>
          <w:lang w:val="en-US" w:eastAsia="zh-CN"/>
        </w:rPr>
        <w:t>/oTools_cnifcxd001dbadm01.log</w:t>
      </w:r>
    </w:p>
    <w:p w14:paraId="002EC279" w14:textId="2EB79578" w:rsidR="009409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23:18:44         time: 11.55 minutes </w:t>
      </w:r>
      <w:proofErr w:type="gramStart"/>
      <w:r w:rsidRPr="005862CE">
        <w:rPr>
          <w:lang w:val="en-US" w:eastAsia="zh-CN"/>
        </w:rPr>
        <w:t xml:space="preserve">to  </w:t>
      </w:r>
      <w:proofErr w:type="spellStart"/>
      <w:r w:rsidRPr="005862CE">
        <w:rPr>
          <w:lang w:val="en-US" w:eastAsia="zh-CN"/>
        </w:rPr>
        <w:t>upgrade</w:t>
      </w:r>
      <w:proofErr w:type="gramEnd"/>
      <w:r w:rsidRPr="005862CE">
        <w:rPr>
          <w:lang w:val="en-US" w:eastAsia="zh-CN"/>
        </w:rPr>
        <w:t>_ru_with_gold_image</w:t>
      </w:r>
      <w:proofErr w:type="spellEnd"/>
      <w:r w:rsidRPr="005862CE">
        <w:rPr>
          <w:lang w:val="en-US" w:eastAsia="zh-CN"/>
        </w:rPr>
        <w:t xml:space="preserve"> -&gt; step_00_unzip</w:t>
      </w:r>
    </w:p>
    <w:p w14:paraId="73128DA6" w14:textId="77777777" w:rsidR="009409CE" w:rsidRDefault="009409CE" w:rsidP="00940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51D2CFC1" w14:textId="77777777" w:rsidR="009409CE" w:rsidRDefault="009409CE" w:rsidP="00940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0015CD41" w14:textId="54799674" w:rsidR="009409CE" w:rsidRDefault="009409CE" w:rsidP="00940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>
        <w:rPr>
          <w:lang w:val="en-US" w:eastAsia="zh-CN"/>
        </w:rPr>
        <w:t>N</w:t>
      </w:r>
      <w:r>
        <w:rPr>
          <w:rFonts w:hint="eastAsia"/>
          <w:lang w:val="en-US" w:eastAsia="zh-CN"/>
        </w:rPr>
        <w:t>ode</w:t>
      </w:r>
      <w:r>
        <w:rPr>
          <w:lang w:val="en-US" w:eastAsia="zh-CN"/>
        </w:rPr>
        <w:t>2:</w:t>
      </w:r>
    </w:p>
    <w:p w14:paraId="737DBFD8" w14:textId="77777777" w:rsidR="009409CE" w:rsidRDefault="009409CE" w:rsidP="00940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56086CDD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23:15:27     starting </w:t>
      </w:r>
      <w:proofErr w:type="spellStart"/>
      <w:r w:rsidRPr="005862CE">
        <w:rPr>
          <w:lang w:val="en-US" w:eastAsia="zh-CN"/>
        </w:rPr>
        <w:t>unzip_image_for_switch_back</w:t>
      </w:r>
      <w:proofErr w:type="spellEnd"/>
    </w:p>
    <w:p w14:paraId="1C452E35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23:15:27             </w:t>
      </w:r>
      <w:proofErr w:type="spellStart"/>
      <w:r w:rsidRPr="005862CE">
        <w:rPr>
          <w:lang w:val="en-US" w:eastAsia="zh-CN"/>
        </w:rPr>
        <w:t>get_parent_dir_path</w:t>
      </w:r>
      <w:proofErr w:type="spellEnd"/>
      <w:r w:rsidRPr="005862CE">
        <w:rPr>
          <w:lang w:val="en-US" w:eastAsia="zh-CN"/>
        </w:rPr>
        <w:t xml:space="preserve"> for /u01/app/oracle/product/19.0.0.0/dbhome_1_unzip_for_switchback</w:t>
      </w:r>
    </w:p>
    <w:p w14:paraId="250A6B84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23:15:27                 the parent </w:t>
      </w:r>
      <w:proofErr w:type="spellStart"/>
      <w:r w:rsidRPr="005862CE">
        <w:rPr>
          <w:lang w:val="en-US" w:eastAsia="zh-CN"/>
        </w:rPr>
        <w:t>dir</w:t>
      </w:r>
      <w:proofErr w:type="spellEnd"/>
      <w:r w:rsidRPr="005862CE">
        <w:rPr>
          <w:lang w:val="en-US" w:eastAsia="zh-CN"/>
        </w:rPr>
        <w:t xml:space="preserve"> of /u01/app/oracle/product/19.0.0.0/dbhome_1_unzip_for_switchback is /u01/app/oracle/product/19.0.0.0</w:t>
      </w:r>
    </w:p>
    <w:p w14:paraId="1BCB6CA4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23:15:27             </w:t>
      </w:r>
      <w:proofErr w:type="spellStart"/>
      <w:r w:rsidRPr="005862CE">
        <w:rPr>
          <w:lang w:val="en-US" w:eastAsia="zh-CN"/>
        </w:rPr>
        <w:t>get_sqlplus_version</w:t>
      </w:r>
      <w:proofErr w:type="spellEnd"/>
    </w:p>
    <w:p w14:paraId="66138034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23:15:27             </w:t>
      </w:r>
      <w:proofErr w:type="spellStart"/>
      <w:r w:rsidRPr="005862CE">
        <w:rPr>
          <w:lang w:val="en-US" w:eastAsia="zh-CN"/>
        </w:rPr>
        <w:t>sqlplus_version</w:t>
      </w:r>
      <w:proofErr w:type="spellEnd"/>
      <w:r w:rsidRPr="005862CE">
        <w:rPr>
          <w:lang w:val="en-US" w:eastAsia="zh-CN"/>
        </w:rPr>
        <w:t xml:space="preserve"> is 19.26.0.0.0</w:t>
      </w:r>
    </w:p>
    <w:p w14:paraId="152A46AD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23:15:27             </w:t>
      </w:r>
      <w:proofErr w:type="spellStart"/>
      <w:r w:rsidRPr="005862CE">
        <w:rPr>
          <w:lang w:val="en-US" w:eastAsia="zh-CN"/>
        </w:rPr>
        <w:t>cmd</w:t>
      </w:r>
      <w:proofErr w:type="spellEnd"/>
      <w:r w:rsidRPr="005862CE">
        <w:rPr>
          <w:lang w:val="en-US" w:eastAsia="zh-CN"/>
        </w:rPr>
        <w:t xml:space="preserve"> is </w:t>
      </w:r>
      <w:proofErr w:type="spellStart"/>
      <w:r w:rsidRPr="005862CE">
        <w:rPr>
          <w:lang w:val="en-US" w:eastAsia="zh-CN"/>
        </w:rPr>
        <w:t>mkdir</w:t>
      </w:r>
      <w:proofErr w:type="spellEnd"/>
      <w:r w:rsidRPr="005862CE">
        <w:rPr>
          <w:lang w:val="en-US" w:eastAsia="zh-CN"/>
        </w:rPr>
        <w:t xml:space="preserve"> -p /u01/app/oracle/product/19.0.0.0/dbhome_1_unzip_for_switchback</w:t>
      </w:r>
    </w:p>
    <w:p w14:paraId="11E61106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23:15:27         current work </w:t>
      </w:r>
      <w:proofErr w:type="spellStart"/>
      <w:r w:rsidRPr="005862CE">
        <w:rPr>
          <w:lang w:val="en-US" w:eastAsia="zh-CN"/>
        </w:rPr>
        <w:t>dir</w:t>
      </w:r>
      <w:proofErr w:type="spellEnd"/>
      <w:r w:rsidRPr="005862CE">
        <w:rPr>
          <w:lang w:val="en-US" w:eastAsia="zh-CN"/>
        </w:rPr>
        <w:t xml:space="preserve"> is /u01/app/oracle/product/19.0.0.0/dbhome_1_unzip_for_switchback</w:t>
      </w:r>
    </w:p>
    <w:p w14:paraId="4227D32B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23:15:27             </w:t>
      </w:r>
      <w:proofErr w:type="spellStart"/>
      <w:r w:rsidRPr="005862CE">
        <w:rPr>
          <w:lang w:val="en-US" w:eastAsia="zh-CN"/>
        </w:rPr>
        <w:t>cmd</w:t>
      </w:r>
      <w:proofErr w:type="spellEnd"/>
      <w:r w:rsidRPr="005862CE">
        <w:rPr>
          <w:lang w:val="en-US" w:eastAsia="zh-CN"/>
        </w:rPr>
        <w:t xml:space="preserve"> is echo 'A' | unzip /u01/patch1928/</w:t>
      </w:r>
      <w:proofErr w:type="spellStart"/>
      <w:r w:rsidRPr="005862CE">
        <w:rPr>
          <w:lang w:val="en-US" w:eastAsia="zh-CN"/>
        </w:rPr>
        <w:t>gimage</w:t>
      </w:r>
      <w:proofErr w:type="spellEnd"/>
      <w:r w:rsidRPr="005862CE">
        <w:rPr>
          <w:lang w:val="en-US" w:eastAsia="zh-CN"/>
        </w:rPr>
        <w:t xml:space="preserve">/db_home_2025-09-14_10-46-27AM.zip -d /u01/app/oracle/product/19.0.0.0/dbhome_1_unzip_for_switchback  </w:t>
      </w:r>
    </w:p>
    <w:p w14:paraId="0CDCF71C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>2025-10-18 23:18:54         time: 207 seconds to unzip /u01/patch1928/</w:t>
      </w:r>
      <w:proofErr w:type="spellStart"/>
      <w:r w:rsidRPr="005862CE">
        <w:rPr>
          <w:lang w:val="en-US" w:eastAsia="zh-CN"/>
        </w:rPr>
        <w:t>gimage</w:t>
      </w:r>
      <w:proofErr w:type="spellEnd"/>
      <w:r w:rsidRPr="005862CE">
        <w:rPr>
          <w:lang w:val="en-US" w:eastAsia="zh-CN"/>
        </w:rPr>
        <w:t>/db_home_2025-09-14_10-46-27AM.zip</w:t>
      </w:r>
    </w:p>
    <w:p w14:paraId="1400A286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23:18:54             </w:t>
      </w:r>
      <w:proofErr w:type="spellStart"/>
      <w:r w:rsidRPr="005862CE">
        <w:rPr>
          <w:lang w:val="en-US" w:eastAsia="zh-CN"/>
        </w:rPr>
        <w:t>cmd</w:t>
      </w:r>
      <w:proofErr w:type="spellEnd"/>
      <w:r w:rsidRPr="005862CE">
        <w:rPr>
          <w:lang w:val="en-US" w:eastAsia="zh-CN"/>
        </w:rPr>
        <w:t xml:space="preserve"> is </w:t>
      </w:r>
      <w:proofErr w:type="spellStart"/>
      <w:r w:rsidRPr="005862CE">
        <w:rPr>
          <w:lang w:val="en-US" w:eastAsia="zh-CN"/>
        </w:rPr>
        <w:t>chown</w:t>
      </w:r>
      <w:proofErr w:type="spellEnd"/>
      <w:r w:rsidRPr="005862CE">
        <w:rPr>
          <w:lang w:val="en-US" w:eastAsia="zh-CN"/>
        </w:rPr>
        <w:t xml:space="preserve"> -R </w:t>
      </w:r>
      <w:proofErr w:type="spellStart"/>
      <w:proofErr w:type="gramStart"/>
      <w:r w:rsidRPr="005862CE">
        <w:rPr>
          <w:lang w:val="en-US" w:eastAsia="zh-CN"/>
        </w:rPr>
        <w:t>oracle:oinstall</w:t>
      </w:r>
      <w:proofErr w:type="spellEnd"/>
      <w:proofErr w:type="gramEnd"/>
      <w:r w:rsidRPr="005862CE">
        <w:rPr>
          <w:lang w:val="en-US" w:eastAsia="zh-CN"/>
        </w:rPr>
        <w:t xml:space="preserve"> /u01/app/oracle/product/19.0.0.0/dbhome_1_unzip_for_switchback</w:t>
      </w:r>
    </w:p>
    <w:p w14:paraId="7767AEBE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23:18:54         current work </w:t>
      </w:r>
      <w:proofErr w:type="spellStart"/>
      <w:r w:rsidRPr="005862CE">
        <w:rPr>
          <w:lang w:val="en-US" w:eastAsia="zh-CN"/>
        </w:rPr>
        <w:t>dir</w:t>
      </w:r>
      <w:proofErr w:type="spellEnd"/>
      <w:r w:rsidRPr="005862CE">
        <w:rPr>
          <w:lang w:val="en-US" w:eastAsia="zh-CN"/>
        </w:rPr>
        <w:t xml:space="preserve"> is /u01/app/oracle/product/19.0.0.0</w:t>
      </w:r>
    </w:p>
    <w:p w14:paraId="5FA7947A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>2025-10-18 23:18:54             execute: ls -</w:t>
      </w:r>
      <w:proofErr w:type="spellStart"/>
      <w:r w:rsidRPr="005862CE">
        <w:rPr>
          <w:lang w:val="en-US" w:eastAsia="zh-CN"/>
        </w:rPr>
        <w:t>lt</w:t>
      </w:r>
      <w:proofErr w:type="spellEnd"/>
      <w:r w:rsidRPr="005862CE">
        <w:rPr>
          <w:lang w:val="en-US" w:eastAsia="zh-CN"/>
        </w:rPr>
        <w:t xml:space="preserve"> /u01/app/oracle/product/19.0.0.0</w:t>
      </w:r>
    </w:p>
    <w:p w14:paraId="3AF7E410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23:18:54         </w:t>
      </w:r>
      <w:proofErr w:type="spellStart"/>
      <w:r w:rsidRPr="005862CE">
        <w:rPr>
          <w:lang w:val="en-US" w:eastAsia="zh-CN"/>
        </w:rPr>
        <w:t>last_dir_name</w:t>
      </w:r>
      <w:proofErr w:type="spellEnd"/>
      <w:r w:rsidRPr="005862CE">
        <w:rPr>
          <w:lang w:val="en-US" w:eastAsia="zh-CN"/>
        </w:rPr>
        <w:t xml:space="preserve"> is dbhome_1_unzip_for_switchback</w:t>
      </w:r>
    </w:p>
    <w:p w14:paraId="52F50830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23:18:54         </w:t>
      </w:r>
      <w:proofErr w:type="spellStart"/>
      <w:r w:rsidRPr="005862CE">
        <w:rPr>
          <w:lang w:val="en-US" w:eastAsia="zh-CN"/>
        </w:rPr>
        <w:t>target_oracle_home_last_dir</w:t>
      </w:r>
      <w:proofErr w:type="spellEnd"/>
      <w:r w:rsidRPr="005862CE">
        <w:rPr>
          <w:lang w:val="en-US" w:eastAsia="zh-CN"/>
        </w:rPr>
        <w:t xml:space="preserve"> is dbhome_1_unzip_for_switchback</w:t>
      </w:r>
    </w:p>
    <w:p w14:paraId="1D47F321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>2025-10-18 23:18:54         time: 207 seconds to task unzip image for switch back</w:t>
      </w:r>
    </w:p>
    <w:p w14:paraId="6C46FCB9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>2025-10-18 23:18:54         time: 691 seconds to task step_00_unzip</w:t>
      </w:r>
    </w:p>
    <w:p w14:paraId="7A5A26D6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>2025-10-18 23:18:54         log file for error is: /root/</w:t>
      </w:r>
      <w:proofErr w:type="spellStart"/>
      <w:r w:rsidRPr="005862CE">
        <w:rPr>
          <w:lang w:val="en-US" w:eastAsia="zh-CN"/>
        </w:rPr>
        <w:t>oTools_log</w:t>
      </w:r>
      <w:proofErr w:type="spellEnd"/>
      <w:r w:rsidRPr="005862CE">
        <w:rPr>
          <w:lang w:val="en-US" w:eastAsia="zh-CN"/>
        </w:rPr>
        <w:t>/Error_Message_20251018_230719_1.log</w:t>
      </w:r>
    </w:p>
    <w:p w14:paraId="6F90D3A7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>2025-10-18 23:18:54     *** No Error</w:t>
      </w:r>
    </w:p>
    <w:p w14:paraId="2214ADDF" w14:textId="77777777" w:rsidR="005862CE" w:rsidRPr="005862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>2025-10-18 23:18:54     *** full log file is: /root/</w:t>
      </w:r>
      <w:proofErr w:type="spellStart"/>
      <w:r w:rsidRPr="005862CE">
        <w:rPr>
          <w:lang w:val="en-US" w:eastAsia="zh-CN"/>
        </w:rPr>
        <w:t>oTools_log</w:t>
      </w:r>
      <w:proofErr w:type="spellEnd"/>
      <w:r w:rsidRPr="005862CE">
        <w:rPr>
          <w:lang w:val="en-US" w:eastAsia="zh-CN"/>
        </w:rPr>
        <w:t>/oTools_cnifcxd001dbadm02.log</w:t>
      </w:r>
    </w:p>
    <w:p w14:paraId="64405CD8" w14:textId="0E5F15C3" w:rsidR="009409CE" w:rsidRDefault="005862CE" w:rsidP="00586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2025-10-18 23:18:54         time: 11.53 minutes </w:t>
      </w:r>
      <w:proofErr w:type="gramStart"/>
      <w:r w:rsidRPr="005862CE">
        <w:rPr>
          <w:lang w:val="en-US" w:eastAsia="zh-CN"/>
        </w:rPr>
        <w:t xml:space="preserve">to  </w:t>
      </w:r>
      <w:proofErr w:type="spellStart"/>
      <w:r w:rsidRPr="005862CE">
        <w:rPr>
          <w:lang w:val="en-US" w:eastAsia="zh-CN"/>
        </w:rPr>
        <w:t>upgrade</w:t>
      </w:r>
      <w:proofErr w:type="gramEnd"/>
      <w:r w:rsidRPr="005862CE">
        <w:rPr>
          <w:lang w:val="en-US" w:eastAsia="zh-CN"/>
        </w:rPr>
        <w:t>_ru_with_gold_image</w:t>
      </w:r>
      <w:proofErr w:type="spellEnd"/>
      <w:r w:rsidRPr="005862CE">
        <w:rPr>
          <w:lang w:val="en-US" w:eastAsia="zh-CN"/>
        </w:rPr>
        <w:t xml:space="preserve"> -&gt; step_00_unzip</w:t>
      </w:r>
    </w:p>
    <w:p w14:paraId="7F9C73CA" w14:textId="77777777" w:rsidR="001F6EB9" w:rsidRDefault="001F6EB9" w:rsidP="003D2F35">
      <w:pPr>
        <w:rPr>
          <w:lang w:val="en-US" w:eastAsia="zh-CN"/>
        </w:rPr>
      </w:pPr>
    </w:p>
    <w:p w14:paraId="362CBCB2" w14:textId="4E0C91A0" w:rsidR="00481E5F" w:rsidRDefault="00481E5F" w:rsidP="00481E5F">
      <w:pPr>
        <w:pStyle w:val="1"/>
      </w:pPr>
      <w:bookmarkStart w:id="6" w:name="_Toc211852535"/>
      <w:r>
        <w:rPr>
          <w:rFonts w:hint="eastAsia"/>
        </w:rPr>
        <w:lastRenderedPageBreak/>
        <w:t>节点二升级</w:t>
      </w:r>
      <w:bookmarkEnd w:id="6"/>
    </w:p>
    <w:p w14:paraId="59E3CE80" w14:textId="3F603AA7" w:rsidR="00E226A8" w:rsidRDefault="00E226A8" w:rsidP="00481E5F">
      <w:pPr>
        <w:pStyle w:val="2"/>
      </w:pPr>
      <w:bookmarkStart w:id="7" w:name="_Toc211852536"/>
      <w:r>
        <w:rPr>
          <w:rFonts w:hint="eastAsia"/>
        </w:rPr>
        <w:t>保存软连接信息</w:t>
      </w:r>
      <w:bookmarkEnd w:id="7"/>
    </w:p>
    <w:p w14:paraId="1CB7886B" w14:textId="6AF8B0E7" w:rsidR="00E226A8" w:rsidRDefault="00E226A8" w:rsidP="00E226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E226A8">
        <w:rPr>
          <w:lang w:val="en-US" w:eastAsia="zh-CN"/>
        </w:rPr>
        <w:t>cd /u01/app/19.0.0.0/grid</w:t>
      </w:r>
    </w:p>
    <w:p w14:paraId="58AEEB49" w14:textId="77777777" w:rsidR="00E226A8" w:rsidRDefault="00E226A8" w:rsidP="00E226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E226A8">
        <w:rPr>
          <w:lang w:val="en-US" w:eastAsia="zh-CN"/>
        </w:rPr>
        <w:t xml:space="preserve">for </w:t>
      </w:r>
      <w:proofErr w:type="spellStart"/>
      <w:r w:rsidRPr="00E226A8">
        <w:rPr>
          <w:lang w:val="en-US" w:eastAsia="zh-CN"/>
        </w:rPr>
        <w:t>i</w:t>
      </w:r>
      <w:proofErr w:type="spellEnd"/>
      <w:r w:rsidRPr="00E226A8">
        <w:rPr>
          <w:lang w:val="en-US" w:eastAsia="zh-CN"/>
        </w:rPr>
        <w:t xml:space="preserve"> in `</w:t>
      </w:r>
      <w:proofErr w:type="gramStart"/>
      <w:r w:rsidRPr="00E226A8">
        <w:rPr>
          <w:lang w:val="en-US" w:eastAsia="zh-CN"/>
        </w:rPr>
        <w:t>find .</w:t>
      </w:r>
      <w:proofErr w:type="gramEnd"/>
      <w:r w:rsidRPr="00E226A8">
        <w:rPr>
          <w:lang w:val="en-US" w:eastAsia="zh-CN"/>
        </w:rPr>
        <w:t xml:space="preserve">/ -type l`; do </w:t>
      </w:r>
      <w:proofErr w:type="spellStart"/>
      <w:r w:rsidRPr="00E226A8">
        <w:rPr>
          <w:lang w:val="en-US" w:eastAsia="zh-CN"/>
        </w:rPr>
        <w:t>ll</w:t>
      </w:r>
      <w:proofErr w:type="spellEnd"/>
      <w:r w:rsidRPr="00E226A8">
        <w:rPr>
          <w:lang w:val="en-US" w:eastAsia="zh-CN"/>
        </w:rPr>
        <w:t xml:space="preserve"> $</w:t>
      </w:r>
      <w:proofErr w:type="spellStart"/>
      <w:r w:rsidRPr="00E226A8">
        <w:rPr>
          <w:lang w:val="en-US" w:eastAsia="zh-CN"/>
        </w:rPr>
        <w:t>i;done</w:t>
      </w:r>
      <w:proofErr w:type="spellEnd"/>
    </w:p>
    <w:p w14:paraId="4116BF39" w14:textId="77777777" w:rsidR="001C06EE" w:rsidRPr="00E226A8" w:rsidRDefault="001C06EE" w:rsidP="00E226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</w:p>
    <w:p w14:paraId="155405B0" w14:textId="49FFA331" w:rsidR="00E226A8" w:rsidRDefault="00E226A8" w:rsidP="00E226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E226A8">
        <w:rPr>
          <w:lang w:val="en-US" w:eastAsia="zh-CN"/>
        </w:rPr>
        <w:t>cd /u01/app/oracle/product/19.0.0.0/dbhome_1</w:t>
      </w:r>
    </w:p>
    <w:p w14:paraId="64561BA9" w14:textId="2BA6F68E" w:rsidR="00E226A8" w:rsidRPr="00E226A8" w:rsidRDefault="00E226A8" w:rsidP="00E226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E226A8">
        <w:rPr>
          <w:lang w:val="en-US" w:eastAsia="zh-CN"/>
        </w:rPr>
        <w:t xml:space="preserve">for </w:t>
      </w:r>
      <w:proofErr w:type="spellStart"/>
      <w:r w:rsidRPr="00E226A8">
        <w:rPr>
          <w:lang w:val="en-US" w:eastAsia="zh-CN"/>
        </w:rPr>
        <w:t>i</w:t>
      </w:r>
      <w:proofErr w:type="spellEnd"/>
      <w:r w:rsidRPr="00E226A8">
        <w:rPr>
          <w:lang w:val="en-US" w:eastAsia="zh-CN"/>
        </w:rPr>
        <w:t xml:space="preserve"> in `</w:t>
      </w:r>
      <w:proofErr w:type="gramStart"/>
      <w:r w:rsidRPr="00E226A8">
        <w:rPr>
          <w:lang w:val="en-US" w:eastAsia="zh-CN"/>
        </w:rPr>
        <w:t>find .</w:t>
      </w:r>
      <w:proofErr w:type="gramEnd"/>
      <w:r w:rsidRPr="00E226A8">
        <w:rPr>
          <w:lang w:val="en-US" w:eastAsia="zh-CN"/>
        </w:rPr>
        <w:t xml:space="preserve">/ -type l`; do </w:t>
      </w:r>
      <w:proofErr w:type="spellStart"/>
      <w:r w:rsidRPr="00E226A8">
        <w:rPr>
          <w:lang w:val="en-US" w:eastAsia="zh-CN"/>
        </w:rPr>
        <w:t>ll</w:t>
      </w:r>
      <w:proofErr w:type="spellEnd"/>
      <w:r w:rsidRPr="00E226A8">
        <w:rPr>
          <w:lang w:val="en-US" w:eastAsia="zh-CN"/>
        </w:rPr>
        <w:t xml:space="preserve"> $</w:t>
      </w:r>
      <w:proofErr w:type="spellStart"/>
      <w:r w:rsidRPr="00E226A8">
        <w:rPr>
          <w:lang w:val="en-US" w:eastAsia="zh-CN"/>
        </w:rPr>
        <w:t>i;done</w:t>
      </w:r>
      <w:proofErr w:type="spellEnd"/>
    </w:p>
    <w:p w14:paraId="39EB8D89" w14:textId="77777777" w:rsidR="00E226A8" w:rsidRDefault="00E226A8" w:rsidP="00E226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</w:p>
    <w:p w14:paraId="18E24402" w14:textId="77777777" w:rsidR="00E226A8" w:rsidRDefault="00E226A8" w:rsidP="00E226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</w:p>
    <w:p w14:paraId="628163CA" w14:textId="4EC3D6F1" w:rsidR="009409CE" w:rsidRDefault="009409CE" w:rsidP="00E226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>
        <w:rPr>
          <w:rFonts w:hint="eastAsia"/>
          <w:lang w:val="en-US" w:eastAsia="zh-CN"/>
        </w:rPr>
        <w:t>n</w:t>
      </w:r>
      <w:r>
        <w:rPr>
          <w:lang w:val="en-US" w:eastAsia="zh-CN"/>
        </w:rPr>
        <w:t>ode1:</w:t>
      </w:r>
    </w:p>
    <w:p w14:paraId="1793693B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[root@cnifcxd001dbadm01 </w:t>
      </w:r>
      <w:proofErr w:type="gramStart"/>
      <w:r w:rsidRPr="005862CE">
        <w:rPr>
          <w:lang w:val="en-US" w:eastAsia="zh-CN"/>
        </w:rPr>
        <w:t>grid]#</w:t>
      </w:r>
      <w:proofErr w:type="gramEnd"/>
      <w:r w:rsidRPr="005862CE">
        <w:rPr>
          <w:lang w:val="en-US" w:eastAsia="zh-CN"/>
        </w:rPr>
        <w:t xml:space="preserve"> for </w:t>
      </w:r>
      <w:proofErr w:type="spellStart"/>
      <w:r w:rsidRPr="005862CE">
        <w:rPr>
          <w:lang w:val="en-US" w:eastAsia="zh-CN"/>
        </w:rPr>
        <w:t>i</w:t>
      </w:r>
      <w:proofErr w:type="spellEnd"/>
      <w:r w:rsidRPr="005862CE">
        <w:rPr>
          <w:lang w:val="en-US" w:eastAsia="zh-CN"/>
        </w:rPr>
        <w:t xml:space="preserve"> in `find ./ -type l`; do </w:t>
      </w:r>
      <w:proofErr w:type="spellStart"/>
      <w:r w:rsidRPr="005862CE">
        <w:rPr>
          <w:lang w:val="en-US" w:eastAsia="zh-CN"/>
        </w:rPr>
        <w:t>ll</w:t>
      </w:r>
      <w:proofErr w:type="spellEnd"/>
      <w:r w:rsidRPr="005862CE">
        <w:rPr>
          <w:lang w:val="en-US" w:eastAsia="zh-CN"/>
        </w:rPr>
        <w:t xml:space="preserve"> $</w:t>
      </w:r>
      <w:proofErr w:type="spellStart"/>
      <w:r w:rsidRPr="005862CE">
        <w:rPr>
          <w:lang w:val="en-US" w:eastAsia="zh-CN"/>
        </w:rPr>
        <w:t>i;done</w:t>
      </w:r>
      <w:proofErr w:type="spellEnd"/>
    </w:p>
    <w:p w14:paraId="0D38B0A9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43 May 17 23:23 ./crs/install/cmdllroot.sh -&gt; /u01/app/19.0.0.0/grid/crs/utl/cmdllroot.sh</w:t>
      </w:r>
    </w:p>
    <w:p w14:paraId="52DE0E06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24 May 18 </w:t>
      </w:r>
      <w:proofErr w:type="gramStart"/>
      <w:r w:rsidRPr="005862CE">
        <w:rPr>
          <w:lang w:val="en-US" w:eastAsia="zh-CN"/>
        </w:rPr>
        <w:t>01:12 .</w:t>
      </w:r>
      <w:proofErr w:type="gramEnd"/>
      <w:r w:rsidRPr="005862CE">
        <w:rPr>
          <w:lang w:val="en-US" w:eastAsia="zh-CN"/>
        </w:rPr>
        <w:t>/bin/</w:t>
      </w:r>
      <w:proofErr w:type="spellStart"/>
      <w:r w:rsidRPr="005862CE">
        <w:rPr>
          <w:lang w:val="en-US" w:eastAsia="zh-CN"/>
        </w:rPr>
        <w:t>lbuilder</w:t>
      </w:r>
      <w:proofErr w:type="spellEnd"/>
      <w:r w:rsidRPr="005862CE">
        <w:rPr>
          <w:lang w:val="en-US" w:eastAsia="zh-CN"/>
        </w:rPr>
        <w:t xml:space="preserve"> -&gt; ../</w:t>
      </w:r>
      <w:proofErr w:type="spellStart"/>
      <w:r w:rsidRPr="005862CE">
        <w:rPr>
          <w:lang w:val="en-US" w:eastAsia="zh-CN"/>
        </w:rPr>
        <w:t>nls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lbuilder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lbuilder</w:t>
      </w:r>
      <w:proofErr w:type="spellEnd"/>
    </w:p>
    <w:p w14:paraId="2BCCD2B9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root </w:t>
      </w:r>
      <w:proofErr w:type="spellStart"/>
      <w:r w:rsidRPr="005862CE">
        <w:rPr>
          <w:lang w:val="en-US" w:eastAsia="zh-CN"/>
        </w:rPr>
        <w:t>root</w:t>
      </w:r>
      <w:proofErr w:type="spellEnd"/>
      <w:r w:rsidRPr="005862CE">
        <w:rPr>
          <w:lang w:val="en-US" w:eastAsia="zh-CN"/>
        </w:rPr>
        <w:t xml:space="preserve"> 30 May 18 </w:t>
      </w:r>
      <w:proofErr w:type="gramStart"/>
      <w:r w:rsidRPr="005862CE">
        <w:rPr>
          <w:lang w:val="en-US" w:eastAsia="zh-CN"/>
        </w:rPr>
        <w:t>01:15 .</w:t>
      </w:r>
      <w:proofErr w:type="gramEnd"/>
      <w:r w:rsidRPr="005862CE">
        <w:rPr>
          <w:lang w:val="en-US" w:eastAsia="zh-CN"/>
        </w:rPr>
        <w:t>/bin/</w:t>
      </w:r>
      <w:proofErr w:type="spellStart"/>
      <w:r w:rsidRPr="005862CE">
        <w:rPr>
          <w:lang w:val="en-US" w:eastAsia="zh-CN"/>
        </w:rPr>
        <w:t>tfactl</w:t>
      </w:r>
      <w:proofErr w:type="spellEnd"/>
      <w:r w:rsidRPr="005862CE">
        <w:rPr>
          <w:lang w:val="en-US" w:eastAsia="zh-CN"/>
        </w:rPr>
        <w:t xml:space="preserve"> -&gt; /opt/</w:t>
      </w:r>
      <w:proofErr w:type="spellStart"/>
      <w:r w:rsidRPr="005862CE">
        <w:rPr>
          <w:lang w:val="en-US" w:eastAsia="zh-CN"/>
        </w:rPr>
        <w:t>oracle.ahf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tfa</w:t>
      </w:r>
      <w:proofErr w:type="spellEnd"/>
      <w:r w:rsidRPr="005862CE">
        <w:rPr>
          <w:lang w:val="en-US" w:eastAsia="zh-CN"/>
        </w:rPr>
        <w:t>/bin/</w:t>
      </w:r>
      <w:proofErr w:type="spellStart"/>
      <w:r w:rsidRPr="005862CE">
        <w:rPr>
          <w:lang w:val="en-US" w:eastAsia="zh-CN"/>
        </w:rPr>
        <w:t>tfactl</w:t>
      </w:r>
      <w:proofErr w:type="spellEnd"/>
    </w:p>
    <w:p w14:paraId="6BBCD52D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17 </w:t>
      </w:r>
      <w:proofErr w:type="gramStart"/>
      <w:r w:rsidRPr="005862CE">
        <w:rPr>
          <w:lang w:val="en-US" w:eastAsia="zh-CN"/>
        </w:rPr>
        <w:t>23:23 .</w:t>
      </w:r>
      <w:proofErr w:type="gramEnd"/>
      <w:r w:rsidRPr="005862CE">
        <w:rPr>
          <w:lang w:val="en-US" w:eastAsia="zh-CN"/>
        </w:rPr>
        <w:t>/lib/libodm19.so -&gt; libodmd19.so</w:t>
      </w:r>
    </w:p>
    <w:p w14:paraId="464B149C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36 May 17 </w:t>
      </w:r>
      <w:proofErr w:type="gramStart"/>
      <w:r w:rsidRPr="005862CE">
        <w:rPr>
          <w:lang w:val="en-US" w:eastAsia="zh-CN"/>
        </w:rPr>
        <w:t>23:23 .</w:t>
      </w:r>
      <w:proofErr w:type="gramEnd"/>
      <w:r w:rsidRPr="005862CE">
        <w:rPr>
          <w:lang w:val="en-US" w:eastAsia="zh-CN"/>
        </w:rPr>
        <w:t>/lib/libjavavm19.a -&gt; 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/jdk8/lib/libjavavm19.a</w:t>
      </w:r>
    </w:p>
    <w:p w14:paraId="496288DA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18 </w:t>
      </w:r>
      <w:proofErr w:type="gramStart"/>
      <w:r w:rsidRPr="005862CE">
        <w:rPr>
          <w:lang w:val="en-US" w:eastAsia="zh-CN"/>
        </w:rPr>
        <w:t>01:12 .</w:t>
      </w:r>
      <w:proofErr w:type="gramEnd"/>
      <w:r w:rsidRPr="005862CE">
        <w:rPr>
          <w:lang w:val="en-US" w:eastAsia="zh-CN"/>
        </w:rPr>
        <w:t>/lib/libclntsh.so.10.1 -&gt; libclntsh.so</w:t>
      </w:r>
    </w:p>
    <w:p w14:paraId="6428E76A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18 </w:t>
      </w:r>
      <w:proofErr w:type="gramStart"/>
      <w:r w:rsidRPr="005862CE">
        <w:rPr>
          <w:lang w:val="en-US" w:eastAsia="zh-CN"/>
        </w:rPr>
        <w:t>01:12 .</w:t>
      </w:r>
      <w:proofErr w:type="gramEnd"/>
      <w:r w:rsidRPr="005862CE">
        <w:rPr>
          <w:lang w:val="en-US" w:eastAsia="zh-CN"/>
        </w:rPr>
        <w:t>/lib/libclntsh.so.11.1 -&gt; libclntsh.so</w:t>
      </w:r>
    </w:p>
    <w:p w14:paraId="1042ADA5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18 </w:t>
      </w:r>
      <w:proofErr w:type="gramStart"/>
      <w:r w:rsidRPr="005862CE">
        <w:rPr>
          <w:lang w:val="en-US" w:eastAsia="zh-CN"/>
        </w:rPr>
        <w:t>01:12 .</w:t>
      </w:r>
      <w:proofErr w:type="gramEnd"/>
      <w:r w:rsidRPr="005862CE">
        <w:rPr>
          <w:lang w:val="en-US" w:eastAsia="zh-CN"/>
        </w:rPr>
        <w:t>/lib/libclntsh.so.12.1 -&gt; libclntsh.so</w:t>
      </w:r>
    </w:p>
    <w:p w14:paraId="690C4823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18 </w:t>
      </w:r>
      <w:proofErr w:type="gramStart"/>
      <w:r w:rsidRPr="005862CE">
        <w:rPr>
          <w:lang w:val="en-US" w:eastAsia="zh-CN"/>
        </w:rPr>
        <w:t>01:12 .</w:t>
      </w:r>
      <w:proofErr w:type="gramEnd"/>
      <w:r w:rsidRPr="005862CE">
        <w:rPr>
          <w:lang w:val="en-US" w:eastAsia="zh-CN"/>
        </w:rPr>
        <w:t>/lib/libclntsh.so.18.1 -&gt; libclntsh.so</w:t>
      </w:r>
    </w:p>
    <w:p w14:paraId="17386592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10 May 18 </w:t>
      </w:r>
      <w:proofErr w:type="gramStart"/>
      <w:r w:rsidRPr="005862CE">
        <w:rPr>
          <w:lang w:val="en-US" w:eastAsia="zh-CN"/>
        </w:rPr>
        <w:t>01:12 .</w:t>
      </w:r>
      <w:proofErr w:type="gramEnd"/>
      <w:r w:rsidRPr="005862CE">
        <w:rPr>
          <w:lang w:val="en-US" w:eastAsia="zh-CN"/>
        </w:rPr>
        <w:t>/lib/libocci.so.18.1 -&gt; libocci.so</w:t>
      </w:r>
    </w:p>
    <w:p w14:paraId="699D595E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15 May 18 </w:t>
      </w:r>
      <w:proofErr w:type="gramStart"/>
      <w:r w:rsidRPr="005862CE">
        <w:rPr>
          <w:lang w:val="en-US" w:eastAsia="zh-CN"/>
        </w:rPr>
        <w:t>01:12 .</w:t>
      </w:r>
      <w:proofErr w:type="gramEnd"/>
      <w:r w:rsidRPr="005862CE">
        <w:rPr>
          <w:lang w:val="en-US" w:eastAsia="zh-CN"/>
        </w:rPr>
        <w:t>/lib/libocci.so -&gt; libocci.so.19.1</w:t>
      </w:r>
    </w:p>
    <w:p w14:paraId="547A685A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15 May 18 </w:t>
      </w:r>
      <w:proofErr w:type="gramStart"/>
      <w:r w:rsidRPr="005862CE">
        <w:rPr>
          <w:lang w:val="en-US" w:eastAsia="zh-CN"/>
        </w:rPr>
        <w:t>01:12 .</w:t>
      </w:r>
      <w:proofErr w:type="gramEnd"/>
      <w:r w:rsidRPr="005862CE">
        <w:rPr>
          <w:lang w:val="en-US" w:eastAsia="zh-CN"/>
        </w:rPr>
        <w:t>/lib/libagtsh.so -&gt; libagtsh.so.1.0</w:t>
      </w:r>
    </w:p>
    <w:p w14:paraId="7702328A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17 May 18 </w:t>
      </w:r>
      <w:proofErr w:type="gramStart"/>
      <w:r w:rsidRPr="005862CE">
        <w:rPr>
          <w:lang w:val="en-US" w:eastAsia="zh-CN"/>
        </w:rPr>
        <w:t>01:12 .</w:t>
      </w:r>
      <w:proofErr w:type="gramEnd"/>
      <w:r w:rsidRPr="005862CE">
        <w:rPr>
          <w:lang w:val="en-US" w:eastAsia="zh-CN"/>
        </w:rPr>
        <w:t>/lib/libclntsh.so -&gt; libclntsh.so.19.1</w:t>
      </w:r>
    </w:p>
    <w:p w14:paraId="2A59BCEA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21 May 18 </w:t>
      </w:r>
      <w:proofErr w:type="gramStart"/>
      <w:r w:rsidRPr="005862CE">
        <w:rPr>
          <w:lang w:val="en-US" w:eastAsia="zh-CN"/>
        </w:rPr>
        <w:t>01:12 .</w:t>
      </w:r>
      <w:proofErr w:type="gramEnd"/>
      <w:r w:rsidRPr="005862CE">
        <w:rPr>
          <w:lang w:val="en-US" w:eastAsia="zh-CN"/>
        </w:rPr>
        <w:t>/lib/libclntshcore.so -&gt; libclntshcore.so.19.1</w:t>
      </w:r>
    </w:p>
    <w:p w14:paraId="4FB11C52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8 May 18 </w:t>
      </w:r>
      <w:proofErr w:type="gramStart"/>
      <w:r w:rsidRPr="005862CE">
        <w:rPr>
          <w:lang w:val="en-US" w:eastAsia="zh-CN"/>
        </w:rPr>
        <w:t>01:12 .</w:t>
      </w:r>
      <w:proofErr w:type="gram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/bin/</w:t>
      </w:r>
      <w:proofErr w:type="spellStart"/>
      <w:r w:rsidRPr="005862CE">
        <w:rPr>
          <w:lang w:val="en-US" w:eastAsia="zh-CN"/>
        </w:rPr>
        <w:t>ControlPanel</w:t>
      </w:r>
      <w:proofErr w:type="spellEnd"/>
      <w:r w:rsidRPr="005862CE">
        <w:rPr>
          <w:lang w:val="en-US" w:eastAsia="zh-CN"/>
        </w:rPr>
        <w:t xml:space="preserve"> -&gt; </w:t>
      </w:r>
      <w:proofErr w:type="spellStart"/>
      <w:r w:rsidRPr="005862CE">
        <w:rPr>
          <w:lang w:val="en-US" w:eastAsia="zh-CN"/>
        </w:rPr>
        <w:t>jcontrol</w:t>
      </w:r>
      <w:proofErr w:type="spellEnd"/>
    </w:p>
    <w:p w14:paraId="58986249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8 May 18 </w:t>
      </w:r>
      <w:proofErr w:type="gramStart"/>
      <w:r w:rsidRPr="005862CE">
        <w:rPr>
          <w:lang w:val="en-US" w:eastAsia="zh-CN"/>
        </w:rPr>
        <w:t>01:12 .</w:t>
      </w:r>
      <w:proofErr w:type="gram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jre</w:t>
      </w:r>
      <w:proofErr w:type="spellEnd"/>
      <w:r w:rsidRPr="005862CE">
        <w:rPr>
          <w:lang w:val="en-US" w:eastAsia="zh-CN"/>
        </w:rPr>
        <w:t>/bin/</w:t>
      </w:r>
      <w:proofErr w:type="spellStart"/>
      <w:r w:rsidRPr="005862CE">
        <w:rPr>
          <w:lang w:val="en-US" w:eastAsia="zh-CN"/>
        </w:rPr>
        <w:t>ControlPanel</w:t>
      </w:r>
      <w:proofErr w:type="spellEnd"/>
      <w:r w:rsidRPr="005862CE">
        <w:rPr>
          <w:lang w:val="en-US" w:eastAsia="zh-CN"/>
        </w:rPr>
        <w:t xml:space="preserve"> -&gt; </w:t>
      </w:r>
      <w:proofErr w:type="spellStart"/>
      <w:r w:rsidRPr="005862CE">
        <w:rPr>
          <w:lang w:val="en-US" w:eastAsia="zh-CN"/>
        </w:rPr>
        <w:t>jcontrol</w:t>
      </w:r>
      <w:proofErr w:type="spellEnd"/>
    </w:p>
    <w:p w14:paraId="68FF64F5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13 May 18 </w:t>
      </w:r>
      <w:proofErr w:type="gramStart"/>
      <w:r w:rsidRPr="005862CE">
        <w:rPr>
          <w:lang w:val="en-US" w:eastAsia="zh-CN"/>
        </w:rPr>
        <w:t>01:12 .</w:t>
      </w:r>
      <w:proofErr w:type="gramEnd"/>
      <w:r w:rsidRPr="005862CE">
        <w:rPr>
          <w:lang w:val="en-US" w:eastAsia="zh-CN"/>
        </w:rPr>
        <w:t>/jdk/jre/lib/amd64/server/libjsig.so -&gt; ../libjsig.so</w:t>
      </w:r>
    </w:p>
    <w:p w14:paraId="28D0EE10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45 May 17 </w:t>
      </w:r>
      <w:proofErr w:type="gramStart"/>
      <w:r w:rsidRPr="005862CE">
        <w:rPr>
          <w:lang w:val="en-US" w:eastAsia="zh-CN"/>
        </w:rPr>
        <w:t>23:23 .</w:t>
      </w:r>
      <w:proofErr w:type="gram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/lib/security/</w:t>
      </w:r>
      <w:proofErr w:type="spellStart"/>
      <w:r w:rsidRPr="005862CE">
        <w:rPr>
          <w:lang w:val="en-US" w:eastAsia="zh-CN"/>
        </w:rPr>
        <w:t>cacerts</w:t>
      </w:r>
      <w:proofErr w:type="spellEnd"/>
      <w:r w:rsidRPr="005862CE">
        <w:rPr>
          <w:lang w:val="en-US" w:eastAsia="zh-CN"/>
        </w:rPr>
        <w:t xml:space="preserve"> -&gt; ../../../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/jdk8/lib/security/</w:t>
      </w:r>
      <w:proofErr w:type="spellStart"/>
      <w:r w:rsidRPr="005862CE">
        <w:rPr>
          <w:lang w:val="en-US" w:eastAsia="zh-CN"/>
        </w:rPr>
        <w:t>cacerts</w:t>
      </w:r>
      <w:proofErr w:type="spellEnd"/>
    </w:p>
    <w:p w14:paraId="7249943B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48 May 17 23:23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/lib/security/README.txt -&gt; ../../../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/jdk8/lib/security/README.txt</w:t>
      </w:r>
    </w:p>
    <w:p w14:paraId="0BC89306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51 May 17 23:23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/lib/security/</w:t>
      </w:r>
      <w:proofErr w:type="spellStart"/>
      <w:r w:rsidRPr="005862CE">
        <w:rPr>
          <w:lang w:val="en-US" w:eastAsia="zh-CN"/>
        </w:rPr>
        <w:t>java.security</w:t>
      </w:r>
      <w:proofErr w:type="spellEnd"/>
      <w:r w:rsidRPr="005862CE">
        <w:rPr>
          <w:lang w:val="en-US" w:eastAsia="zh-CN"/>
        </w:rPr>
        <w:t xml:space="preserve"> -&gt; ../../../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/jdk8/lib/security/</w:t>
      </w:r>
      <w:proofErr w:type="spellStart"/>
      <w:r w:rsidRPr="005862CE">
        <w:rPr>
          <w:lang w:val="en-US" w:eastAsia="zh-CN"/>
        </w:rPr>
        <w:t>java.security</w:t>
      </w:r>
      <w:proofErr w:type="spellEnd"/>
    </w:p>
    <w:p w14:paraId="28BCFCC3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33 May 17 23:23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/lib/jce.jar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/jdk8/lib/jce.jar</w:t>
      </w:r>
    </w:p>
    <w:p w14:paraId="7539856D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45 May 17 23:23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/lib/sunjce_provider.jar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/jdk8/lib/sunjce_provider.jar</w:t>
      </w:r>
    </w:p>
    <w:p w14:paraId="3AC09677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35 May 17 23:23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/admin/cbp.jar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/jdk8/admin/cbp.jar</w:t>
      </w:r>
    </w:p>
    <w:p w14:paraId="0959346B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39 May 17 23:23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/admin/</w:t>
      </w:r>
      <w:proofErr w:type="spellStart"/>
      <w:r w:rsidRPr="005862CE">
        <w:rPr>
          <w:lang w:val="en-US" w:eastAsia="zh-CN"/>
        </w:rPr>
        <w:t>classes.bin</w:t>
      </w:r>
      <w:proofErr w:type="spellEnd"/>
      <w:r w:rsidRPr="005862CE">
        <w:rPr>
          <w:lang w:val="en-US" w:eastAsia="zh-CN"/>
        </w:rPr>
        <w:t xml:space="preserve">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/jdk8/admin/</w:t>
      </w:r>
      <w:proofErr w:type="spellStart"/>
      <w:r w:rsidRPr="005862CE">
        <w:rPr>
          <w:lang w:val="en-US" w:eastAsia="zh-CN"/>
        </w:rPr>
        <w:t>classes.bin</w:t>
      </w:r>
      <w:proofErr w:type="spellEnd"/>
    </w:p>
    <w:p w14:paraId="3E3C908A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39 May 17 </w:t>
      </w:r>
      <w:proofErr w:type="gramStart"/>
      <w:r w:rsidRPr="005862CE">
        <w:rPr>
          <w:lang w:val="en-US" w:eastAsia="zh-CN"/>
        </w:rPr>
        <w:t>23:23 .</w:t>
      </w:r>
      <w:proofErr w:type="gramEnd"/>
      <w:r w:rsidRPr="005862CE">
        <w:rPr>
          <w:lang w:val="en-US" w:eastAsia="zh-CN"/>
        </w:rPr>
        <w:t>/javavm/admin/libjtcjt.so -&gt; ../../javavm/jdk/jdk8/admin/libjtcjt.so</w:t>
      </w:r>
    </w:p>
    <w:p w14:paraId="3481C34B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41 May 17 23:23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/admin/</w:t>
      </w:r>
      <w:proofErr w:type="spellStart"/>
      <w:r w:rsidRPr="005862CE">
        <w:rPr>
          <w:lang w:val="en-US" w:eastAsia="zh-CN"/>
        </w:rPr>
        <w:t>lfclasses.bin</w:t>
      </w:r>
      <w:proofErr w:type="spellEnd"/>
      <w:r w:rsidRPr="005862CE">
        <w:rPr>
          <w:lang w:val="en-US" w:eastAsia="zh-CN"/>
        </w:rPr>
        <w:t xml:space="preserve">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/jdk8/admin/</w:t>
      </w:r>
      <w:proofErr w:type="spellStart"/>
      <w:r w:rsidRPr="005862CE">
        <w:rPr>
          <w:lang w:val="en-US" w:eastAsia="zh-CN"/>
        </w:rPr>
        <w:t>lfclasses.bin</w:t>
      </w:r>
      <w:proofErr w:type="spellEnd"/>
    </w:p>
    <w:p w14:paraId="28ADABFB" w14:textId="712DE0D2" w:rsidR="00E226A8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16 May 18 02:06 ./</w:t>
      </w:r>
      <w:proofErr w:type="spellStart"/>
      <w:r w:rsidRPr="005862CE">
        <w:rPr>
          <w:lang w:val="en-US" w:eastAsia="zh-CN"/>
        </w:rPr>
        <w:t>suptools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oracle.ahf</w:t>
      </w:r>
      <w:proofErr w:type="spellEnd"/>
      <w:r w:rsidRPr="005862CE">
        <w:rPr>
          <w:lang w:val="en-US" w:eastAsia="zh-CN"/>
        </w:rPr>
        <w:t xml:space="preserve"> -&gt; /opt/</w:t>
      </w:r>
      <w:proofErr w:type="spellStart"/>
      <w:r w:rsidRPr="005862CE">
        <w:rPr>
          <w:lang w:val="en-US" w:eastAsia="zh-CN"/>
        </w:rPr>
        <w:t>oracle.ahf</w:t>
      </w:r>
      <w:proofErr w:type="spellEnd"/>
      <w:r w:rsidRPr="005862CE">
        <w:rPr>
          <w:lang w:val="en-US" w:eastAsia="zh-CN"/>
        </w:rPr>
        <w:t>/</w:t>
      </w:r>
    </w:p>
    <w:p w14:paraId="02066F0D" w14:textId="77777777" w:rsidR="001C06EE" w:rsidRDefault="001C06EE" w:rsidP="00956F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</w:p>
    <w:p w14:paraId="46009247" w14:textId="77777777" w:rsidR="009409CE" w:rsidRDefault="009409CE" w:rsidP="00956F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</w:p>
    <w:p w14:paraId="7577CBBB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5862CE">
        <w:rPr>
          <w:lang w:val="en-US" w:eastAsia="zh-CN"/>
        </w:rPr>
        <w:t>[root@cnifcxd001dbadm01 dbhome_</w:t>
      </w:r>
      <w:proofErr w:type="gramStart"/>
      <w:r w:rsidRPr="005862CE">
        <w:rPr>
          <w:lang w:val="en-US" w:eastAsia="zh-CN"/>
        </w:rPr>
        <w:t>1]#</w:t>
      </w:r>
      <w:proofErr w:type="gramEnd"/>
      <w:r w:rsidRPr="005862CE">
        <w:rPr>
          <w:lang w:val="en-US" w:eastAsia="zh-CN"/>
        </w:rPr>
        <w:t xml:space="preserve"> for </w:t>
      </w:r>
      <w:proofErr w:type="spellStart"/>
      <w:r w:rsidRPr="005862CE">
        <w:rPr>
          <w:lang w:val="en-US" w:eastAsia="zh-CN"/>
        </w:rPr>
        <w:t>i</w:t>
      </w:r>
      <w:proofErr w:type="spellEnd"/>
      <w:r w:rsidRPr="005862CE">
        <w:rPr>
          <w:lang w:val="en-US" w:eastAsia="zh-CN"/>
        </w:rPr>
        <w:t xml:space="preserve"> in `find ./ -type l`; do </w:t>
      </w:r>
      <w:proofErr w:type="spellStart"/>
      <w:r w:rsidRPr="005862CE">
        <w:rPr>
          <w:lang w:val="en-US" w:eastAsia="zh-CN"/>
        </w:rPr>
        <w:t>ll</w:t>
      </w:r>
      <w:proofErr w:type="spellEnd"/>
      <w:r w:rsidRPr="005862CE">
        <w:rPr>
          <w:lang w:val="en-US" w:eastAsia="zh-CN"/>
        </w:rPr>
        <w:t xml:space="preserve"> $</w:t>
      </w:r>
      <w:proofErr w:type="spellStart"/>
      <w:r w:rsidRPr="005862CE">
        <w:rPr>
          <w:lang w:val="en-US" w:eastAsia="zh-CN"/>
        </w:rPr>
        <w:t>i;done</w:t>
      </w:r>
      <w:proofErr w:type="spellEnd"/>
    </w:p>
    <w:p w14:paraId="0FCFB781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17 </w:t>
      </w:r>
      <w:proofErr w:type="gramStart"/>
      <w:r w:rsidRPr="005862CE">
        <w:rPr>
          <w:lang w:val="en-US" w:eastAsia="zh-CN"/>
        </w:rPr>
        <w:t>23:26 .</w:t>
      </w:r>
      <w:proofErr w:type="gramEnd"/>
      <w:r w:rsidRPr="005862CE">
        <w:rPr>
          <w:lang w:val="en-US" w:eastAsia="zh-CN"/>
        </w:rPr>
        <w:t>/lib/libodm19.so -&gt; libodmd19.so</w:t>
      </w:r>
    </w:p>
    <w:p w14:paraId="2EBF7900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36 May 17 </w:t>
      </w:r>
      <w:proofErr w:type="gramStart"/>
      <w:r w:rsidRPr="005862CE">
        <w:rPr>
          <w:lang w:val="en-US" w:eastAsia="zh-CN"/>
        </w:rPr>
        <w:t>23:26 .</w:t>
      </w:r>
      <w:proofErr w:type="gramEnd"/>
      <w:r w:rsidRPr="005862CE">
        <w:rPr>
          <w:lang w:val="en-US" w:eastAsia="zh-CN"/>
        </w:rPr>
        <w:t>/lib/libjavavm19.a -&gt; 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/jdk8/lib/libjavavm19.a</w:t>
      </w:r>
    </w:p>
    <w:p w14:paraId="0291C421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18 </w:t>
      </w:r>
      <w:proofErr w:type="gramStart"/>
      <w:r w:rsidRPr="005862CE">
        <w:rPr>
          <w:lang w:val="en-US" w:eastAsia="zh-CN"/>
        </w:rPr>
        <w:t>01:15 .</w:t>
      </w:r>
      <w:proofErr w:type="gramEnd"/>
      <w:r w:rsidRPr="005862CE">
        <w:rPr>
          <w:lang w:val="en-US" w:eastAsia="zh-CN"/>
        </w:rPr>
        <w:t>/lib/libclntsh.so.10.1 -&gt; libclntsh.so</w:t>
      </w:r>
    </w:p>
    <w:p w14:paraId="2D1DD246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18 </w:t>
      </w:r>
      <w:proofErr w:type="gramStart"/>
      <w:r w:rsidRPr="005862CE">
        <w:rPr>
          <w:lang w:val="en-US" w:eastAsia="zh-CN"/>
        </w:rPr>
        <w:t>01:15 .</w:t>
      </w:r>
      <w:proofErr w:type="gramEnd"/>
      <w:r w:rsidRPr="005862CE">
        <w:rPr>
          <w:lang w:val="en-US" w:eastAsia="zh-CN"/>
        </w:rPr>
        <w:t>/lib/libclntsh.so.11.1 -&gt; libclntsh.so</w:t>
      </w:r>
    </w:p>
    <w:p w14:paraId="6C188851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18 </w:t>
      </w:r>
      <w:proofErr w:type="gramStart"/>
      <w:r w:rsidRPr="005862CE">
        <w:rPr>
          <w:lang w:val="en-US" w:eastAsia="zh-CN"/>
        </w:rPr>
        <w:t>01:15 .</w:t>
      </w:r>
      <w:proofErr w:type="gramEnd"/>
      <w:r w:rsidRPr="005862CE">
        <w:rPr>
          <w:lang w:val="en-US" w:eastAsia="zh-CN"/>
        </w:rPr>
        <w:t>/lib/libclntsh.so.12.1 -&gt; libclntsh.so</w:t>
      </w:r>
    </w:p>
    <w:p w14:paraId="043287D0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18 </w:t>
      </w:r>
      <w:proofErr w:type="gramStart"/>
      <w:r w:rsidRPr="005862CE">
        <w:rPr>
          <w:lang w:val="en-US" w:eastAsia="zh-CN"/>
        </w:rPr>
        <w:t>01:15 .</w:t>
      </w:r>
      <w:proofErr w:type="gramEnd"/>
      <w:r w:rsidRPr="005862CE">
        <w:rPr>
          <w:lang w:val="en-US" w:eastAsia="zh-CN"/>
        </w:rPr>
        <w:t>/lib/libclntsh.so.18.1 -&gt; libclntsh.so</w:t>
      </w:r>
    </w:p>
    <w:p w14:paraId="2190D7C2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10 May 18 </w:t>
      </w:r>
      <w:proofErr w:type="gramStart"/>
      <w:r w:rsidRPr="005862CE">
        <w:rPr>
          <w:lang w:val="en-US" w:eastAsia="zh-CN"/>
        </w:rPr>
        <w:t>01:15 .</w:t>
      </w:r>
      <w:proofErr w:type="gramEnd"/>
      <w:r w:rsidRPr="005862CE">
        <w:rPr>
          <w:lang w:val="en-US" w:eastAsia="zh-CN"/>
        </w:rPr>
        <w:t>/lib/libocci.so.18.1 -&gt; libocci.so</w:t>
      </w:r>
    </w:p>
    <w:p w14:paraId="4CB1F2DC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15 May 18 </w:t>
      </w:r>
      <w:proofErr w:type="gramStart"/>
      <w:r w:rsidRPr="005862CE">
        <w:rPr>
          <w:lang w:val="en-US" w:eastAsia="zh-CN"/>
        </w:rPr>
        <w:t>01:15 .</w:t>
      </w:r>
      <w:proofErr w:type="gramEnd"/>
      <w:r w:rsidRPr="005862CE">
        <w:rPr>
          <w:lang w:val="en-US" w:eastAsia="zh-CN"/>
        </w:rPr>
        <w:t>/lib/libocci.so -&gt; libocci.so.19.1</w:t>
      </w:r>
    </w:p>
    <w:p w14:paraId="61BEC367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15 May 18 </w:t>
      </w:r>
      <w:proofErr w:type="gramStart"/>
      <w:r w:rsidRPr="005862CE">
        <w:rPr>
          <w:lang w:val="en-US" w:eastAsia="zh-CN"/>
        </w:rPr>
        <w:t>01:15 .</w:t>
      </w:r>
      <w:proofErr w:type="gramEnd"/>
      <w:r w:rsidRPr="005862CE">
        <w:rPr>
          <w:lang w:val="en-US" w:eastAsia="zh-CN"/>
        </w:rPr>
        <w:t>/lib/libagtsh.so -&gt; libagtsh.so.1.0</w:t>
      </w:r>
    </w:p>
    <w:p w14:paraId="6E5B2C51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17 May 18 </w:t>
      </w:r>
      <w:proofErr w:type="gramStart"/>
      <w:r w:rsidRPr="005862CE">
        <w:rPr>
          <w:lang w:val="en-US" w:eastAsia="zh-CN"/>
        </w:rPr>
        <w:t>01:16 .</w:t>
      </w:r>
      <w:proofErr w:type="gramEnd"/>
      <w:r w:rsidRPr="005862CE">
        <w:rPr>
          <w:lang w:val="en-US" w:eastAsia="zh-CN"/>
        </w:rPr>
        <w:t>/lib/libclntsh.so -&gt; libclntsh.so.19.1</w:t>
      </w:r>
    </w:p>
    <w:p w14:paraId="3AC020D4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21 May 18 </w:t>
      </w:r>
      <w:proofErr w:type="gramStart"/>
      <w:r w:rsidRPr="005862CE">
        <w:rPr>
          <w:lang w:val="en-US" w:eastAsia="zh-CN"/>
        </w:rPr>
        <w:t>01:16 .</w:t>
      </w:r>
      <w:proofErr w:type="gramEnd"/>
      <w:r w:rsidRPr="005862CE">
        <w:rPr>
          <w:lang w:val="en-US" w:eastAsia="zh-CN"/>
        </w:rPr>
        <w:t>/lib/libclntshcore.so -&gt; libclntshcore.so.19.1</w:t>
      </w:r>
    </w:p>
    <w:p w14:paraId="77B8332A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8 May 18 </w:t>
      </w:r>
      <w:proofErr w:type="gramStart"/>
      <w:r w:rsidRPr="005862CE">
        <w:rPr>
          <w:lang w:val="en-US" w:eastAsia="zh-CN"/>
        </w:rPr>
        <w:t>01:15 .</w:t>
      </w:r>
      <w:proofErr w:type="gram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/bin/</w:t>
      </w:r>
      <w:proofErr w:type="spellStart"/>
      <w:r w:rsidRPr="005862CE">
        <w:rPr>
          <w:lang w:val="en-US" w:eastAsia="zh-CN"/>
        </w:rPr>
        <w:t>ControlPanel</w:t>
      </w:r>
      <w:proofErr w:type="spellEnd"/>
      <w:r w:rsidRPr="005862CE">
        <w:rPr>
          <w:lang w:val="en-US" w:eastAsia="zh-CN"/>
        </w:rPr>
        <w:t xml:space="preserve"> -&gt; </w:t>
      </w:r>
      <w:proofErr w:type="spellStart"/>
      <w:r w:rsidRPr="005862CE">
        <w:rPr>
          <w:lang w:val="en-US" w:eastAsia="zh-CN"/>
        </w:rPr>
        <w:t>jcontrol</w:t>
      </w:r>
      <w:proofErr w:type="spellEnd"/>
    </w:p>
    <w:p w14:paraId="708FBD67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8 May 18 </w:t>
      </w:r>
      <w:proofErr w:type="gramStart"/>
      <w:r w:rsidRPr="005862CE">
        <w:rPr>
          <w:lang w:val="en-US" w:eastAsia="zh-CN"/>
        </w:rPr>
        <w:t>01:15 .</w:t>
      </w:r>
      <w:proofErr w:type="gram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jre</w:t>
      </w:r>
      <w:proofErr w:type="spellEnd"/>
      <w:r w:rsidRPr="005862CE">
        <w:rPr>
          <w:lang w:val="en-US" w:eastAsia="zh-CN"/>
        </w:rPr>
        <w:t>/bin/</w:t>
      </w:r>
      <w:proofErr w:type="spellStart"/>
      <w:r w:rsidRPr="005862CE">
        <w:rPr>
          <w:lang w:val="en-US" w:eastAsia="zh-CN"/>
        </w:rPr>
        <w:t>ControlPanel</w:t>
      </w:r>
      <w:proofErr w:type="spellEnd"/>
      <w:r w:rsidRPr="005862CE">
        <w:rPr>
          <w:lang w:val="en-US" w:eastAsia="zh-CN"/>
        </w:rPr>
        <w:t xml:space="preserve"> -&gt; </w:t>
      </w:r>
      <w:proofErr w:type="spellStart"/>
      <w:r w:rsidRPr="005862CE">
        <w:rPr>
          <w:lang w:val="en-US" w:eastAsia="zh-CN"/>
        </w:rPr>
        <w:t>jcontrol</w:t>
      </w:r>
      <w:proofErr w:type="spellEnd"/>
    </w:p>
    <w:p w14:paraId="55620F07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13 May 18 </w:t>
      </w:r>
      <w:proofErr w:type="gramStart"/>
      <w:r w:rsidRPr="005862CE">
        <w:rPr>
          <w:lang w:val="en-US" w:eastAsia="zh-CN"/>
        </w:rPr>
        <w:t>01:15 .</w:t>
      </w:r>
      <w:proofErr w:type="gramEnd"/>
      <w:r w:rsidRPr="005862CE">
        <w:rPr>
          <w:lang w:val="en-US" w:eastAsia="zh-CN"/>
        </w:rPr>
        <w:t>/jdk/jre/lib/amd64/server/libjsig.so -&gt; ../libjsig.so</w:t>
      </w:r>
    </w:p>
    <w:p w14:paraId="2DE76E10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24 May 18 </w:t>
      </w:r>
      <w:proofErr w:type="gramStart"/>
      <w:r w:rsidRPr="005862CE">
        <w:rPr>
          <w:lang w:val="en-US" w:eastAsia="zh-CN"/>
        </w:rPr>
        <w:t>01:15 .</w:t>
      </w:r>
      <w:proofErr w:type="gramEnd"/>
      <w:r w:rsidRPr="005862CE">
        <w:rPr>
          <w:lang w:val="en-US" w:eastAsia="zh-CN"/>
        </w:rPr>
        <w:t>/bin/</w:t>
      </w:r>
      <w:proofErr w:type="spellStart"/>
      <w:r w:rsidRPr="005862CE">
        <w:rPr>
          <w:lang w:val="en-US" w:eastAsia="zh-CN"/>
        </w:rPr>
        <w:t>lbuilder</w:t>
      </w:r>
      <w:proofErr w:type="spellEnd"/>
      <w:r w:rsidRPr="005862CE">
        <w:rPr>
          <w:lang w:val="en-US" w:eastAsia="zh-CN"/>
        </w:rPr>
        <w:t xml:space="preserve"> -&gt; ../</w:t>
      </w:r>
      <w:proofErr w:type="spellStart"/>
      <w:r w:rsidRPr="005862CE">
        <w:rPr>
          <w:lang w:val="en-US" w:eastAsia="zh-CN"/>
        </w:rPr>
        <w:t>nls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lbuilder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lbuilder</w:t>
      </w:r>
      <w:proofErr w:type="spellEnd"/>
    </w:p>
    <w:p w14:paraId="22763295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45 May 17 </w:t>
      </w:r>
      <w:proofErr w:type="gramStart"/>
      <w:r w:rsidRPr="005862CE">
        <w:rPr>
          <w:lang w:val="en-US" w:eastAsia="zh-CN"/>
        </w:rPr>
        <w:t>23:26 .</w:t>
      </w:r>
      <w:proofErr w:type="gram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/lib/security/</w:t>
      </w:r>
      <w:proofErr w:type="spellStart"/>
      <w:r w:rsidRPr="005862CE">
        <w:rPr>
          <w:lang w:val="en-US" w:eastAsia="zh-CN"/>
        </w:rPr>
        <w:t>cacerts</w:t>
      </w:r>
      <w:proofErr w:type="spellEnd"/>
      <w:r w:rsidRPr="005862CE">
        <w:rPr>
          <w:lang w:val="en-US" w:eastAsia="zh-CN"/>
        </w:rPr>
        <w:t xml:space="preserve"> -&gt; ../../../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/jdk8/lib/security/</w:t>
      </w:r>
      <w:proofErr w:type="spellStart"/>
      <w:r w:rsidRPr="005862CE">
        <w:rPr>
          <w:lang w:val="en-US" w:eastAsia="zh-CN"/>
        </w:rPr>
        <w:t>cacerts</w:t>
      </w:r>
      <w:proofErr w:type="spellEnd"/>
    </w:p>
    <w:p w14:paraId="2B7F3EA5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48 May 17 23:26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/lib/security/README.txt -&gt; ../../../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/jdk8/lib/security/README.txt</w:t>
      </w:r>
    </w:p>
    <w:p w14:paraId="4B93027A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51 May 17 23:26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/lib/security/</w:t>
      </w:r>
      <w:proofErr w:type="spellStart"/>
      <w:r w:rsidRPr="005862CE">
        <w:rPr>
          <w:lang w:val="en-US" w:eastAsia="zh-CN"/>
        </w:rPr>
        <w:t>java.security</w:t>
      </w:r>
      <w:proofErr w:type="spellEnd"/>
      <w:r w:rsidRPr="005862CE">
        <w:rPr>
          <w:lang w:val="en-US" w:eastAsia="zh-CN"/>
        </w:rPr>
        <w:t xml:space="preserve"> -&gt; ../../../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/jdk8/lib/security/</w:t>
      </w:r>
      <w:proofErr w:type="spellStart"/>
      <w:r w:rsidRPr="005862CE">
        <w:rPr>
          <w:lang w:val="en-US" w:eastAsia="zh-CN"/>
        </w:rPr>
        <w:t>java.security</w:t>
      </w:r>
      <w:proofErr w:type="spellEnd"/>
    </w:p>
    <w:p w14:paraId="61D2E78C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33 May 17 23:26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/lib/jce.jar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/jdk8/lib/jce.jar</w:t>
      </w:r>
    </w:p>
    <w:p w14:paraId="7309CEE8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45 May 17 23:26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/lib/sunjce_provider.jar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/jdk8/lib/sunjce_provider.jar</w:t>
      </w:r>
    </w:p>
    <w:p w14:paraId="5A538D72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35 May 17 23:26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/admin/cbp.jar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/jdk8/admin/cbp.jar</w:t>
      </w:r>
    </w:p>
    <w:p w14:paraId="52662F4C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39 May 17 </w:t>
      </w:r>
      <w:proofErr w:type="gramStart"/>
      <w:r w:rsidRPr="005862CE">
        <w:rPr>
          <w:lang w:val="en-US" w:eastAsia="zh-CN"/>
        </w:rPr>
        <w:t>23:26 .</w:t>
      </w:r>
      <w:proofErr w:type="gramEnd"/>
      <w:r w:rsidRPr="005862CE">
        <w:rPr>
          <w:lang w:val="en-US" w:eastAsia="zh-CN"/>
        </w:rPr>
        <w:t>/javavm/admin/libjtcjt.so -&gt; ../../javavm/jdk/jdk8/admin/libjtcjt.so</w:t>
      </w:r>
    </w:p>
    <w:p w14:paraId="35314B21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39 May 17 23:26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/admin/</w:t>
      </w:r>
      <w:proofErr w:type="spellStart"/>
      <w:r w:rsidRPr="005862CE">
        <w:rPr>
          <w:lang w:val="en-US" w:eastAsia="zh-CN"/>
        </w:rPr>
        <w:t>classes.bin</w:t>
      </w:r>
      <w:proofErr w:type="spellEnd"/>
      <w:r w:rsidRPr="005862CE">
        <w:rPr>
          <w:lang w:val="en-US" w:eastAsia="zh-CN"/>
        </w:rPr>
        <w:t xml:space="preserve">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/jdk8/admin/</w:t>
      </w:r>
      <w:proofErr w:type="spellStart"/>
      <w:r w:rsidRPr="005862CE">
        <w:rPr>
          <w:lang w:val="en-US" w:eastAsia="zh-CN"/>
        </w:rPr>
        <w:t>classes.bin</w:t>
      </w:r>
      <w:proofErr w:type="spellEnd"/>
    </w:p>
    <w:p w14:paraId="3F1C06A2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41 May 17 23:26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/admin/</w:t>
      </w:r>
      <w:proofErr w:type="spellStart"/>
      <w:r w:rsidRPr="005862CE">
        <w:rPr>
          <w:lang w:val="en-US" w:eastAsia="zh-CN"/>
        </w:rPr>
        <w:t>lfclasses.bin</w:t>
      </w:r>
      <w:proofErr w:type="spellEnd"/>
      <w:r w:rsidRPr="005862CE">
        <w:rPr>
          <w:lang w:val="en-US" w:eastAsia="zh-CN"/>
        </w:rPr>
        <w:t xml:space="preserve">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/jdk8/admin/</w:t>
      </w:r>
      <w:proofErr w:type="spellStart"/>
      <w:r w:rsidRPr="005862CE">
        <w:rPr>
          <w:lang w:val="en-US" w:eastAsia="zh-CN"/>
        </w:rPr>
        <w:t>lfclasses.bin</w:t>
      </w:r>
      <w:proofErr w:type="spellEnd"/>
    </w:p>
    <w:p w14:paraId="31373FEE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7 May 18 </w:t>
      </w:r>
      <w:proofErr w:type="gramStart"/>
      <w:r w:rsidRPr="005862CE">
        <w:rPr>
          <w:lang w:val="en-US" w:eastAsia="zh-CN"/>
        </w:rPr>
        <w:t>01:15 .</w:t>
      </w:r>
      <w:proofErr w:type="gram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precomp</w:t>
      </w:r>
      <w:proofErr w:type="spellEnd"/>
      <w:r w:rsidRPr="005862CE">
        <w:rPr>
          <w:lang w:val="en-US" w:eastAsia="zh-CN"/>
        </w:rPr>
        <w:t xml:space="preserve">/public/SQLCA.H -&gt; </w:t>
      </w:r>
      <w:proofErr w:type="spellStart"/>
      <w:r w:rsidRPr="005862CE">
        <w:rPr>
          <w:lang w:val="en-US" w:eastAsia="zh-CN"/>
        </w:rPr>
        <w:t>sqlca.h</w:t>
      </w:r>
      <w:proofErr w:type="spellEnd"/>
    </w:p>
    <w:p w14:paraId="2F9C6773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7 May 18 </w:t>
      </w:r>
      <w:proofErr w:type="gramStart"/>
      <w:r w:rsidRPr="005862CE">
        <w:rPr>
          <w:lang w:val="en-US" w:eastAsia="zh-CN"/>
        </w:rPr>
        <w:t>01:15 .</w:t>
      </w:r>
      <w:proofErr w:type="gram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precomp</w:t>
      </w:r>
      <w:proofErr w:type="spellEnd"/>
      <w:r w:rsidRPr="005862CE">
        <w:rPr>
          <w:lang w:val="en-US" w:eastAsia="zh-CN"/>
        </w:rPr>
        <w:t xml:space="preserve">/public/ORACA.H -&gt; </w:t>
      </w:r>
      <w:proofErr w:type="spellStart"/>
      <w:r w:rsidRPr="005862CE">
        <w:rPr>
          <w:lang w:val="en-US" w:eastAsia="zh-CN"/>
        </w:rPr>
        <w:t>oraca.h</w:t>
      </w:r>
      <w:proofErr w:type="spellEnd"/>
    </w:p>
    <w:p w14:paraId="1E398663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7 May 18 </w:t>
      </w:r>
      <w:proofErr w:type="gramStart"/>
      <w:r w:rsidRPr="005862CE">
        <w:rPr>
          <w:lang w:val="en-US" w:eastAsia="zh-CN"/>
        </w:rPr>
        <w:t>01:15 .</w:t>
      </w:r>
      <w:proofErr w:type="gram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precomp</w:t>
      </w:r>
      <w:proofErr w:type="spellEnd"/>
      <w:r w:rsidRPr="005862CE">
        <w:rPr>
          <w:lang w:val="en-US" w:eastAsia="zh-CN"/>
        </w:rPr>
        <w:t xml:space="preserve">/public/SQLDA.H -&gt; </w:t>
      </w:r>
      <w:proofErr w:type="spellStart"/>
      <w:r w:rsidRPr="005862CE">
        <w:rPr>
          <w:lang w:val="en-US" w:eastAsia="zh-CN"/>
        </w:rPr>
        <w:t>sqlda.h</w:t>
      </w:r>
      <w:proofErr w:type="spellEnd"/>
    </w:p>
    <w:p w14:paraId="1FE5551D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9 May 18 01:15 ./</w:t>
      </w:r>
      <w:proofErr w:type="spellStart"/>
      <w:r w:rsidRPr="005862CE">
        <w:rPr>
          <w:lang w:val="en-US" w:eastAsia="zh-CN"/>
        </w:rPr>
        <w:t>precomp</w:t>
      </w:r>
      <w:proofErr w:type="spellEnd"/>
      <w:r w:rsidRPr="005862CE">
        <w:rPr>
          <w:lang w:val="en-US" w:eastAsia="zh-CN"/>
        </w:rPr>
        <w:t xml:space="preserve">/public/SQLCA.COB -&gt; </w:t>
      </w:r>
      <w:proofErr w:type="spellStart"/>
      <w:r w:rsidRPr="005862CE">
        <w:rPr>
          <w:lang w:val="en-US" w:eastAsia="zh-CN"/>
        </w:rPr>
        <w:t>sqlca.cob</w:t>
      </w:r>
      <w:proofErr w:type="spellEnd"/>
    </w:p>
    <w:p w14:paraId="3BFF0883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9 May 18 01:15 ./</w:t>
      </w:r>
      <w:proofErr w:type="spellStart"/>
      <w:r w:rsidRPr="005862CE">
        <w:rPr>
          <w:lang w:val="en-US" w:eastAsia="zh-CN"/>
        </w:rPr>
        <w:t>precomp</w:t>
      </w:r>
      <w:proofErr w:type="spellEnd"/>
      <w:r w:rsidRPr="005862CE">
        <w:rPr>
          <w:lang w:val="en-US" w:eastAsia="zh-CN"/>
        </w:rPr>
        <w:t xml:space="preserve">/public/ORACA.COB -&gt; </w:t>
      </w:r>
      <w:proofErr w:type="spellStart"/>
      <w:r w:rsidRPr="005862CE">
        <w:rPr>
          <w:lang w:val="en-US" w:eastAsia="zh-CN"/>
        </w:rPr>
        <w:t>oraca.cob</w:t>
      </w:r>
      <w:proofErr w:type="spellEnd"/>
    </w:p>
    <w:p w14:paraId="41F64E4D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29 May 18 02:04 ./</w:t>
      </w:r>
      <w:proofErr w:type="spellStart"/>
      <w:r w:rsidRPr="005862CE">
        <w:rPr>
          <w:lang w:val="en-US" w:eastAsia="zh-CN"/>
        </w:rPr>
        <w:t>suptools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oracle.ahf</w:t>
      </w:r>
      <w:proofErr w:type="spellEnd"/>
      <w:r w:rsidRPr="005862CE">
        <w:rPr>
          <w:lang w:val="en-US" w:eastAsia="zh-CN"/>
        </w:rPr>
        <w:t>/bin/</w:t>
      </w:r>
      <w:proofErr w:type="spellStart"/>
      <w:r w:rsidRPr="005862CE">
        <w:rPr>
          <w:lang w:val="en-US" w:eastAsia="zh-CN"/>
        </w:rPr>
        <w:t>exachk</w:t>
      </w:r>
      <w:proofErr w:type="spellEnd"/>
      <w:r w:rsidRPr="005862CE">
        <w:rPr>
          <w:lang w:val="en-US" w:eastAsia="zh-CN"/>
        </w:rPr>
        <w:t xml:space="preserve"> -&gt; /opt/</w:t>
      </w:r>
      <w:proofErr w:type="spellStart"/>
      <w:r w:rsidRPr="005862CE">
        <w:rPr>
          <w:lang w:val="en-US" w:eastAsia="zh-CN"/>
        </w:rPr>
        <w:t>oracle.ahf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exachk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exachk</w:t>
      </w:r>
      <w:proofErr w:type="spellEnd"/>
    </w:p>
    <w:p w14:paraId="2126A91B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lastRenderedPageBreak/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34 May 18 02:04 ./</w:t>
      </w:r>
      <w:proofErr w:type="spellStart"/>
      <w:r w:rsidRPr="005862CE">
        <w:rPr>
          <w:lang w:val="en-US" w:eastAsia="zh-CN"/>
        </w:rPr>
        <w:t>suptools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oracle.ahf</w:t>
      </w:r>
      <w:proofErr w:type="spellEnd"/>
      <w:r w:rsidRPr="005862CE">
        <w:rPr>
          <w:lang w:val="en-US" w:eastAsia="zh-CN"/>
        </w:rPr>
        <w:t>/common/</w:t>
      </w:r>
      <w:proofErr w:type="spellStart"/>
      <w:r w:rsidRPr="005862CE">
        <w:rPr>
          <w:lang w:val="en-US" w:eastAsia="zh-CN"/>
        </w:rPr>
        <w:t>venv</w:t>
      </w:r>
      <w:proofErr w:type="spellEnd"/>
      <w:r w:rsidRPr="005862CE">
        <w:rPr>
          <w:lang w:val="en-US" w:eastAsia="zh-CN"/>
        </w:rPr>
        <w:t>/bin/python3 -&gt; /opt/</w:t>
      </w:r>
      <w:proofErr w:type="spellStart"/>
      <w:r w:rsidRPr="005862CE">
        <w:rPr>
          <w:lang w:val="en-US" w:eastAsia="zh-CN"/>
        </w:rPr>
        <w:t>oracle.ahf</w:t>
      </w:r>
      <w:proofErr w:type="spellEnd"/>
      <w:r w:rsidRPr="005862CE">
        <w:rPr>
          <w:lang w:val="en-US" w:eastAsia="zh-CN"/>
        </w:rPr>
        <w:t>/python/bin/python3</w:t>
      </w:r>
    </w:p>
    <w:p w14:paraId="40E65E4D" w14:textId="63322F12" w:rsidR="009409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55 May 18 </w:t>
      </w:r>
      <w:proofErr w:type="gramStart"/>
      <w:r w:rsidRPr="005862CE">
        <w:rPr>
          <w:lang w:val="en-US" w:eastAsia="zh-CN"/>
        </w:rPr>
        <w:t>02:04 .</w:t>
      </w:r>
      <w:proofErr w:type="gramEnd"/>
      <w:r w:rsidRPr="005862CE">
        <w:rPr>
          <w:lang w:val="en-US" w:eastAsia="zh-CN"/>
        </w:rPr>
        <w:t>/python3.12 -&gt; python3./</w:t>
      </w:r>
      <w:proofErr w:type="spellStart"/>
      <w:r w:rsidRPr="005862CE">
        <w:rPr>
          <w:lang w:val="en-US" w:eastAsia="zh-CN"/>
        </w:rPr>
        <w:t>suptools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oracle.ahf</w:t>
      </w:r>
      <w:proofErr w:type="spellEnd"/>
      <w:r w:rsidRPr="005862CE">
        <w:rPr>
          <w:lang w:val="en-US" w:eastAsia="zh-CN"/>
        </w:rPr>
        <w:t>/common/</w:t>
      </w:r>
      <w:proofErr w:type="spellStart"/>
      <w:r w:rsidRPr="005862CE">
        <w:rPr>
          <w:lang w:val="en-US" w:eastAsia="zh-CN"/>
        </w:rPr>
        <w:t>venv</w:t>
      </w:r>
      <w:proofErr w:type="spellEnd"/>
      <w:r w:rsidRPr="005862CE">
        <w:rPr>
          <w:lang w:val="en-US" w:eastAsia="zh-CN"/>
        </w:rPr>
        <w:t>/bin/python3.12</w:t>
      </w:r>
    </w:p>
    <w:p w14:paraId="17C2E28A" w14:textId="77777777" w:rsidR="009409CE" w:rsidRDefault="009409CE" w:rsidP="009409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</w:p>
    <w:p w14:paraId="5E4996B2" w14:textId="77777777" w:rsidR="009409CE" w:rsidRDefault="009409CE" w:rsidP="009409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</w:p>
    <w:p w14:paraId="11D813C6" w14:textId="7A42EA33" w:rsidR="009409CE" w:rsidRDefault="009409CE" w:rsidP="009409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>
        <w:rPr>
          <w:rFonts w:hint="eastAsia"/>
          <w:lang w:val="en-US" w:eastAsia="zh-CN"/>
        </w:rPr>
        <w:t>n</w:t>
      </w:r>
      <w:r>
        <w:rPr>
          <w:lang w:val="en-US" w:eastAsia="zh-CN"/>
        </w:rPr>
        <w:t>ode2:</w:t>
      </w:r>
    </w:p>
    <w:p w14:paraId="68078FAB" w14:textId="77777777" w:rsidR="009409CE" w:rsidRDefault="009409CE" w:rsidP="009409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</w:p>
    <w:p w14:paraId="31CD1A80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5862CE">
        <w:rPr>
          <w:lang w:val="en-US" w:eastAsia="zh-CN"/>
        </w:rPr>
        <w:t xml:space="preserve">[root@cnifcxd001dbadm02 </w:t>
      </w:r>
      <w:proofErr w:type="gramStart"/>
      <w:r w:rsidRPr="005862CE">
        <w:rPr>
          <w:lang w:val="en-US" w:eastAsia="zh-CN"/>
        </w:rPr>
        <w:t>grid]#</w:t>
      </w:r>
      <w:proofErr w:type="gramEnd"/>
      <w:r w:rsidRPr="005862CE">
        <w:rPr>
          <w:lang w:val="en-US" w:eastAsia="zh-CN"/>
        </w:rPr>
        <w:t xml:space="preserve"> for </w:t>
      </w:r>
      <w:proofErr w:type="spellStart"/>
      <w:r w:rsidRPr="005862CE">
        <w:rPr>
          <w:lang w:val="en-US" w:eastAsia="zh-CN"/>
        </w:rPr>
        <w:t>i</w:t>
      </w:r>
      <w:proofErr w:type="spellEnd"/>
      <w:r w:rsidRPr="005862CE">
        <w:rPr>
          <w:lang w:val="en-US" w:eastAsia="zh-CN"/>
        </w:rPr>
        <w:t xml:space="preserve"> in `find ./ -type l`; do </w:t>
      </w:r>
      <w:proofErr w:type="spellStart"/>
      <w:r w:rsidRPr="005862CE">
        <w:rPr>
          <w:lang w:val="en-US" w:eastAsia="zh-CN"/>
        </w:rPr>
        <w:t>ll</w:t>
      </w:r>
      <w:proofErr w:type="spellEnd"/>
      <w:r w:rsidRPr="005862CE">
        <w:rPr>
          <w:lang w:val="en-US" w:eastAsia="zh-CN"/>
        </w:rPr>
        <w:t xml:space="preserve"> $</w:t>
      </w:r>
      <w:proofErr w:type="spellStart"/>
      <w:r w:rsidRPr="005862CE">
        <w:rPr>
          <w:lang w:val="en-US" w:eastAsia="zh-CN"/>
        </w:rPr>
        <w:t>i;done</w:t>
      </w:r>
      <w:proofErr w:type="spellEnd"/>
    </w:p>
    <w:p w14:paraId="247E5DA5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43 May 17 23:23 ./crs/install/cmdllroot.sh -&gt; /u01/app/19.0.0.0/grid/crs/utl/cmdllroot.sh</w:t>
      </w:r>
    </w:p>
    <w:p w14:paraId="1EDB3ED0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24 May 18 </w:t>
      </w:r>
      <w:proofErr w:type="gramStart"/>
      <w:r w:rsidRPr="005862CE">
        <w:rPr>
          <w:lang w:val="en-US" w:eastAsia="zh-CN"/>
        </w:rPr>
        <w:t>00:31 .</w:t>
      </w:r>
      <w:proofErr w:type="gramEnd"/>
      <w:r w:rsidRPr="005862CE">
        <w:rPr>
          <w:lang w:val="en-US" w:eastAsia="zh-CN"/>
        </w:rPr>
        <w:t>/bin/</w:t>
      </w:r>
      <w:proofErr w:type="spellStart"/>
      <w:r w:rsidRPr="005862CE">
        <w:rPr>
          <w:lang w:val="en-US" w:eastAsia="zh-CN"/>
        </w:rPr>
        <w:t>lbuilder</w:t>
      </w:r>
      <w:proofErr w:type="spellEnd"/>
      <w:r w:rsidRPr="005862CE">
        <w:rPr>
          <w:lang w:val="en-US" w:eastAsia="zh-CN"/>
        </w:rPr>
        <w:t xml:space="preserve"> -&gt; ../</w:t>
      </w:r>
      <w:proofErr w:type="spellStart"/>
      <w:r w:rsidRPr="005862CE">
        <w:rPr>
          <w:lang w:val="en-US" w:eastAsia="zh-CN"/>
        </w:rPr>
        <w:t>nls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lbuilder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lbuilder</w:t>
      </w:r>
      <w:proofErr w:type="spellEnd"/>
    </w:p>
    <w:p w14:paraId="5C056A0F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root </w:t>
      </w:r>
      <w:proofErr w:type="spellStart"/>
      <w:r w:rsidRPr="005862CE">
        <w:rPr>
          <w:lang w:val="en-US" w:eastAsia="zh-CN"/>
        </w:rPr>
        <w:t>root</w:t>
      </w:r>
      <w:proofErr w:type="spellEnd"/>
      <w:r w:rsidRPr="005862CE">
        <w:rPr>
          <w:lang w:val="en-US" w:eastAsia="zh-CN"/>
        </w:rPr>
        <w:t xml:space="preserve"> 30 May 18 </w:t>
      </w:r>
      <w:proofErr w:type="gramStart"/>
      <w:r w:rsidRPr="005862CE">
        <w:rPr>
          <w:lang w:val="en-US" w:eastAsia="zh-CN"/>
        </w:rPr>
        <w:t>00:35 .</w:t>
      </w:r>
      <w:proofErr w:type="gramEnd"/>
      <w:r w:rsidRPr="005862CE">
        <w:rPr>
          <w:lang w:val="en-US" w:eastAsia="zh-CN"/>
        </w:rPr>
        <w:t>/bin/</w:t>
      </w:r>
      <w:proofErr w:type="spellStart"/>
      <w:r w:rsidRPr="005862CE">
        <w:rPr>
          <w:lang w:val="en-US" w:eastAsia="zh-CN"/>
        </w:rPr>
        <w:t>tfactl</w:t>
      </w:r>
      <w:proofErr w:type="spellEnd"/>
      <w:r w:rsidRPr="005862CE">
        <w:rPr>
          <w:lang w:val="en-US" w:eastAsia="zh-CN"/>
        </w:rPr>
        <w:t xml:space="preserve"> -&gt; /opt/</w:t>
      </w:r>
      <w:proofErr w:type="spellStart"/>
      <w:r w:rsidRPr="005862CE">
        <w:rPr>
          <w:lang w:val="en-US" w:eastAsia="zh-CN"/>
        </w:rPr>
        <w:t>oracle.ahf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tfa</w:t>
      </w:r>
      <w:proofErr w:type="spellEnd"/>
      <w:r w:rsidRPr="005862CE">
        <w:rPr>
          <w:lang w:val="en-US" w:eastAsia="zh-CN"/>
        </w:rPr>
        <w:t>/bin/</w:t>
      </w:r>
      <w:proofErr w:type="spellStart"/>
      <w:r w:rsidRPr="005862CE">
        <w:rPr>
          <w:lang w:val="en-US" w:eastAsia="zh-CN"/>
        </w:rPr>
        <w:t>tfactl</w:t>
      </w:r>
      <w:proofErr w:type="spellEnd"/>
    </w:p>
    <w:p w14:paraId="56C299A4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17 </w:t>
      </w:r>
      <w:proofErr w:type="gramStart"/>
      <w:r w:rsidRPr="005862CE">
        <w:rPr>
          <w:lang w:val="en-US" w:eastAsia="zh-CN"/>
        </w:rPr>
        <w:t>23:23 .</w:t>
      </w:r>
      <w:proofErr w:type="gramEnd"/>
      <w:r w:rsidRPr="005862CE">
        <w:rPr>
          <w:lang w:val="en-US" w:eastAsia="zh-CN"/>
        </w:rPr>
        <w:t>/lib/libodm19.so -&gt; libodmd19.so</w:t>
      </w:r>
    </w:p>
    <w:p w14:paraId="028CFA67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36 May 17 </w:t>
      </w:r>
      <w:proofErr w:type="gramStart"/>
      <w:r w:rsidRPr="005862CE">
        <w:rPr>
          <w:lang w:val="en-US" w:eastAsia="zh-CN"/>
        </w:rPr>
        <w:t>23:23 .</w:t>
      </w:r>
      <w:proofErr w:type="gramEnd"/>
      <w:r w:rsidRPr="005862CE">
        <w:rPr>
          <w:lang w:val="en-US" w:eastAsia="zh-CN"/>
        </w:rPr>
        <w:t>/lib/libjavavm19.a -&gt; 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/jdk8/lib/libjavavm19.a</w:t>
      </w:r>
    </w:p>
    <w:p w14:paraId="756F0261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18 </w:t>
      </w:r>
      <w:proofErr w:type="gramStart"/>
      <w:r w:rsidRPr="005862CE">
        <w:rPr>
          <w:lang w:val="en-US" w:eastAsia="zh-CN"/>
        </w:rPr>
        <w:t>00:31 .</w:t>
      </w:r>
      <w:proofErr w:type="gramEnd"/>
      <w:r w:rsidRPr="005862CE">
        <w:rPr>
          <w:lang w:val="en-US" w:eastAsia="zh-CN"/>
        </w:rPr>
        <w:t>/lib/libclntsh.so.10.1 -&gt; libclntsh.so</w:t>
      </w:r>
    </w:p>
    <w:p w14:paraId="3EBB2F96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18 </w:t>
      </w:r>
      <w:proofErr w:type="gramStart"/>
      <w:r w:rsidRPr="005862CE">
        <w:rPr>
          <w:lang w:val="en-US" w:eastAsia="zh-CN"/>
        </w:rPr>
        <w:t>00:31 .</w:t>
      </w:r>
      <w:proofErr w:type="gramEnd"/>
      <w:r w:rsidRPr="005862CE">
        <w:rPr>
          <w:lang w:val="en-US" w:eastAsia="zh-CN"/>
        </w:rPr>
        <w:t>/lib/libclntsh.so.11.1 -&gt; libclntsh.so</w:t>
      </w:r>
    </w:p>
    <w:p w14:paraId="2E1D7113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18 </w:t>
      </w:r>
      <w:proofErr w:type="gramStart"/>
      <w:r w:rsidRPr="005862CE">
        <w:rPr>
          <w:lang w:val="en-US" w:eastAsia="zh-CN"/>
        </w:rPr>
        <w:t>00:31 .</w:t>
      </w:r>
      <w:proofErr w:type="gramEnd"/>
      <w:r w:rsidRPr="005862CE">
        <w:rPr>
          <w:lang w:val="en-US" w:eastAsia="zh-CN"/>
        </w:rPr>
        <w:t>/lib/libclntsh.so.12.1 -&gt; libclntsh.so</w:t>
      </w:r>
    </w:p>
    <w:p w14:paraId="3A87A8BD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18 </w:t>
      </w:r>
      <w:proofErr w:type="gramStart"/>
      <w:r w:rsidRPr="005862CE">
        <w:rPr>
          <w:lang w:val="en-US" w:eastAsia="zh-CN"/>
        </w:rPr>
        <w:t>00:31 .</w:t>
      </w:r>
      <w:proofErr w:type="gramEnd"/>
      <w:r w:rsidRPr="005862CE">
        <w:rPr>
          <w:lang w:val="en-US" w:eastAsia="zh-CN"/>
        </w:rPr>
        <w:t>/lib/libclntsh.so.18.1 -&gt; libclntsh.so</w:t>
      </w:r>
    </w:p>
    <w:p w14:paraId="01613567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10 May 18 </w:t>
      </w:r>
      <w:proofErr w:type="gramStart"/>
      <w:r w:rsidRPr="005862CE">
        <w:rPr>
          <w:lang w:val="en-US" w:eastAsia="zh-CN"/>
        </w:rPr>
        <w:t>00:31 .</w:t>
      </w:r>
      <w:proofErr w:type="gramEnd"/>
      <w:r w:rsidRPr="005862CE">
        <w:rPr>
          <w:lang w:val="en-US" w:eastAsia="zh-CN"/>
        </w:rPr>
        <w:t>/lib/libocci.so.18.1 -&gt; libocci.so</w:t>
      </w:r>
    </w:p>
    <w:p w14:paraId="094A62A0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15 May 18 </w:t>
      </w:r>
      <w:proofErr w:type="gramStart"/>
      <w:r w:rsidRPr="005862CE">
        <w:rPr>
          <w:lang w:val="en-US" w:eastAsia="zh-CN"/>
        </w:rPr>
        <w:t>00:31 .</w:t>
      </w:r>
      <w:proofErr w:type="gramEnd"/>
      <w:r w:rsidRPr="005862CE">
        <w:rPr>
          <w:lang w:val="en-US" w:eastAsia="zh-CN"/>
        </w:rPr>
        <w:t>/lib/libocci.so -&gt; libocci.so.19.1</w:t>
      </w:r>
    </w:p>
    <w:p w14:paraId="05B63C11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15 May 18 </w:t>
      </w:r>
      <w:proofErr w:type="gramStart"/>
      <w:r w:rsidRPr="005862CE">
        <w:rPr>
          <w:lang w:val="en-US" w:eastAsia="zh-CN"/>
        </w:rPr>
        <w:t>00:31 .</w:t>
      </w:r>
      <w:proofErr w:type="gramEnd"/>
      <w:r w:rsidRPr="005862CE">
        <w:rPr>
          <w:lang w:val="en-US" w:eastAsia="zh-CN"/>
        </w:rPr>
        <w:t>/lib/libagtsh.so -&gt; libagtsh.so.1.0</w:t>
      </w:r>
    </w:p>
    <w:p w14:paraId="3B2B1009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17 May 18 </w:t>
      </w:r>
      <w:proofErr w:type="gramStart"/>
      <w:r w:rsidRPr="005862CE">
        <w:rPr>
          <w:lang w:val="en-US" w:eastAsia="zh-CN"/>
        </w:rPr>
        <w:t>00:32 .</w:t>
      </w:r>
      <w:proofErr w:type="gramEnd"/>
      <w:r w:rsidRPr="005862CE">
        <w:rPr>
          <w:lang w:val="en-US" w:eastAsia="zh-CN"/>
        </w:rPr>
        <w:t>/lib/libclntsh.so -&gt; libclntsh.so.19.1</w:t>
      </w:r>
    </w:p>
    <w:p w14:paraId="7E12FFC5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21 May 18 </w:t>
      </w:r>
      <w:proofErr w:type="gramStart"/>
      <w:r w:rsidRPr="005862CE">
        <w:rPr>
          <w:lang w:val="en-US" w:eastAsia="zh-CN"/>
        </w:rPr>
        <w:t>00:32 .</w:t>
      </w:r>
      <w:proofErr w:type="gramEnd"/>
      <w:r w:rsidRPr="005862CE">
        <w:rPr>
          <w:lang w:val="en-US" w:eastAsia="zh-CN"/>
        </w:rPr>
        <w:t>/lib/libclntshcore.so -&gt; libclntshcore.so.19.1</w:t>
      </w:r>
    </w:p>
    <w:p w14:paraId="39EB30A3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8 May 18 </w:t>
      </w:r>
      <w:proofErr w:type="gramStart"/>
      <w:r w:rsidRPr="005862CE">
        <w:rPr>
          <w:lang w:val="en-US" w:eastAsia="zh-CN"/>
        </w:rPr>
        <w:t>00:31 .</w:t>
      </w:r>
      <w:proofErr w:type="gram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/bin/</w:t>
      </w:r>
      <w:proofErr w:type="spellStart"/>
      <w:r w:rsidRPr="005862CE">
        <w:rPr>
          <w:lang w:val="en-US" w:eastAsia="zh-CN"/>
        </w:rPr>
        <w:t>ControlPanel</w:t>
      </w:r>
      <w:proofErr w:type="spellEnd"/>
      <w:r w:rsidRPr="005862CE">
        <w:rPr>
          <w:lang w:val="en-US" w:eastAsia="zh-CN"/>
        </w:rPr>
        <w:t xml:space="preserve"> -&gt; </w:t>
      </w:r>
      <w:proofErr w:type="spellStart"/>
      <w:r w:rsidRPr="005862CE">
        <w:rPr>
          <w:lang w:val="en-US" w:eastAsia="zh-CN"/>
        </w:rPr>
        <w:t>jcontrol</w:t>
      </w:r>
      <w:proofErr w:type="spellEnd"/>
    </w:p>
    <w:p w14:paraId="0EB5B1AA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8 May 18 </w:t>
      </w:r>
      <w:proofErr w:type="gramStart"/>
      <w:r w:rsidRPr="005862CE">
        <w:rPr>
          <w:lang w:val="en-US" w:eastAsia="zh-CN"/>
        </w:rPr>
        <w:t>00:31 .</w:t>
      </w:r>
      <w:proofErr w:type="gram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jre</w:t>
      </w:r>
      <w:proofErr w:type="spellEnd"/>
      <w:r w:rsidRPr="005862CE">
        <w:rPr>
          <w:lang w:val="en-US" w:eastAsia="zh-CN"/>
        </w:rPr>
        <w:t>/bin/</w:t>
      </w:r>
      <w:proofErr w:type="spellStart"/>
      <w:r w:rsidRPr="005862CE">
        <w:rPr>
          <w:lang w:val="en-US" w:eastAsia="zh-CN"/>
        </w:rPr>
        <w:t>ControlPanel</w:t>
      </w:r>
      <w:proofErr w:type="spellEnd"/>
      <w:r w:rsidRPr="005862CE">
        <w:rPr>
          <w:lang w:val="en-US" w:eastAsia="zh-CN"/>
        </w:rPr>
        <w:t xml:space="preserve"> -&gt; </w:t>
      </w:r>
      <w:proofErr w:type="spellStart"/>
      <w:r w:rsidRPr="005862CE">
        <w:rPr>
          <w:lang w:val="en-US" w:eastAsia="zh-CN"/>
        </w:rPr>
        <w:t>jcontrol</w:t>
      </w:r>
      <w:proofErr w:type="spellEnd"/>
    </w:p>
    <w:p w14:paraId="6B6D6F11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13 May 18 </w:t>
      </w:r>
      <w:proofErr w:type="gramStart"/>
      <w:r w:rsidRPr="005862CE">
        <w:rPr>
          <w:lang w:val="en-US" w:eastAsia="zh-CN"/>
        </w:rPr>
        <w:t>00:31 .</w:t>
      </w:r>
      <w:proofErr w:type="gramEnd"/>
      <w:r w:rsidRPr="005862CE">
        <w:rPr>
          <w:lang w:val="en-US" w:eastAsia="zh-CN"/>
        </w:rPr>
        <w:t>/jdk/jre/lib/amd64/server/libjsig.so -&gt; ../libjsig.so</w:t>
      </w:r>
    </w:p>
    <w:p w14:paraId="604AD4BD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45 May 17 </w:t>
      </w:r>
      <w:proofErr w:type="gramStart"/>
      <w:r w:rsidRPr="005862CE">
        <w:rPr>
          <w:lang w:val="en-US" w:eastAsia="zh-CN"/>
        </w:rPr>
        <w:t>23:23 .</w:t>
      </w:r>
      <w:proofErr w:type="gram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/lib/security/</w:t>
      </w:r>
      <w:proofErr w:type="spellStart"/>
      <w:r w:rsidRPr="005862CE">
        <w:rPr>
          <w:lang w:val="en-US" w:eastAsia="zh-CN"/>
        </w:rPr>
        <w:t>cacerts</w:t>
      </w:r>
      <w:proofErr w:type="spellEnd"/>
      <w:r w:rsidRPr="005862CE">
        <w:rPr>
          <w:lang w:val="en-US" w:eastAsia="zh-CN"/>
        </w:rPr>
        <w:t xml:space="preserve"> -&gt; ../../../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/jdk8/lib/security/</w:t>
      </w:r>
      <w:proofErr w:type="spellStart"/>
      <w:r w:rsidRPr="005862CE">
        <w:rPr>
          <w:lang w:val="en-US" w:eastAsia="zh-CN"/>
        </w:rPr>
        <w:t>cacerts</w:t>
      </w:r>
      <w:proofErr w:type="spellEnd"/>
    </w:p>
    <w:p w14:paraId="31D0305A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48 May 17 23:23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/lib/security/README.txt -&gt; ../../../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/jdk8/lib/security/README.txt</w:t>
      </w:r>
    </w:p>
    <w:p w14:paraId="1ADBB06F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51 May 17 23:23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/lib/security/</w:t>
      </w:r>
      <w:proofErr w:type="spellStart"/>
      <w:r w:rsidRPr="005862CE">
        <w:rPr>
          <w:lang w:val="en-US" w:eastAsia="zh-CN"/>
        </w:rPr>
        <w:t>java.security</w:t>
      </w:r>
      <w:proofErr w:type="spellEnd"/>
      <w:r w:rsidRPr="005862CE">
        <w:rPr>
          <w:lang w:val="en-US" w:eastAsia="zh-CN"/>
        </w:rPr>
        <w:t xml:space="preserve"> -&gt; ../../../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/jdk8/lib/security/</w:t>
      </w:r>
      <w:proofErr w:type="spellStart"/>
      <w:r w:rsidRPr="005862CE">
        <w:rPr>
          <w:lang w:val="en-US" w:eastAsia="zh-CN"/>
        </w:rPr>
        <w:t>java.security</w:t>
      </w:r>
      <w:proofErr w:type="spellEnd"/>
    </w:p>
    <w:p w14:paraId="790C4D97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33 May 17 23:23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/lib/jce.jar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/jdk8/lib/jce.jar</w:t>
      </w:r>
    </w:p>
    <w:p w14:paraId="68098DB1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45 May 17 23:23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/lib/sunjce_provider.jar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/jdk8/lib/sunjce_provider.jar</w:t>
      </w:r>
    </w:p>
    <w:p w14:paraId="518DB89C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35 May 17 23:23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/admin/cbp.jar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/jdk8/admin/cbp.jar</w:t>
      </w:r>
    </w:p>
    <w:p w14:paraId="44F0156F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39 May 17 23:23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/admin/</w:t>
      </w:r>
      <w:proofErr w:type="spellStart"/>
      <w:r w:rsidRPr="005862CE">
        <w:rPr>
          <w:lang w:val="en-US" w:eastAsia="zh-CN"/>
        </w:rPr>
        <w:t>classes.bin</w:t>
      </w:r>
      <w:proofErr w:type="spellEnd"/>
      <w:r w:rsidRPr="005862CE">
        <w:rPr>
          <w:lang w:val="en-US" w:eastAsia="zh-CN"/>
        </w:rPr>
        <w:t xml:space="preserve">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/jdk8/admin/</w:t>
      </w:r>
      <w:proofErr w:type="spellStart"/>
      <w:r w:rsidRPr="005862CE">
        <w:rPr>
          <w:lang w:val="en-US" w:eastAsia="zh-CN"/>
        </w:rPr>
        <w:t>classes.bin</w:t>
      </w:r>
      <w:proofErr w:type="spellEnd"/>
    </w:p>
    <w:p w14:paraId="49731838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39 May 17 </w:t>
      </w:r>
      <w:proofErr w:type="gramStart"/>
      <w:r w:rsidRPr="005862CE">
        <w:rPr>
          <w:lang w:val="en-US" w:eastAsia="zh-CN"/>
        </w:rPr>
        <w:t>23:23 .</w:t>
      </w:r>
      <w:proofErr w:type="gramEnd"/>
      <w:r w:rsidRPr="005862CE">
        <w:rPr>
          <w:lang w:val="en-US" w:eastAsia="zh-CN"/>
        </w:rPr>
        <w:t>/javavm/admin/libjtcjt.so -&gt; ../../javavm/jdk/jdk8/admin/libjtcjt.so</w:t>
      </w:r>
    </w:p>
    <w:p w14:paraId="5F74EE77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41 May 17 23:23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/admin/</w:t>
      </w:r>
      <w:proofErr w:type="spellStart"/>
      <w:r w:rsidRPr="005862CE">
        <w:rPr>
          <w:lang w:val="en-US" w:eastAsia="zh-CN"/>
        </w:rPr>
        <w:t>lfclasses.bin</w:t>
      </w:r>
      <w:proofErr w:type="spellEnd"/>
      <w:r w:rsidRPr="005862CE">
        <w:rPr>
          <w:lang w:val="en-US" w:eastAsia="zh-CN"/>
        </w:rPr>
        <w:t xml:space="preserve">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/jdk8/admin/</w:t>
      </w:r>
      <w:proofErr w:type="spellStart"/>
      <w:r w:rsidRPr="005862CE">
        <w:rPr>
          <w:lang w:val="en-US" w:eastAsia="zh-CN"/>
        </w:rPr>
        <w:t>lfclasses.bin</w:t>
      </w:r>
      <w:proofErr w:type="spellEnd"/>
    </w:p>
    <w:p w14:paraId="404203EB" w14:textId="23ED2812" w:rsidR="009409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grid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16 May 18 02:06 ./</w:t>
      </w:r>
      <w:proofErr w:type="spellStart"/>
      <w:r w:rsidRPr="005862CE">
        <w:rPr>
          <w:lang w:val="en-US" w:eastAsia="zh-CN"/>
        </w:rPr>
        <w:t>suptools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oracle.ahf</w:t>
      </w:r>
      <w:proofErr w:type="spellEnd"/>
      <w:r w:rsidRPr="005862CE">
        <w:rPr>
          <w:lang w:val="en-US" w:eastAsia="zh-CN"/>
        </w:rPr>
        <w:t xml:space="preserve"> -&gt; /opt/</w:t>
      </w:r>
      <w:proofErr w:type="spellStart"/>
      <w:r w:rsidRPr="005862CE">
        <w:rPr>
          <w:lang w:val="en-US" w:eastAsia="zh-CN"/>
        </w:rPr>
        <w:t>oracle.ahf</w:t>
      </w:r>
      <w:proofErr w:type="spellEnd"/>
      <w:r w:rsidRPr="005862CE">
        <w:rPr>
          <w:lang w:val="en-US" w:eastAsia="zh-CN"/>
        </w:rPr>
        <w:t>/</w:t>
      </w:r>
    </w:p>
    <w:p w14:paraId="0715FD82" w14:textId="77777777" w:rsidR="009409CE" w:rsidRDefault="009409CE" w:rsidP="009409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</w:p>
    <w:p w14:paraId="3D4E1C8D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r w:rsidRPr="005862CE">
        <w:rPr>
          <w:lang w:val="en-US" w:eastAsia="zh-CN"/>
        </w:rPr>
        <w:t>[root@cnifcxd001dbadm02 dbhome_</w:t>
      </w:r>
      <w:proofErr w:type="gramStart"/>
      <w:r w:rsidRPr="005862CE">
        <w:rPr>
          <w:lang w:val="en-US" w:eastAsia="zh-CN"/>
        </w:rPr>
        <w:t>1]#</w:t>
      </w:r>
      <w:proofErr w:type="gramEnd"/>
      <w:r w:rsidRPr="005862CE">
        <w:rPr>
          <w:lang w:val="en-US" w:eastAsia="zh-CN"/>
        </w:rPr>
        <w:t xml:space="preserve"> for </w:t>
      </w:r>
      <w:proofErr w:type="spellStart"/>
      <w:r w:rsidRPr="005862CE">
        <w:rPr>
          <w:lang w:val="en-US" w:eastAsia="zh-CN"/>
        </w:rPr>
        <w:t>i</w:t>
      </w:r>
      <w:proofErr w:type="spellEnd"/>
      <w:r w:rsidRPr="005862CE">
        <w:rPr>
          <w:lang w:val="en-US" w:eastAsia="zh-CN"/>
        </w:rPr>
        <w:t xml:space="preserve"> in `find ./ -type l`; do </w:t>
      </w:r>
      <w:proofErr w:type="spellStart"/>
      <w:r w:rsidRPr="005862CE">
        <w:rPr>
          <w:lang w:val="en-US" w:eastAsia="zh-CN"/>
        </w:rPr>
        <w:t>ll</w:t>
      </w:r>
      <w:proofErr w:type="spellEnd"/>
      <w:r w:rsidRPr="005862CE">
        <w:rPr>
          <w:lang w:val="en-US" w:eastAsia="zh-CN"/>
        </w:rPr>
        <w:t xml:space="preserve"> $</w:t>
      </w:r>
      <w:proofErr w:type="spellStart"/>
      <w:r w:rsidRPr="005862CE">
        <w:rPr>
          <w:lang w:val="en-US" w:eastAsia="zh-CN"/>
        </w:rPr>
        <w:t>i;done</w:t>
      </w:r>
      <w:proofErr w:type="spellEnd"/>
    </w:p>
    <w:p w14:paraId="78AA1CB8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17 </w:t>
      </w:r>
      <w:proofErr w:type="gramStart"/>
      <w:r w:rsidRPr="005862CE">
        <w:rPr>
          <w:lang w:val="en-US" w:eastAsia="zh-CN"/>
        </w:rPr>
        <w:t>23:26 .</w:t>
      </w:r>
      <w:proofErr w:type="gramEnd"/>
      <w:r w:rsidRPr="005862CE">
        <w:rPr>
          <w:lang w:val="en-US" w:eastAsia="zh-CN"/>
        </w:rPr>
        <w:t>/lib/libodm19.so -&gt; libodmd19.so</w:t>
      </w:r>
    </w:p>
    <w:p w14:paraId="311CB455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36 May 17 </w:t>
      </w:r>
      <w:proofErr w:type="gramStart"/>
      <w:r w:rsidRPr="005862CE">
        <w:rPr>
          <w:lang w:val="en-US" w:eastAsia="zh-CN"/>
        </w:rPr>
        <w:t>23:26 .</w:t>
      </w:r>
      <w:proofErr w:type="gramEnd"/>
      <w:r w:rsidRPr="005862CE">
        <w:rPr>
          <w:lang w:val="en-US" w:eastAsia="zh-CN"/>
        </w:rPr>
        <w:t>/lib/libjavavm19.a -&gt; 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/jdk8/lib/libjavavm19.a</w:t>
      </w:r>
    </w:p>
    <w:p w14:paraId="353EF387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18 </w:t>
      </w:r>
      <w:proofErr w:type="gramStart"/>
      <w:r w:rsidRPr="005862CE">
        <w:rPr>
          <w:lang w:val="en-US" w:eastAsia="zh-CN"/>
        </w:rPr>
        <w:t>00:35 .</w:t>
      </w:r>
      <w:proofErr w:type="gramEnd"/>
      <w:r w:rsidRPr="005862CE">
        <w:rPr>
          <w:lang w:val="en-US" w:eastAsia="zh-CN"/>
        </w:rPr>
        <w:t>/lib/libclntsh.so.10.1 -&gt; libclntsh.so</w:t>
      </w:r>
    </w:p>
    <w:p w14:paraId="4B1142EE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18 </w:t>
      </w:r>
      <w:proofErr w:type="gramStart"/>
      <w:r w:rsidRPr="005862CE">
        <w:rPr>
          <w:lang w:val="en-US" w:eastAsia="zh-CN"/>
        </w:rPr>
        <w:t>00:35 .</w:t>
      </w:r>
      <w:proofErr w:type="gramEnd"/>
      <w:r w:rsidRPr="005862CE">
        <w:rPr>
          <w:lang w:val="en-US" w:eastAsia="zh-CN"/>
        </w:rPr>
        <w:t>/lib/libclntsh.so.11.1 -&gt; libclntsh.so</w:t>
      </w:r>
    </w:p>
    <w:p w14:paraId="704189D6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18 </w:t>
      </w:r>
      <w:proofErr w:type="gramStart"/>
      <w:r w:rsidRPr="005862CE">
        <w:rPr>
          <w:lang w:val="en-US" w:eastAsia="zh-CN"/>
        </w:rPr>
        <w:t>00:35 .</w:t>
      </w:r>
      <w:proofErr w:type="gramEnd"/>
      <w:r w:rsidRPr="005862CE">
        <w:rPr>
          <w:lang w:val="en-US" w:eastAsia="zh-CN"/>
        </w:rPr>
        <w:t>/lib/libclntsh.so.12.1 -&gt; libclntsh.so</w:t>
      </w:r>
    </w:p>
    <w:p w14:paraId="1D51CDBB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12 May 18 </w:t>
      </w:r>
      <w:proofErr w:type="gramStart"/>
      <w:r w:rsidRPr="005862CE">
        <w:rPr>
          <w:lang w:val="en-US" w:eastAsia="zh-CN"/>
        </w:rPr>
        <w:t>00:35 .</w:t>
      </w:r>
      <w:proofErr w:type="gramEnd"/>
      <w:r w:rsidRPr="005862CE">
        <w:rPr>
          <w:lang w:val="en-US" w:eastAsia="zh-CN"/>
        </w:rPr>
        <w:t>/lib/libclntsh.so.18.1 -&gt; libclntsh.so</w:t>
      </w:r>
    </w:p>
    <w:p w14:paraId="664E437E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10 May 18 </w:t>
      </w:r>
      <w:proofErr w:type="gramStart"/>
      <w:r w:rsidRPr="005862CE">
        <w:rPr>
          <w:lang w:val="en-US" w:eastAsia="zh-CN"/>
        </w:rPr>
        <w:t>00:35 .</w:t>
      </w:r>
      <w:proofErr w:type="gramEnd"/>
      <w:r w:rsidRPr="005862CE">
        <w:rPr>
          <w:lang w:val="en-US" w:eastAsia="zh-CN"/>
        </w:rPr>
        <w:t>/lib/libocci.so.18.1 -&gt; libocci.so</w:t>
      </w:r>
    </w:p>
    <w:p w14:paraId="63801A54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15 May 18 </w:t>
      </w:r>
      <w:proofErr w:type="gramStart"/>
      <w:r w:rsidRPr="005862CE">
        <w:rPr>
          <w:lang w:val="en-US" w:eastAsia="zh-CN"/>
        </w:rPr>
        <w:t>00:35 .</w:t>
      </w:r>
      <w:proofErr w:type="gramEnd"/>
      <w:r w:rsidRPr="005862CE">
        <w:rPr>
          <w:lang w:val="en-US" w:eastAsia="zh-CN"/>
        </w:rPr>
        <w:t>/lib/libocci.so -&gt; libocci.so.19.1</w:t>
      </w:r>
    </w:p>
    <w:p w14:paraId="447EF563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15 May 18 </w:t>
      </w:r>
      <w:proofErr w:type="gramStart"/>
      <w:r w:rsidRPr="005862CE">
        <w:rPr>
          <w:lang w:val="en-US" w:eastAsia="zh-CN"/>
        </w:rPr>
        <w:t>00:35 .</w:t>
      </w:r>
      <w:proofErr w:type="gramEnd"/>
      <w:r w:rsidRPr="005862CE">
        <w:rPr>
          <w:lang w:val="en-US" w:eastAsia="zh-CN"/>
        </w:rPr>
        <w:t>/lib/libagtsh.so -&gt; libagtsh.so.1.0</w:t>
      </w:r>
    </w:p>
    <w:p w14:paraId="5598ADE1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17 May 18 </w:t>
      </w:r>
      <w:proofErr w:type="gramStart"/>
      <w:r w:rsidRPr="005862CE">
        <w:rPr>
          <w:lang w:val="en-US" w:eastAsia="zh-CN"/>
        </w:rPr>
        <w:t>00:35 .</w:t>
      </w:r>
      <w:proofErr w:type="gramEnd"/>
      <w:r w:rsidRPr="005862CE">
        <w:rPr>
          <w:lang w:val="en-US" w:eastAsia="zh-CN"/>
        </w:rPr>
        <w:t>/lib/libclntsh.so -&gt; libclntsh.so.19.1</w:t>
      </w:r>
    </w:p>
    <w:p w14:paraId="5D53858D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21 May 18 </w:t>
      </w:r>
      <w:proofErr w:type="gramStart"/>
      <w:r w:rsidRPr="005862CE">
        <w:rPr>
          <w:lang w:val="en-US" w:eastAsia="zh-CN"/>
        </w:rPr>
        <w:t>00:35 .</w:t>
      </w:r>
      <w:proofErr w:type="gramEnd"/>
      <w:r w:rsidRPr="005862CE">
        <w:rPr>
          <w:lang w:val="en-US" w:eastAsia="zh-CN"/>
        </w:rPr>
        <w:t>/lib/libclntshcore.so -&gt; libclntshcore.so.19.1</w:t>
      </w:r>
    </w:p>
    <w:p w14:paraId="683752E1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8 May 18 </w:t>
      </w:r>
      <w:proofErr w:type="gramStart"/>
      <w:r w:rsidRPr="005862CE">
        <w:rPr>
          <w:lang w:val="en-US" w:eastAsia="zh-CN"/>
        </w:rPr>
        <w:t>00:35 .</w:t>
      </w:r>
      <w:proofErr w:type="gram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/bin/</w:t>
      </w:r>
      <w:proofErr w:type="spellStart"/>
      <w:r w:rsidRPr="005862CE">
        <w:rPr>
          <w:lang w:val="en-US" w:eastAsia="zh-CN"/>
        </w:rPr>
        <w:t>ControlPanel</w:t>
      </w:r>
      <w:proofErr w:type="spellEnd"/>
      <w:r w:rsidRPr="005862CE">
        <w:rPr>
          <w:lang w:val="en-US" w:eastAsia="zh-CN"/>
        </w:rPr>
        <w:t xml:space="preserve"> -&gt; </w:t>
      </w:r>
      <w:proofErr w:type="spellStart"/>
      <w:r w:rsidRPr="005862CE">
        <w:rPr>
          <w:lang w:val="en-US" w:eastAsia="zh-CN"/>
        </w:rPr>
        <w:t>jcontrol</w:t>
      </w:r>
      <w:proofErr w:type="spellEnd"/>
    </w:p>
    <w:p w14:paraId="2D7367B8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8 May 18 </w:t>
      </w:r>
      <w:proofErr w:type="gramStart"/>
      <w:r w:rsidRPr="005862CE">
        <w:rPr>
          <w:lang w:val="en-US" w:eastAsia="zh-CN"/>
        </w:rPr>
        <w:t>00:35 .</w:t>
      </w:r>
      <w:proofErr w:type="gram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jre</w:t>
      </w:r>
      <w:proofErr w:type="spellEnd"/>
      <w:r w:rsidRPr="005862CE">
        <w:rPr>
          <w:lang w:val="en-US" w:eastAsia="zh-CN"/>
        </w:rPr>
        <w:t>/bin/</w:t>
      </w:r>
      <w:proofErr w:type="spellStart"/>
      <w:r w:rsidRPr="005862CE">
        <w:rPr>
          <w:lang w:val="en-US" w:eastAsia="zh-CN"/>
        </w:rPr>
        <w:t>ControlPanel</w:t>
      </w:r>
      <w:proofErr w:type="spellEnd"/>
      <w:r w:rsidRPr="005862CE">
        <w:rPr>
          <w:lang w:val="en-US" w:eastAsia="zh-CN"/>
        </w:rPr>
        <w:t xml:space="preserve"> -&gt; </w:t>
      </w:r>
      <w:proofErr w:type="spellStart"/>
      <w:r w:rsidRPr="005862CE">
        <w:rPr>
          <w:lang w:val="en-US" w:eastAsia="zh-CN"/>
        </w:rPr>
        <w:t>jcontrol</w:t>
      </w:r>
      <w:proofErr w:type="spellEnd"/>
    </w:p>
    <w:p w14:paraId="3F5EB97D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13 May 18 </w:t>
      </w:r>
      <w:proofErr w:type="gramStart"/>
      <w:r w:rsidRPr="005862CE">
        <w:rPr>
          <w:lang w:val="en-US" w:eastAsia="zh-CN"/>
        </w:rPr>
        <w:t>00:35 .</w:t>
      </w:r>
      <w:proofErr w:type="gramEnd"/>
      <w:r w:rsidRPr="005862CE">
        <w:rPr>
          <w:lang w:val="en-US" w:eastAsia="zh-CN"/>
        </w:rPr>
        <w:t>/jdk/jre/lib/amd64/server/libjsig.so -&gt; ../libjsig.so</w:t>
      </w:r>
    </w:p>
    <w:p w14:paraId="2FFEBA5E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24 May 18 </w:t>
      </w:r>
      <w:proofErr w:type="gramStart"/>
      <w:r w:rsidRPr="005862CE">
        <w:rPr>
          <w:lang w:val="en-US" w:eastAsia="zh-CN"/>
        </w:rPr>
        <w:t>00:35 .</w:t>
      </w:r>
      <w:proofErr w:type="gramEnd"/>
      <w:r w:rsidRPr="005862CE">
        <w:rPr>
          <w:lang w:val="en-US" w:eastAsia="zh-CN"/>
        </w:rPr>
        <w:t>/bin/</w:t>
      </w:r>
      <w:proofErr w:type="spellStart"/>
      <w:r w:rsidRPr="005862CE">
        <w:rPr>
          <w:lang w:val="en-US" w:eastAsia="zh-CN"/>
        </w:rPr>
        <w:t>lbuilder</w:t>
      </w:r>
      <w:proofErr w:type="spellEnd"/>
      <w:r w:rsidRPr="005862CE">
        <w:rPr>
          <w:lang w:val="en-US" w:eastAsia="zh-CN"/>
        </w:rPr>
        <w:t xml:space="preserve"> -&gt; ../</w:t>
      </w:r>
      <w:proofErr w:type="spellStart"/>
      <w:r w:rsidRPr="005862CE">
        <w:rPr>
          <w:lang w:val="en-US" w:eastAsia="zh-CN"/>
        </w:rPr>
        <w:t>nls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lbuilder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lbuilder</w:t>
      </w:r>
      <w:proofErr w:type="spellEnd"/>
    </w:p>
    <w:p w14:paraId="5A406656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45 May 17 </w:t>
      </w:r>
      <w:proofErr w:type="gramStart"/>
      <w:r w:rsidRPr="005862CE">
        <w:rPr>
          <w:lang w:val="en-US" w:eastAsia="zh-CN"/>
        </w:rPr>
        <w:t>23:26 .</w:t>
      </w:r>
      <w:proofErr w:type="gram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/lib/security/</w:t>
      </w:r>
      <w:proofErr w:type="spellStart"/>
      <w:r w:rsidRPr="005862CE">
        <w:rPr>
          <w:lang w:val="en-US" w:eastAsia="zh-CN"/>
        </w:rPr>
        <w:t>cacerts</w:t>
      </w:r>
      <w:proofErr w:type="spellEnd"/>
      <w:r w:rsidRPr="005862CE">
        <w:rPr>
          <w:lang w:val="en-US" w:eastAsia="zh-CN"/>
        </w:rPr>
        <w:t xml:space="preserve"> -&gt; ../../../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/jdk8/lib/security/</w:t>
      </w:r>
      <w:proofErr w:type="spellStart"/>
      <w:r w:rsidRPr="005862CE">
        <w:rPr>
          <w:lang w:val="en-US" w:eastAsia="zh-CN"/>
        </w:rPr>
        <w:t>cacerts</w:t>
      </w:r>
      <w:proofErr w:type="spellEnd"/>
    </w:p>
    <w:p w14:paraId="73A2E84D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48 May 17 23:26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/lib/security/README.txt -&gt; ../../../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/jdk8/lib/security/README.txt</w:t>
      </w:r>
    </w:p>
    <w:p w14:paraId="4BB6C3DD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51 May 17 23:26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/lib/security/</w:t>
      </w:r>
      <w:proofErr w:type="spellStart"/>
      <w:r w:rsidRPr="005862CE">
        <w:rPr>
          <w:lang w:val="en-US" w:eastAsia="zh-CN"/>
        </w:rPr>
        <w:t>java.security</w:t>
      </w:r>
      <w:proofErr w:type="spellEnd"/>
      <w:r w:rsidRPr="005862CE">
        <w:rPr>
          <w:lang w:val="en-US" w:eastAsia="zh-CN"/>
        </w:rPr>
        <w:t xml:space="preserve"> -&gt; ../../../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/jdk8/lib/security/</w:t>
      </w:r>
      <w:proofErr w:type="spellStart"/>
      <w:r w:rsidRPr="005862CE">
        <w:rPr>
          <w:lang w:val="en-US" w:eastAsia="zh-CN"/>
        </w:rPr>
        <w:t>java.security</w:t>
      </w:r>
      <w:proofErr w:type="spellEnd"/>
    </w:p>
    <w:p w14:paraId="3D84D2B9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33 May 17 23:26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/lib/jce.jar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/jdk8/lib/jce.jar</w:t>
      </w:r>
    </w:p>
    <w:p w14:paraId="2B94CA17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45 May 17 23:26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/lib/sunjce_provider.jar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/jdk8/lib/sunjce_provider.jar</w:t>
      </w:r>
    </w:p>
    <w:p w14:paraId="0619A7C1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35 May 17 23:26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/admin/cbp.jar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/jdk8/admin/cbp.jar</w:t>
      </w:r>
    </w:p>
    <w:p w14:paraId="214550F6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39 May 17 </w:t>
      </w:r>
      <w:proofErr w:type="gramStart"/>
      <w:r w:rsidRPr="005862CE">
        <w:rPr>
          <w:lang w:val="en-US" w:eastAsia="zh-CN"/>
        </w:rPr>
        <w:t>23:26 .</w:t>
      </w:r>
      <w:proofErr w:type="gramEnd"/>
      <w:r w:rsidRPr="005862CE">
        <w:rPr>
          <w:lang w:val="en-US" w:eastAsia="zh-CN"/>
        </w:rPr>
        <w:t>/javavm/admin/libjtcjt.so -&gt; ../../javavm/jdk/jdk8/admin/libjtcjt.so</w:t>
      </w:r>
    </w:p>
    <w:p w14:paraId="7B3FA988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39 May 17 23:26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/admin/</w:t>
      </w:r>
      <w:proofErr w:type="spellStart"/>
      <w:r w:rsidRPr="005862CE">
        <w:rPr>
          <w:lang w:val="en-US" w:eastAsia="zh-CN"/>
        </w:rPr>
        <w:t>classes.bin</w:t>
      </w:r>
      <w:proofErr w:type="spellEnd"/>
      <w:r w:rsidRPr="005862CE">
        <w:rPr>
          <w:lang w:val="en-US" w:eastAsia="zh-CN"/>
        </w:rPr>
        <w:t xml:space="preserve">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/jdk8/admin/</w:t>
      </w:r>
      <w:proofErr w:type="spellStart"/>
      <w:r w:rsidRPr="005862CE">
        <w:rPr>
          <w:lang w:val="en-US" w:eastAsia="zh-CN"/>
        </w:rPr>
        <w:t>classes.bin</w:t>
      </w:r>
      <w:proofErr w:type="spellEnd"/>
    </w:p>
    <w:p w14:paraId="5457C123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41 May 17 23:26 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/admin/</w:t>
      </w:r>
      <w:proofErr w:type="spellStart"/>
      <w:r w:rsidRPr="005862CE">
        <w:rPr>
          <w:lang w:val="en-US" w:eastAsia="zh-CN"/>
        </w:rPr>
        <w:t>lfclasses.bin</w:t>
      </w:r>
      <w:proofErr w:type="spellEnd"/>
      <w:r w:rsidRPr="005862CE">
        <w:rPr>
          <w:lang w:val="en-US" w:eastAsia="zh-CN"/>
        </w:rPr>
        <w:t xml:space="preserve"> -&gt; ../../</w:t>
      </w:r>
      <w:proofErr w:type="spellStart"/>
      <w:r w:rsidRPr="005862CE">
        <w:rPr>
          <w:lang w:val="en-US" w:eastAsia="zh-CN"/>
        </w:rPr>
        <w:t>javavm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jdk</w:t>
      </w:r>
      <w:proofErr w:type="spellEnd"/>
      <w:r w:rsidRPr="005862CE">
        <w:rPr>
          <w:lang w:val="en-US" w:eastAsia="zh-CN"/>
        </w:rPr>
        <w:t>/jdk8/admin/</w:t>
      </w:r>
      <w:proofErr w:type="spellStart"/>
      <w:r w:rsidRPr="005862CE">
        <w:rPr>
          <w:lang w:val="en-US" w:eastAsia="zh-CN"/>
        </w:rPr>
        <w:t>lfclasses.bin</w:t>
      </w:r>
      <w:proofErr w:type="spellEnd"/>
    </w:p>
    <w:p w14:paraId="459949EF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7 May 18 </w:t>
      </w:r>
      <w:proofErr w:type="gramStart"/>
      <w:r w:rsidRPr="005862CE">
        <w:rPr>
          <w:lang w:val="en-US" w:eastAsia="zh-CN"/>
        </w:rPr>
        <w:t>00:35 .</w:t>
      </w:r>
      <w:proofErr w:type="gram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precomp</w:t>
      </w:r>
      <w:proofErr w:type="spellEnd"/>
      <w:r w:rsidRPr="005862CE">
        <w:rPr>
          <w:lang w:val="en-US" w:eastAsia="zh-CN"/>
        </w:rPr>
        <w:t xml:space="preserve">/public/SQLCA.H -&gt; </w:t>
      </w:r>
      <w:proofErr w:type="spellStart"/>
      <w:r w:rsidRPr="005862CE">
        <w:rPr>
          <w:lang w:val="en-US" w:eastAsia="zh-CN"/>
        </w:rPr>
        <w:t>sqlca.h</w:t>
      </w:r>
      <w:proofErr w:type="spellEnd"/>
    </w:p>
    <w:p w14:paraId="24B63715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7 May 18 </w:t>
      </w:r>
      <w:proofErr w:type="gramStart"/>
      <w:r w:rsidRPr="005862CE">
        <w:rPr>
          <w:lang w:val="en-US" w:eastAsia="zh-CN"/>
        </w:rPr>
        <w:t>00:35 .</w:t>
      </w:r>
      <w:proofErr w:type="gram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precomp</w:t>
      </w:r>
      <w:proofErr w:type="spellEnd"/>
      <w:r w:rsidRPr="005862CE">
        <w:rPr>
          <w:lang w:val="en-US" w:eastAsia="zh-CN"/>
        </w:rPr>
        <w:t xml:space="preserve">/public/ORACA.H -&gt; </w:t>
      </w:r>
      <w:proofErr w:type="spellStart"/>
      <w:r w:rsidRPr="005862CE">
        <w:rPr>
          <w:lang w:val="en-US" w:eastAsia="zh-CN"/>
        </w:rPr>
        <w:t>oraca.h</w:t>
      </w:r>
      <w:proofErr w:type="spellEnd"/>
    </w:p>
    <w:p w14:paraId="7D6BF19F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7 May 18 </w:t>
      </w:r>
      <w:proofErr w:type="gramStart"/>
      <w:r w:rsidRPr="005862CE">
        <w:rPr>
          <w:lang w:val="en-US" w:eastAsia="zh-CN"/>
        </w:rPr>
        <w:t>00:35 .</w:t>
      </w:r>
      <w:proofErr w:type="gram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precomp</w:t>
      </w:r>
      <w:proofErr w:type="spellEnd"/>
      <w:r w:rsidRPr="005862CE">
        <w:rPr>
          <w:lang w:val="en-US" w:eastAsia="zh-CN"/>
        </w:rPr>
        <w:t xml:space="preserve">/public/SQLDA.H -&gt; </w:t>
      </w:r>
      <w:proofErr w:type="spellStart"/>
      <w:r w:rsidRPr="005862CE">
        <w:rPr>
          <w:lang w:val="en-US" w:eastAsia="zh-CN"/>
        </w:rPr>
        <w:t>sqlda.h</w:t>
      </w:r>
      <w:proofErr w:type="spellEnd"/>
    </w:p>
    <w:p w14:paraId="31216E87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9 May 18 00:35 ./</w:t>
      </w:r>
      <w:proofErr w:type="spellStart"/>
      <w:r w:rsidRPr="005862CE">
        <w:rPr>
          <w:lang w:val="en-US" w:eastAsia="zh-CN"/>
        </w:rPr>
        <w:t>precomp</w:t>
      </w:r>
      <w:proofErr w:type="spellEnd"/>
      <w:r w:rsidRPr="005862CE">
        <w:rPr>
          <w:lang w:val="en-US" w:eastAsia="zh-CN"/>
        </w:rPr>
        <w:t xml:space="preserve">/public/SQLCA.COB -&gt; </w:t>
      </w:r>
      <w:proofErr w:type="spellStart"/>
      <w:r w:rsidRPr="005862CE">
        <w:rPr>
          <w:lang w:val="en-US" w:eastAsia="zh-CN"/>
        </w:rPr>
        <w:t>sqlca.cob</w:t>
      </w:r>
      <w:proofErr w:type="spellEnd"/>
    </w:p>
    <w:p w14:paraId="6A99FDFE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9 May 18 00:35 ./</w:t>
      </w:r>
      <w:proofErr w:type="spellStart"/>
      <w:r w:rsidRPr="005862CE">
        <w:rPr>
          <w:lang w:val="en-US" w:eastAsia="zh-CN"/>
        </w:rPr>
        <w:t>precomp</w:t>
      </w:r>
      <w:proofErr w:type="spellEnd"/>
      <w:r w:rsidRPr="005862CE">
        <w:rPr>
          <w:lang w:val="en-US" w:eastAsia="zh-CN"/>
        </w:rPr>
        <w:t xml:space="preserve">/public/ORACA.COB -&gt; </w:t>
      </w:r>
      <w:proofErr w:type="spellStart"/>
      <w:r w:rsidRPr="005862CE">
        <w:rPr>
          <w:lang w:val="en-US" w:eastAsia="zh-CN"/>
        </w:rPr>
        <w:t>oraca.cob</w:t>
      </w:r>
      <w:proofErr w:type="spellEnd"/>
    </w:p>
    <w:p w14:paraId="30B1E805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29 May 18 02:05 ./</w:t>
      </w:r>
      <w:proofErr w:type="spellStart"/>
      <w:r w:rsidRPr="005862CE">
        <w:rPr>
          <w:lang w:val="en-US" w:eastAsia="zh-CN"/>
        </w:rPr>
        <w:t>suptools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oracle.ahf</w:t>
      </w:r>
      <w:proofErr w:type="spellEnd"/>
      <w:r w:rsidRPr="005862CE">
        <w:rPr>
          <w:lang w:val="en-US" w:eastAsia="zh-CN"/>
        </w:rPr>
        <w:t>/bin/</w:t>
      </w:r>
      <w:proofErr w:type="spellStart"/>
      <w:r w:rsidRPr="005862CE">
        <w:rPr>
          <w:lang w:val="en-US" w:eastAsia="zh-CN"/>
        </w:rPr>
        <w:t>exachk</w:t>
      </w:r>
      <w:proofErr w:type="spellEnd"/>
      <w:r w:rsidRPr="005862CE">
        <w:rPr>
          <w:lang w:val="en-US" w:eastAsia="zh-CN"/>
        </w:rPr>
        <w:t xml:space="preserve"> -&gt; /opt/</w:t>
      </w:r>
      <w:proofErr w:type="spellStart"/>
      <w:r w:rsidRPr="005862CE">
        <w:rPr>
          <w:lang w:val="en-US" w:eastAsia="zh-CN"/>
        </w:rPr>
        <w:t>oracle.ahf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exachk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exachk</w:t>
      </w:r>
      <w:proofErr w:type="spellEnd"/>
    </w:p>
    <w:p w14:paraId="341ECD20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34 May 18 02:05 ./</w:t>
      </w:r>
      <w:proofErr w:type="spellStart"/>
      <w:r w:rsidRPr="005862CE">
        <w:rPr>
          <w:lang w:val="en-US" w:eastAsia="zh-CN"/>
        </w:rPr>
        <w:t>suptools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oracle.ahf</w:t>
      </w:r>
      <w:proofErr w:type="spellEnd"/>
      <w:r w:rsidRPr="005862CE">
        <w:rPr>
          <w:lang w:val="en-US" w:eastAsia="zh-CN"/>
        </w:rPr>
        <w:t>/common/</w:t>
      </w:r>
      <w:proofErr w:type="spellStart"/>
      <w:r w:rsidRPr="005862CE">
        <w:rPr>
          <w:lang w:val="en-US" w:eastAsia="zh-CN"/>
        </w:rPr>
        <w:t>venv</w:t>
      </w:r>
      <w:proofErr w:type="spellEnd"/>
      <w:r w:rsidRPr="005862CE">
        <w:rPr>
          <w:lang w:val="en-US" w:eastAsia="zh-CN"/>
        </w:rPr>
        <w:t>/bin/python3 -&gt; /opt/</w:t>
      </w:r>
      <w:proofErr w:type="spellStart"/>
      <w:r w:rsidRPr="005862CE">
        <w:rPr>
          <w:lang w:val="en-US" w:eastAsia="zh-CN"/>
        </w:rPr>
        <w:t>oracle.ahf</w:t>
      </w:r>
      <w:proofErr w:type="spellEnd"/>
      <w:r w:rsidRPr="005862CE">
        <w:rPr>
          <w:lang w:val="en-US" w:eastAsia="zh-CN"/>
        </w:rPr>
        <w:t>/python/bin/python3</w:t>
      </w:r>
    </w:p>
    <w:p w14:paraId="1CB01F24" w14:textId="77777777" w:rsidR="005862CE" w:rsidRPr="005862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55 May 18 </w:t>
      </w:r>
      <w:proofErr w:type="gramStart"/>
      <w:r w:rsidRPr="005862CE">
        <w:rPr>
          <w:lang w:val="en-US" w:eastAsia="zh-CN"/>
        </w:rPr>
        <w:t>02:05 .</w:t>
      </w:r>
      <w:proofErr w:type="gramEnd"/>
      <w:r w:rsidRPr="005862CE">
        <w:rPr>
          <w:lang w:val="en-US" w:eastAsia="zh-CN"/>
        </w:rPr>
        <w:t>/python3.12 -&gt; python3./</w:t>
      </w:r>
      <w:proofErr w:type="spellStart"/>
      <w:r w:rsidRPr="005862CE">
        <w:rPr>
          <w:lang w:val="en-US" w:eastAsia="zh-CN"/>
        </w:rPr>
        <w:t>suptools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oracle.ahf</w:t>
      </w:r>
      <w:proofErr w:type="spellEnd"/>
      <w:r w:rsidRPr="005862CE">
        <w:rPr>
          <w:lang w:val="en-US" w:eastAsia="zh-CN"/>
        </w:rPr>
        <w:t>/common/</w:t>
      </w:r>
      <w:proofErr w:type="spellStart"/>
      <w:r w:rsidRPr="005862CE">
        <w:rPr>
          <w:lang w:val="en-US" w:eastAsia="zh-CN"/>
        </w:rPr>
        <w:t>venv</w:t>
      </w:r>
      <w:proofErr w:type="spellEnd"/>
      <w:r w:rsidRPr="005862CE">
        <w:rPr>
          <w:lang w:val="en-US" w:eastAsia="zh-CN"/>
        </w:rPr>
        <w:t>/bin/python3.12</w:t>
      </w:r>
    </w:p>
    <w:p w14:paraId="4E545BD1" w14:textId="2BA76BBD" w:rsidR="009409CE" w:rsidRDefault="005862CE" w:rsidP="005862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  <w:proofErr w:type="spellStart"/>
      <w:r w:rsidRPr="005862CE">
        <w:rPr>
          <w:lang w:val="en-US" w:eastAsia="zh-CN"/>
        </w:rPr>
        <w:t>lrwxrwxrwx</w:t>
      </w:r>
      <w:proofErr w:type="spellEnd"/>
      <w:r w:rsidRPr="005862CE">
        <w:rPr>
          <w:lang w:val="en-US" w:eastAsia="zh-CN"/>
        </w:rPr>
        <w:t xml:space="preserve"> 1 oracle </w:t>
      </w:r>
      <w:proofErr w:type="spellStart"/>
      <w:r w:rsidRPr="005862CE">
        <w:rPr>
          <w:lang w:val="en-US" w:eastAsia="zh-CN"/>
        </w:rPr>
        <w:t>oinstall</w:t>
      </w:r>
      <w:proofErr w:type="spellEnd"/>
      <w:r w:rsidRPr="005862CE">
        <w:rPr>
          <w:lang w:val="en-US" w:eastAsia="zh-CN"/>
        </w:rPr>
        <w:t xml:space="preserve"> 36 May 18 </w:t>
      </w:r>
      <w:proofErr w:type="gramStart"/>
      <w:r w:rsidRPr="005862CE">
        <w:rPr>
          <w:lang w:val="en-US" w:eastAsia="zh-CN"/>
        </w:rPr>
        <w:t>02:05 .</w:t>
      </w:r>
      <w:proofErr w:type="gramEnd"/>
      <w:r w:rsidRPr="005862CE">
        <w:rPr>
          <w:lang w:val="en-US" w:eastAsia="zh-CN"/>
        </w:rPr>
        <w:t>/libobk.so64 -&gt; /</w:t>
      </w:r>
      <w:proofErr w:type="spellStart"/>
      <w:r w:rsidRPr="005862CE">
        <w:rPr>
          <w:lang w:val="en-US" w:eastAsia="zh-CN"/>
        </w:rPr>
        <w:t>usr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openv</w:t>
      </w:r>
      <w:proofErr w:type="spellEnd"/>
      <w:r w:rsidRPr="005862CE">
        <w:rPr>
          <w:lang w:val="en-US" w:eastAsia="zh-CN"/>
        </w:rPr>
        <w:t>/</w:t>
      </w:r>
      <w:proofErr w:type="spellStart"/>
      <w:r w:rsidRPr="005862CE">
        <w:rPr>
          <w:lang w:val="en-US" w:eastAsia="zh-CN"/>
        </w:rPr>
        <w:t>netbackup</w:t>
      </w:r>
      <w:proofErr w:type="spellEnd"/>
      <w:r w:rsidRPr="005862CE">
        <w:rPr>
          <w:lang w:val="en-US" w:eastAsia="zh-CN"/>
        </w:rPr>
        <w:t>/bin/libobk.so64</w:t>
      </w:r>
    </w:p>
    <w:p w14:paraId="6E21C812" w14:textId="77777777" w:rsidR="009409CE" w:rsidRPr="00E226A8" w:rsidRDefault="009409CE" w:rsidP="009409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zh-CN"/>
        </w:rPr>
      </w:pPr>
    </w:p>
    <w:p w14:paraId="6F73C033" w14:textId="622AE2EB" w:rsidR="00D403F6" w:rsidRDefault="00D403F6" w:rsidP="00481E5F">
      <w:pPr>
        <w:pStyle w:val="2"/>
      </w:pPr>
      <w:bookmarkStart w:id="8" w:name="_Toc211852537"/>
      <w:r>
        <w:rPr>
          <w:rFonts w:hint="eastAsia"/>
        </w:rPr>
        <w:t>保存集群状态信息</w:t>
      </w:r>
      <w:bookmarkEnd w:id="8"/>
    </w:p>
    <w:p w14:paraId="50C31123" w14:textId="6592457E" w:rsidR="00D403F6" w:rsidRDefault="00D403F6" w:rsidP="00D40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>
        <w:rPr>
          <w:lang w:val="en-US" w:eastAsia="zh-CN"/>
        </w:rPr>
        <w:t>su</w:t>
      </w:r>
      <w:proofErr w:type="spellEnd"/>
      <w:r>
        <w:rPr>
          <w:lang w:val="en-US" w:eastAsia="zh-CN"/>
        </w:rPr>
        <w:t xml:space="preserve"> - grid</w:t>
      </w:r>
    </w:p>
    <w:p w14:paraId="796E1E96" w14:textId="4C52A0AC" w:rsidR="00D403F6" w:rsidRDefault="00D403F6" w:rsidP="00D40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>
        <w:rPr>
          <w:lang w:val="en-US" w:eastAsia="zh-CN"/>
        </w:rPr>
        <w:lastRenderedPageBreak/>
        <w:t>crsctl stat res -t &gt;crsctl_stat_</w:t>
      </w:r>
      <w:r w:rsidR="001C06EE">
        <w:rPr>
          <w:lang w:val="en-US" w:eastAsia="zh-CN"/>
        </w:rPr>
        <w:t>1019</w:t>
      </w:r>
      <w:r>
        <w:rPr>
          <w:lang w:val="en-US" w:eastAsia="zh-CN"/>
        </w:rPr>
        <w:t>_before.log</w:t>
      </w:r>
    </w:p>
    <w:p w14:paraId="3E16A4F8" w14:textId="77777777" w:rsidR="00E9439B" w:rsidRPr="001C06EE" w:rsidRDefault="00E9439B" w:rsidP="00D40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405DC2DD" w14:textId="77777777" w:rsidR="00D403F6" w:rsidRPr="00D403F6" w:rsidRDefault="00D403F6" w:rsidP="00D403F6">
      <w:pPr>
        <w:rPr>
          <w:lang w:val="en-US" w:eastAsia="zh-CN"/>
        </w:rPr>
      </w:pPr>
    </w:p>
    <w:p w14:paraId="15EF1EFF" w14:textId="27785800" w:rsidR="003F3FB0" w:rsidRDefault="003F3FB0" w:rsidP="00481E5F">
      <w:pPr>
        <w:pStyle w:val="2"/>
      </w:pPr>
      <w:bookmarkStart w:id="9" w:name="_Toc211852538"/>
      <w:r>
        <w:rPr>
          <w:rFonts w:hint="eastAsia"/>
        </w:rPr>
        <w:t>检查所有</w:t>
      </w:r>
      <w:proofErr w:type="spellStart"/>
      <w:r>
        <w:rPr>
          <w:rFonts w:hint="eastAsia"/>
        </w:rPr>
        <w:t>pdb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tempfile</w:t>
      </w:r>
      <w:bookmarkEnd w:id="9"/>
      <w:proofErr w:type="spellEnd"/>
    </w:p>
    <w:p w14:paraId="5110A9FD" w14:textId="77777777" w:rsidR="003F3FB0" w:rsidRDefault="003F3FB0" w:rsidP="003F3FB0">
      <w:pPr>
        <w:rPr>
          <w:lang w:val="en-US" w:eastAsia="zh-CN"/>
        </w:rPr>
      </w:pPr>
    </w:p>
    <w:p w14:paraId="340AEF3D" w14:textId="557636F6" w:rsidR="00881F61" w:rsidRDefault="00881F61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>
        <w:rPr>
          <w:lang w:val="en-US" w:eastAsia="zh-CN"/>
        </w:rPr>
        <w:t>su</w:t>
      </w:r>
      <w:proofErr w:type="spellEnd"/>
      <w:r>
        <w:rPr>
          <w:lang w:val="en-US" w:eastAsia="zh-CN"/>
        </w:rPr>
        <w:t xml:space="preserve"> - oracle</w:t>
      </w:r>
    </w:p>
    <w:p w14:paraId="473E4FFE" w14:textId="03BE3BDB" w:rsid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>
        <w:rPr>
          <w:rFonts w:hint="eastAsia"/>
          <w:lang w:val="en-US" w:eastAsia="zh-CN"/>
        </w:rPr>
        <w:t>sh</w:t>
      </w:r>
      <w:proofErr w:type="spellEnd"/>
      <w:r>
        <w:rPr>
          <w:lang w:val="en-US" w:eastAsia="zh-CN"/>
        </w:rPr>
        <w:t xml:space="preserve"> check_tempfile.sh</w:t>
      </w:r>
    </w:p>
    <w:p w14:paraId="4CA34925" w14:textId="77777777" w:rsid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5CA11508" w14:textId="77777777" w:rsid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5AF45CCB" w14:textId="4FA0803C" w:rsid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rPr>
          <w:lang w:val="en-US" w:eastAsia="zh-CN"/>
        </w:rPr>
        <w:t>at check_temifile.sh</w:t>
      </w:r>
    </w:p>
    <w:p w14:paraId="6BFB79AC" w14:textId="77777777" w:rsid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69DE5127" w14:textId="3C8F995E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gramStart"/>
      <w:r w:rsidRPr="003F3FB0">
        <w:rPr>
          <w:lang w:val="en-US" w:eastAsia="zh-CN"/>
        </w:rPr>
        <w:t>#!/</w:t>
      </w:r>
      <w:proofErr w:type="gramEnd"/>
      <w:r w:rsidRPr="003F3FB0">
        <w:rPr>
          <w:lang w:val="en-US" w:eastAsia="zh-CN"/>
        </w:rPr>
        <w:t>bin/bash</w:t>
      </w:r>
    </w:p>
    <w:p w14:paraId="10DC435A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># Get all Oracle instances</w:t>
      </w:r>
    </w:p>
    <w:p w14:paraId="6D1082AC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>instances=$(</w:t>
      </w:r>
      <w:proofErr w:type="spellStart"/>
      <w:r w:rsidRPr="003F3FB0">
        <w:rPr>
          <w:lang w:val="en-US" w:eastAsia="zh-CN"/>
        </w:rPr>
        <w:t>ps</w:t>
      </w:r>
      <w:proofErr w:type="spellEnd"/>
      <w:r w:rsidRPr="003F3FB0">
        <w:rPr>
          <w:lang w:val="en-US" w:eastAsia="zh-CN"/>
        </w:rPr>
        <w:t xml:space="preserve"> -</w:t>
      </w:r>
      <w:proofErr w:type="spellStart"/>
      <w:r w:rsidRPr="003F3FB0">
        <w:rPr>
          <w:lang w:val="en-US" w:eastAsia="zh-CN"/>
        </w:rPr>
        <w:t>ef</w:t>
      </w:r>
      <w:proofErr w:type="spellEnd"/>
      <w:r w:rsidRPr="003F3FB0">
        <w:rPr>
          <w:lang w:val="en-US" w:eastAsia="zh-CN"/>
        </w:rPr>
        <w:t xml:space="preserve"> | grep </w:t>
      </w:r>
      <w:proofErr w:type="spellStart"/>
      <w:r w:rsidRPr="003F3FB0">
        <w:rPr>
          <w:lang w:val="en-US" w:eastAsia="zh-CN"/>
        </w:rPr>
        <w:t>pmon</w:t>
      </w:r>
      <w:proofErr w:type="spellEnd"/>
      <w:r w:rsidRPr="003F3FB0">
        <w:rPr>
          <w:lang w:val="en-US" w:eastAsia="zh-CN"/>
        </w:rPr>
        <w:t xml:space="preserve"> | grep -v grep | grep -vi '+</w:t>
      </w:r>
      <w:proofErr w:type="spellStart"/>
      <w:r w:rsidRPr="003F3FB0">
        <w:rPr>
          <w:lang w:val="en-US" w:eastAsia="zh-CN"/>
        </w:rPr>
        <w:t>asm</w:t>
      </w:r>
      <w:proofErr w:type="spellEnd"/>
      <w:r w:rsidRPr="003F3FB0">
        <w:rPr>
          <w:lang w:val="en-US" w:eastAsia="zh-CN"/>
        </w:rPr>
        <w:t xml:space="preserve">'|grep </w:t>
      </w:r>
      <w:proofErr w:type="spellStart"/>
      <w:r w:rsidRPr="003F3FB0">
        <w:rPr>
          <w:lang w:val="en-US" w:eastAsia="zh-CN"/>
        </w:rPr>
        <w:t>ora_pmon</w:t>
      </w:r>
      <w:proofErr w:type="spellEnd"/>
      <w:r w:rsidRPr="003F3FB0">
        <w:rPr>
          <w:lang w:val="en-US" w:eastAsia="zh-CN"/>
        </w:rPr>
        <w:t>_ | awk -F'_' '{print $3}')</w:t>
      </w:r>
    </w:p>
    <w:p w14:paraId="2D71FC6B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08ED5922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>if [ -z "$instances</w:t>
      </w:r>
      <w:proofErr w:type="gramStart"/>
      <w:r w:rsidRPr="003F3FB0">
        <w:rPr>
          <w:lang w:val="en-US" w:eastAsia="zh-CN"/>
        </w:rPr>
        <w:t>" ]</w:t>
      </w:r>
      <w:proofErr w:type="gramEnd"/>
      <w:r w:rsidRPr="003F3FB0">
        <w:rPr>
          <w:lang w:val="en-US" w:eastAsia="zh-CN"/>
        </w:rPr>
        <w:t>; then</w:t>
      </w:r>
    </w:p>
    <w:p w14:paraId="1481330A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echo "No Oracle database instances found!"</w:t>
      </w:r>
    </w:p>
    <w:p w14:paraId="3B8FB743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echo "No Oracle database instances found!"</w:t>
      </w:r>
    </w:p>
    <w:p w14:paraId="13765AC3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exit 1</w:t>
      </w:r>
    </w:p>
    <w:p w14:paraId="3E84A103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>fi</w:t>
      </w:r>
    </w:p>
    <w:p w14:paraId="0121D672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0A2C8B8A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echo "Found the following Oracle instances:"</w:t>
      </w:r>
    </w:p>
    <w:p w14:paraId="69F1E27B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echo $instances</w:t>
      </w:r>
    </w:p>
    <w:p w14:paraId="7F8A7A9C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echo "-------------------------------------"</w:t>
      </w:r>
    </w:p>
    <w:p w14:paraId="7E8EA6CF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41A24205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># Check each instance</w:t>
      </w:r>
    </w:p>
    <w:p w14:paraId="08CB862C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for </w:t>
      </w:r>
      <w:proofErr w:type="gramStart"/>
      <w:r w:rsidRPr="003F3FB0">
        <w:rPr>
          <w:lang w:val="en-US" w:eastAsia="zh-CN"/>
        </w:rPr>
        <w:t>instance</w:t>
      </w:r>
      <w:proofErr w:type="gramEnd"/>
      <w:r w:rsidRPr="003F3FB0">
        <w:rPr>
          <w:lang w:val="en-US" w:eastAsia="zh-CN"/>
        </w:rPr>
        <w:t xml:space="preserve"> in $instances; do</w:t>
      </w:r>
    </w:p>
    <w:p w14:paraId="02E6FCFC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echo "Checking instance: $instance ..."</w:t>
      </w:r>
    </w:p>
    <w:p w14:paraId="72840F75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echo "Instance: $instance"</w:t>
      </w:r>
    </w:p>
    <w:p w14:paraId="4F51F963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export ORACLE_SID=$instance</w:t>
      </w:r>
    </w:p>
    <w:p w14:paraId="16D91B84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2201548C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># Check ACTS</w:t>
      </w:r>
    </w:p>
    <w:p w14:paraId="28153E2D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echo "Checking </w:t>
      </w:r>
      <w:proofErr w:type="spellStart"/>
      <w:r w:rsidRPr="003F3FB0">
        <w:rPr>
          <w:lang w:val="en-US" w:eastAsia="zh-CN"/>
        </w:rPr>
        <w:t>tempfile</w:t>
      </w:r>
      <w:proofErr w:type="spellEnd"/>
      <w:r w:rsidRPr="003F3FB0">
        <w:rPr>
          <w:lang w:val="en-US" w:eastAsia="zh-CN"/>
        </w:rPr>
        <w:t>:"</w:t>
      </w:r>
    </w:p>
    <w:p w14:paraId="51FF0A7B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 w:rsidRPr="003F3FB0">
        <w:rPr>
          <w:lang w:val="en-US" w:eastAsia="zh-CN"/>
        </w:rPr>
        <w:t>sqlplus</w:t>
      </w:r>
      <w:proofErr w:type="spellEnd"/>
      <w:r w:rsidRPr="003F3FB0">
        <w:rPr>
          <w:lang w:val="en-US" w:eastAsia="zh-CN"/>
        </w:rPr>
        <w:t xml:space="preserve"> -S / as </w:t>
      </w:r>
      <w:proofErr w:type="spellStart"/>
      <w:r w:rsidRPr="003F3FB0">
        <w:rPr>
          <w:lang w:val="en-US" w:eastAsia="zh-CN"/>
        </w:rPr>
        <w:t>sysdba</w:t>
      </w:r>
      <w:proofErr w:type="spellEnd"/>
      <w:r w:rsidRPr="003F3FB0">
        <w:rPr>
          <w:lang w:val="en-US" w:eastAsia="zh-CN"/>
        </w:rPr>
        <w:t xml:space="preserve"> &lt;&lt;EOF</w:t>
      </w:r>
    </w:p>
    <w:p w14:paraId="4041EB1F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>SET SERVEROUTPUT ON</w:t>
      </w:r>
    </w:p>
    <w:p w14:paraId="3BE5E751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>DECLARE</w:t>
      </w:r>
    </w:p>
    <w:p w14:paraId="7DE7ED35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CURSOR </w:t>
      </w:r>
      <w:proofErr w:type="spellStart"/>
      <w:r w:rsidRPr="003F3FB0">
        <w:rPr>
          <w:lang w:val="en-US" w:eastAsia="zh-CN"/>
        </w:rPr>
        <w:t>c_pdbs</w:t>
      </w:r>
      <w:proofErr w:type="spellEnd"/>
      <w:r w:rsidRPr="003F3FB0">
        <w:rPr>
          <w:lang w:val="en-US" w:eastAsia="zh-CN"/>
        </w:rPr>
        <w:t xml:space="preserve"> IS</w:t>
      </w:r>
    </w:p>
    <w:p w14:paraId="458401D7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SELECT name</w:t>
      </w:r>
    </w:p>
    <w:p w14:paraId="74476B0C" w14:textId="38D9ABA8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FROM v</w:t>
      </w:r>
      <w:r w:rsidR="009409CE">
        <w:rPr>
          <w:rFonts w:hint="eastAsia"/>
          <w:lang w:val="en-US" w:eastAsia="zh-CN"/>
        </w:rPr>
        <w:t>\</w:t>
      </w:r>
      <w:r w:rsidRPr="003F3FB0">
        <w:rPr>
          <w:lang w:val="en-US" w:eastAsia="zh-CN"/>
        </w:rPr>
        <w:t>$</w:t>
      </w:r>
      <w:proofErr w:type="spellStart"/>
      <w:r w:rsidRPr="003F3FB0">
        <w:rPr>
          <w:lang w:val="en-US" w:eastAsia="zh-CN"/>
        </w:rPr>
        <w:t>pdbs</w:t>
      </w:r>
      <w:proofErr w:type="spellEnd"/>
    </w:p>
    <w:p w14:paraId="72E2924F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ORDER BY </w:t>
      </w:r>
      <w:proofErr w:type="spellStart"/>
      <w:r w:rsidRPr="003F3FB0">
        <w:rPr>
          <w:lang w:val="en-US" w:eastAsia="zh-CN"/>
        </w:rPr>
        <w:t>con_id</w:t>
      </w:r>
      <w:proofErr w:type="spellEnd"/>
      <w:r w:rsidRPr="003F3FB0">
        <w:rPr>
          <w:lang w:val="en-US" w:eastAsia="zh-CN"/>
        </w:rPr>
        <w:t>;</w:t>
      </w:r>
    </w:p>
    <w:p w14:paraId="7913D0B7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083AEB9A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</w:t>
      </w:r>
      <w:proofErr w:type="spellStart"/>
      <w:r w:rsidRPr="003F3FB0">
        <w:rPr>
          <w:lang w:val="en-US" w:eastAsia="zh-CN"/>
        </w:rPr>
        <w:t>v_count</w:t>
      </w:r>
      <w:proofErr w:type="spellEnd"/>
      <w:r w:rsidRPr="003F3FB0">
        <w:rPr>
          <w:lang w:val="en-US" w:eastAsia="zh-CN"/>
        </w:rPr>
        <w:t xml:space="preserve"> INTEGER;</w:t>
      </w:r>
    </w:p>
    <w:p w14:paraId="576D34CE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>BEGIN</w:t>
      </w:r>
    </w:p>
    <w:p w14:paraId="138FB614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DBMS_OUTPUT.PUT_</w:t>
      </w:r>
      <w:proofErr w:type="gramStart"/>
      <w:r w:rsidRPr="003F3FB0">
        <w:rPr>
          <w:lang w:val="en-US" w:eastAsia="zh-CN"/>
        </w:rPr>
        <w:t>LINE(</w:t>
      </w:r>
      <w:proofErr w:type="gramEnd"/>
      <w:r w:rsidRPr="003F3FB0">
        <w:rPr>
          <w:lang w:val="en-US" w:eastAsia="zh-CN"/>
        </w:rPr>
        <w:t>RPAD('PDB_NAME', 30) || 'STATUS');</w:t>
      </w:r>
    </w:p>
    <w:p w14:paraId="0B48DEAE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DBMS_OUTPUT.PUT_</w:t>
      </w:r>
      <w:proofErr w:type="gramStart"/>
      <w:r w:rsidRPr="003F3FB0">
        <w:rPr>
          <w:lang w:val="en-US" w:eastAsia="zh-CN"/>
        </w:rPr>
        <w:t>LINE(</w:t>
      </w:r>
      <w:proofErr w:type="gramEnd"/>
      <w:r w:rsidRPr="003F3FB0">
        <w:rPr>
          <w:lang w:val="en-US" w:eastAsia="zh-CN"/>
        </w:rPr>
        <w:t>RPAD('-', 30, '-') || '------');</w:t>
      </w:r>
    </w:p>
    <w:p w14:paraId="059382A5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0707A7B8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FOR r IN </w:t>
      </w:r>
      <w:proofErr w:type="spellStart"/>
      <w:r w:rsidRPr="003F3FB0">
        <w:rPr>
          <w:lang w:val="en-US" w:eastAsia="zh-CN"/>
        </w:rPr>
        <w:t>c_pdbs</w:t>
      </w:r>
      <w:proofErr w:type="spellEnd"/>
      <w:r w:rsidRPr="003F3FB0">
        <w:rPr>
          <w:lang w:val="en-US" w:eastAsia="zh-CN"/>
        </w:rPr>
        <w:t xml:space="preserve"> LOOP</w:t>
      </w:r>
    </w:p>
    <w:p w14:paraId="4BBA0506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BEGIN</w:t>
      </w:r>
    </w:p>
    <w:p w14:paraId="3A5FA673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rFonts w:hint="eastAsia"/>
          <w:lang w:val="en-US" w:eastAsia="zh-CN"/>
        </w:rPr>
        <w:t xml:space="preserve">      -- </w:t>
      </w:r>
      <w:r w:rsidRPr="003F3FB0">
        <w:rPr>
          <w:rFonts w:hint="eastAsia"/>
          <w:lang w:val="en-US" w:eastAsia="zh-CN"/>
        </w:rPr>
        <w:t>切换到目标</w:t>
      </w:r>
      <w:r w:rsidRPr="003F3FB0">
        <w:rPr>
          <w:rFonts w:hint="eastAsia"/>
          <w:lang w:val="en-US" w:eastAsia="zh-CN"/>
        </w:rPr>
        <w:t xml:space="preserve"> PDB</w:t>
      </w:r>
    </w:p>
    <w:p w14:paraId="02815981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  EXECUTE IMMEDIATE 'ALTER SESSION SET CONTAINER = ' || r.name;</w:t>
      </w:r>
    </w:p>
    <w:p w14:paraId="37536788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15B792B2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rFonts w:hint="eastAsia"/>
          <w:lang w:val="en-US" w:eastAsia="zh-CN"/>
        </w:rPr>
        <w:t xml:space="preserve">      -- </w:t>
      </w:r>
      <w:r w:rsidRPr="003F3FB0">
        <w:rPr>
          <w:rFonts w:hint="eastAsia"/>
          <w:lang w:val="en-US" w:eastAsia="zh-CN"/>
        </w:rPr>
        <w:t>查询本地视图</w:t>
      </w:r>
      <w:r w:rsidRPr="003F3FB0">
        <w:rPr>
          <w:rFonts w:hint="eastAsia"/>
          <w:lang w:val="en-US" w:eastAsia="zh-CN"/>
        </w:rPr>
        <w:t xml:space="preserve"> </w:t>
      </w:r>
      <w:proofErr w:type="spellStart"/>
      <w:r w:rsidRPr="003F3FB0">
        <w:rPr>
          <w:rFonts w:hint="eastAsia"/>
          <w:lang w:val="en-US" w:eastAsia="zh-CN"/>
        </w:rPr>
        <w:t>dba_temp_files</w:t>
      </w:r>
      <w:proofErr w:type="spellEnd"/>
    </w:p>
    <w:p w14:paraId="3E836951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  SELECT </w:t>
      </w:r>
      <w:proofErr w:type="gramStart"/>
      <w:r w:rsidRPr="003F3FB0">
        <w:rPr>
          <w:lang w:val="en-US" w:eastAsia="zh-CN"/>
        </w:rPr>
        <w:t>COUNT(</w:t>
      </w:r>
      <w:proofErr w:type="gramEnd"/>
      <w:r w:rsidRPr="003F3FB0">
        <w:rPr>
          <w:lang w:val="en-US" w:eastAsia="zh-CN"/>
        </w:rPr>
        <w:t xml:space="preserve">*) INTO </w:t>
      </w:r>
      <w:proofErr w:type="spellStart"/>
      <w:r w:rsidRPr="003F3FB0">
        <w:rPr>
          <w:lang w:val="en-US" w:eastAsia="zh-CN"/>
        </w:rPr>
        <w:t>v_count</w:t>
      </w:r>
      <w:proofErr w:type="spellEnd"/>
      <w:r w:rsidRPr="003F3FB0">
        <w:rPr>
          <w:lang w:val="en-US" w:eastAsia="zh-CN"/>
        </w:rPr>
        <w:t xml:space="preserve"> FROM </w:t>
      </w:r>
      <w:proofErr w:type="spellStart"/>
      <w:r w:rsidRPr="003F3FB0">
        <w:rPr>
          <w:lang w:val="en-US" w:eastAsia="zh-CN"/>
        </w:rPr>
        <w:t>dba_temp_files</w:t>
      </w:r>
      <w:proofErr w:type="spellEnd"/>
      <w:r w:rsidRPr="003F3FB0">
        <w:rPr>
          <w:lang w:val="en-US" w:eastAsia="zh-CN"/>
        </w:rPr>
        <w:t>;</w:t>
      </w:r>
    </w:p>
    <w:p w14:paraId="526C1A2C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1834EA58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  IF </w:t>
      </w:r>
      <w:proofErr w:type="spellStart"/>
      <w:r w:rsidRPr="003F3FB0">
        <w:rPr>
          <w:lang w:val="en-US" w:eastAsia="zh-CN"/>
        </w:rPr>
        <w:t>v_count</w:t>
      </w:r>
      <w:proofErr w:type="spellEnd"/>
      <w:r w:rsidRPr="003F3FB0">
        <w:rPr>
          <w:lang w:val="en-US" w:eastAsia="zh-CN"/>
        </w:rPr>
        <w:t xml:space="preserve"> = 0 THEN</w:t>
      </w:r>
    </w:p>
    <w:p w14:paraId="410EFC13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    DBMS_OUTPUT.PUT_</w:t>
      </w:r>
      <w:proofErr w:type="gramStart"/>
      <w:r w:rsidRPr="003F3FB0">
        <w:rPr>
          <w:lang w:val="en-US" w:eastAsia="zh-CN"/>
        </w:rPr>
        <w:t>LINE(</w:t>
      </w:r>
      <w:proofErr w:type="gramEnd"/>
      <w:r w:rsidRPr="003F3FB0">
        <w:rPr>
          <w:lang w:val="en-US" w:eastAsia="zh-CN"/>
        </w:rPr>
        <w:t>RPAD(r.name, 30) || 'NO TEMPFILE');</w:t>
      </w:r>
    </w:p>
    <w:p w14:paraId="76E93107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  ELSE</w:t>
      </w:r>
    </w:p>
    <w:p w14:paraId="6B0AC85C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    DBMS_OUTPUT.PUT_</w:t>
      </w:r>
      <w:proofErr w:type="gramStart"/>
      <w:r w:rsidRPr="003F3FB0">
        <w:rPr>
          <w:lang w:val="en-US" w:eastAsia="zh-CN"/>
        </w:rPr>
        <w:t>LINE(</w:t>
      </w:r>
      <w:proofErr w:type="gramEnd"/>
      <w:r w:rsidRPr="003F3FB0">
        <w:rPr>
          <w:lang w:val="en-US" w:eastAsia="zh-CN"/>
        </w:rPr>
        <w:t>RPAD(r.name, 30) || 'OK');</w:t>
      </w:r>
    </w:p>
    <w:p w14:paraId="17B56424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  END IF;</w:t>
      </w:r>
    </w:p>
    <w:p w14:paraId="24CF7027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450E4F0D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EXCEPTION</w:t>
      </w:r>
    </w:p>
    <w:p w14:paraId="50FB791E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  WHEN OTHERS THEN</w:t>
      </w:r>
    </w:p>
    <w:p w14:paraId="5A62541B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    DBMS_OUTPUT.PUT_</w:t>
      </w:r>
      <w:proofErr w:type="gramStart"/>
      <w:r w:rsidRPr="003F3FB0">
        <w:rPr>
          <w:lang w:val="en-US" w:eastAsia="zh-CN"/>
        </w:rPr>
        <w:t>LINE(</w:t>
      </w:r>
      <w:proofErr w:type="gramEnd"/>
      <w:r w:rsidRPr="003F3FB0">
        <w:rPr>
          <w:lang w:val="en-US" w:eastAsia="zh-CN"/>
        </w:rPr>
        <w:t>RPAD(r.name, 30) || 'ERROR: ' || SQLERRM);</w:t>
      </w:r>
    </w:p>
    <w:p w14:paraId="09417258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END;</w:t>
      </w:r>
    </w:p>
    <w:p w14:paraId="2ECC47FA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END LOOP;</w:t>
      </w:r>
    </w:p>
    <w:p w14:paraId="6DF20986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>END;</w:t>
      </w:r>
    </w:p>
    <w:p w14:paraId="7964535C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>/</w:t>
      </w:r>
    </w:p>
    <w:p w14:paraId="18DEF007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>EOF</w:t>
      </w:r>
    </w:p>
    <w:p w14:paraId="3BAAFCE8" w14:textId="77777777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 xml:space="preserve">    echo "-------------------------------------"</w:t>
      </w:r>
    </w:p>
    <w:p w14:paraId="126E3C82" w14:textId="29B52B3F" w:rsidR="003F3FB0" w:rsidRPr="003F3FB0" w:rsidRDefault="003F3FB0" w:rsidP="003F3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F3FB0">
        <w:rPr>
          <w:lang w:val="en-US" w:eastAsia="zh-CN"/>
        </w:rPr>
        <w:t>done</w:t>
      </w:r>
    </w:p>
    <w:p w14:paraId="1300FE24" w14:textId="758F4FA3" w:rsidR="00481E5F" w:rsidRDefault="00E226A8" w:rsidP="00481E5F">
      <w:pPr>
        <w:pStyle w:val="2"/>
      </w:pPr>
      <w:bookmarkStart w:id="10" w:name="_Toc211852539"/>
      <w:r>
        <w:rPr>
          <w:rFonts w:hint="eastAsia"/>
        </w:rPr>
        <w:t>停止节点二实例</w:t>
      </w:r>
      <w:bookmarkEnd w:id="10"/>
    </w:p>
    <w:p w14:paraId="28225A5C" w14:textId="5FD1EC31" w:rsidR="00481E5F" w:rsidRDefault="00481E5F" w:rsidP="00481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rFonts w:hint="eastAsia"/>
          <w:lang w:eastAsia="zh-CN"/>
        </w:rPr>
        <w:t>节点二：</w:t>
      </w:r>
    </w:p>
    <w:p w14:paraId="0C0DFD68" w14:textId="36D8B69D" w:rsidR="0044096D" w:rsidRDefault="0044096D" w:rsidP="00440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329"/>
        </w:tabs>
        <w:rPr>
          <w:lang w:eastAsia="zh-CN"/>
        </w:rPr>
      </w:pPr>
      <w:bookmarkStart w:id="11" w:name="OLE_LINK1"/>
      <w:proofErr w:type="spellStart"/>
      <w:r w:rsidRPr="0044096D">
        <w:rPr>
          <w:lang w:eastAsia="zh-CN"/>
        </w:rPr>
        <w:t>srvctl</w:t>
      </w:r>
      <w:proofErr w:type="spellEnd"/>
      <w:r w:rsidRPr="0044096D">
        <w:rPr>
          <w:lang w:eastAsia="zh-CN"/>
        </w:rPr>
        <w:t xml:space="preserve"> stop instance -node </w:t>
      </w:r>
      <w:r w:rsidR="00ED5AFB" w:rsidRPr="00ED5AFB">
        <w:rPr>
          <w:lang w:eastAsia="zh-CN"/>
        </w:rPr>
        <w:t>cnifcxd001dbadm02</w:t>
      </w:r>
      <w:r w:rsidR="00ED5AFB">
        <w:rPr>
          <w:lang w:eastAsia="zh-CN"/>
        </w:rPr>
        <w:t xml:space="preserve"> </w:t>
      </w:r>
      <w:r w:rsidRPr="0044096D">
        <w:rPr>
          <w:lang w:eastAsia="zh-CN"/>
        </w:rPr>
        <w:t>-f</w:t>
      </w:r>
      <w:bookmarkEnd w:id="11"/>
    </w:p>
    <w:p w14:paraId="555F3B59" w14:textId="77777777" w:rsidR="00956F25" w:rsidRDefault="00956F25" w:rsidP="00481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</w:p>
    <w:p w14:paraId="32FD4204" w14:textId="77777777" w:rsidR="00481E5F" w:rsidRDefault="00481E5F" w:rsidP="00481E5F">
      <w:pPr>
        <w:rPr>
          <w:lang w:eastAsia="zh-CN"/>
        </w:rPr>
      </w:pPr>
    </w:p>
    <w:p w14:paraId="57107904" w14:textId="06899B68" w:rsidR="00481E5F" w:rsidRDefault="00481E5F" w:rsidP="00481E5F">
      <w:pPr>
        <w:pStyle w:val="2"/>
      </w:pPr>
      <w:bookmarkStart w:id="12" w:name="_Toc211852540"/>
      <w:r>
        <w:rPr>
          <w:rFonts w:hint="eastAsia"/>
        </w:rPr>
        <w:lastRenderedPageBreak/>
        <w:t>节点二执行</w:t>
      </w:r>
      <w:proofErr w:type="spellStart"/>
      <w:r>
        <w:rPr>
          <w:rFonts w:hint="eastAsia"/>
        </w:rPr>
        <w:t>gold</w:t>
      </w:r>
      <w:r>
        <w:t>image</w:t>
      </w:r>
      <w:proofErr w:type="spellEnd"/>
      <w:r>
        <w:rPr>
          <w:rFonts w:hint="eastAsia"/>
        </w:rPr>
        <w:t>升级</w:t>
      </w:r>
      <w:bookmarkEnd w:id="12"/>
    </w:p>
    <w:p w14:paraId="2DFF85F7" w14:textId="77777777" w:rsidR="00481E5F" w:rsidRDefault="00481E5F" w:rsidP="00481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>
        <w:rPr>
          <w:rFonts w:hint="eastAsia"/>
          <w:lang w:val="en-US" w:eastAsia="zh-CN"/>
        </w:rPr>
        <w:t>su</w:t>
      </w:r>
      <w:proofErr w:type="spellEnd"/>
      <w:r>
        <w:rPr>
          <w:lang w:val="en-US" w:eastAsia="zh-CN"/>
        </w:rPr>
        <w:t xml:space="preserve"> – root </w:t>
      </w:r>
    </w:p>
    <w:p w14:paraId="3EC323B5" w14:textId="77777777" w:rsidR="00481E5F" w:rsidRDefault="00481E5F" w:rsidP="00481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733B85">
        <w:rPr>
          <w:lang w:val="en-US" w:eastAsia="zh-CN"/>
        </w:rPr>
        <w:t>cd /u01/patch1928/ru.20241125</w:t>
      </w:r>
    </w:p>
    <w:p w14:paraId="5F3D9B76" w14:textId="77777777" w:rsidR="00481E5F" w:rsidRPr="00DD3AD6" w:rsidRDefault="00481E5F" w:rsidP="00481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5981ED5C" w14:textId="77777777" w:rsidR="00481E5F" w:rsidRPr="00DD3AD6" w:rsidRDefault="00481E5F" w:rsidP="00481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D3AD6">
        <w:rPr>
          <w:lang w:val="en-US" w:eastAsia="zh-CN"/>
        </w:rPr>
        <w:t>/</w:t>
      </w:r>
      <w:proofErr w:type="spellStart"/>
      <w:r w:rsidRPr="00DD3AD6">
        <w:rPr>
          <w:lang w:val="en-US" w:eastAsia="zh-CN"/>
        </w:rPr>
        <w:t>usr</w:t>
      </w:r>
      <w:proofErr w:type="spellEnd"/>
      <w:r w:rsidRPr="00DD3AD6">
        <w:rPr>
          <w:lang w:val="en-US" w:eastAsia="zh-CN"/>
        </w:rPr>
        <w:t>/bin/</w:t>
      </w:r>
      <w:proofErr w:type="spellStart"/>
      <w:r w:rsidRPr="00DD3AD6">
        <w:rPr>
          <w:lang w:val="en-US" w:eastAsia="zh-CN"/>
        </w:rPr>
        <w:t>perl</w:t>
      </w:r>
      <w:proofErr w:type="spellEnd"/>
      <w:r w:rsidRPr="00DD3AD6">
        <w:rPr>
          <w:lang w:val="en-US" w:eastAsia="zh-CN"/>
        </w:rPr>
        <w:t xml:space="preserve"> </w:t>
      </w:r>
      <w:proofErr w:type="spellStart"/>
      <w:r w:rsidRPr="00DD3AD6">
        <w:rPr>
          <w:lang w:val="en-US" w:eastAsia="zh-CN"/>
        </w:rPr>
        <w:t>upgrade_ru_with_gold_image</w:t>
      </w:r>
      <w:proofErr w:type="spellEnd"/>
      <w:r w:rsidRPr="00DD3AD6">
        <w:rPr>
          <w:lang w:val="en-US" w:eastAsia="zh-CN"/>
        </w:rPr>
        <w:t xml:space="preserve"> \</w:t>
      </w:r>
    </w:p>
    <w:p w14:paraId="687BC70C" w14:textId="77777777" w:rsidR="00481E5F" w:rsidRPr="00DD3AD6" w:rsidRDefault="00481E5F" w:rsidP="00481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D3AD6">
        <w:rPr>
          <w:lang w:val="en-US" w:eastAsia="zh-CN"/>
        </w:rPr>
        <w:t xml:space="preserve">    --step_52_switch_one_node_to_original_path_not_start_instance \</w:t>
      </w:r>
    </w:p>
    <w:p w14:paraId="6F901563" w14:textId="77777777" w:rsidR="00481E5F" w:rsidRPr="00DD3AD6" w:rsidRDefault="00481E5F" w:rsidP="00481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D3AD6">
        <w:rPr>
          <w:lang w:val="en-US" w:eastAsia="zh-CN"/>
        </w:rPr>
        <w:t xml:space="preserve">    --</w:t>
      </w:r>
      <w:proofErr w:type="spellStart"/>
      <w:r w:rsidRPr="00DD3AD6">
        <w:rPr>
          <w:lang w:val="en-US" w:eastAsia="zh-CN"/>
        </w:rPr>
        <w:t>target_grid_home</w:t>
      </w:r>
      <w:proofErr w:type="spellEnd"/>
      <w:r w:rsidRPr="00DD3AD6">
        <w:rPr>
          <w:lang w:val="en-US" w:eastAsia="zh-CN"/>
        </w:rPr>
        <w:t>=/u01/app/19.0.0.0/grid2 \</w:t>
      </w:r>
    </w:p>
    <w:p w14:paraId="059164BD" w14:textId="77777777" w:rsidR="00481E5F" w:rsidRDefault="00481E5F" w:rsidP="00481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D3AD6">
        <w:rPr>
          <w:lang w:val="en-US" w:eastAsia="zh-CN"/>
        </w:rPr>
        <w:t>--</w:t>
      </w:r>
      <w:proofErr w:type="spellStart"/>
      <w:r w:rsidRPr="00DD3AD6">
        <w:rPr>
          <w:lang w:val="en-US" w:eastAsia="zh-CN"/>
        </w:rPr>
        <w:t>target_oracle_home</w:t>
      </w:r>
      <w:proofErr w:type="spellEnd"/>
      <w:r w:rsidRPr="00DD3AD6">
        <w:rPr>
          <w:lang w:val="en-US" w:eastAsia="zh-CN"/>
        </w:rPr>
        <w:t>=/u01/app/oracle/product/19.0.0.0/dbhome_2</w:t>
      </w:r>
    </w:p>
    <w:p w14:paraId="35D25E2F" w14:textId="77777777" w:rsidR="00481E5F" w:rsidRDefault="00481E5F" w:rsidP="00481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6273FB67" w14:textId="77777777" w:rsidR="00481E5F" w:rsidRDefault="00481E5F" w:rsidP="00481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2C86444E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>2025-10-19 00:50:21             execute: /u01/app/19.0.0.0/grid/bin/</w:t>
      </w:r>
      <w:proofErr w:type="spellStart"/>
      <w:r w:rsidRPr="00ED5AFB">
        <w:rPr>
          <w:lang w:val="en-US" w:eastAsia="zh-CN"/>
        </w:rPr>
        <w:t>srvctl</w:t>
      </w:r>
      <w:proofErr w:type="spellEnd"/>
      <w:r w:rsidRPr="00ED5AFB">
        <w:rPr>
          <w:lang w:val="en-US" w:eastAsia="zh-CN"/>
        </w:rPr>
        <w:t xml:space="preserve"> config </w:t>
      </w:r>
      <w:proofErr w:type="spellStart"/>
      <w:r w:rsidRPr="00ED5AFB">
        <w:rPr>
          <w:lang w:val="en-US" w:eastAsia="zh-CN"/>
        </w:rPr>
        <w:t>vip</w:t>
      </w:r>
      <w:proofErr w:type="spellEnd"/>
      <w:r w:rsidRPr="00ED5AFB">
        <w:rPr>
          <w:lang w:val="en-US" w:eastAsia="zh-CN"/>
        </w:rPr>
        <w:t xml:space="preserve"> -node cnifcxd001dbadm02</w:t>
      </w:r>
    </w:p>
    <w:p w14:paraId="35F72A05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 xml:space="preserve">2025-10-19 00:50:21                 </w:t>
      </w:r>
      <w:proofErr w:type="spellStart"/>
      <w:r w:rsidRPr="00ED5AFB">
        <w:rPr>
          <w:lang w:val="en-US" w:eastAsia="zh-CN"/>
        </w:rPr>
        <w:t>vip_name_of_current_node</w:t>
      </w:r>
      <w:proofErr w:type="spellEnd"/>
      <w:r w:rsidRPr="00ED5AFB">
        <w:rPr>
          <w:lang w:val="en-US" w:eastAsia="zh-CN"/>
        </w:rPr>
        <w:t xml:space="preserve"> is cnifcxd001db02-vip.cn.hsbc</w:t>
      </w:r>
    </w:p>
    <w:p w14:paraId="6613D8CE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>2025-10-19 00:50:21             execute: /u01/app/19.0.0.0/grid/bin/</w:t>
      </w:r>
      <w:proofErr w:type="spellStart"/>
      <w:r w:rsidRPr="00ED5AFB">
        <w:rPr>
          <w:lang w:val="en-US" w:eastAsia="zh-CN"/>
        </w:rPr>
        <w:t>srvctl</w:t>
      </w:r>
      <w:proofErr w:type="spellEnd"/>
      <w:r w:rsidRPr="00ED5AFB">
        <w:rPr>
          <w:lang w:val="en-US" w:eastAsia="zh-CN"/>
        </w:rPr>
        <w:t xml:space="preserve"> status </w:t>
      </w:r>
      <w:proofErr w:type="spellStart"/>
      <w:r w:rsidRPr="00ED5AFB">
        <w:rPr>
          <w:lang w:val="en-US" w:eastAsia="zh-CN"/>
        </w:rPr>
        <w:t>vip</w:t>
      </w:r>
      <w:proofErr w:type="spellEnd"/>
      <w:r w:rsidRPr="00ED5AFB">
        <w:rPr>
          <w:lang w:val="en-US" w:eastAsia="zh-CN"/>
        </w:rPr>
        <w:t xml:space="preserve"> -node cnifcxd001dbadm02</w:t>
      </w:r>
    </w:p>
    <w:p w14:paraId="2271529F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 xml:space="preserve">2025-10-19 00:50:21             </w:t>
      </w:r>
      <w:proofErr w:type="spellStart"/>
      <w:r w:rsidRPr="00ED5AFB">
        <w:rPr>
          <w:lang w:val="en-US" w:eastAsia="zh-CN"/>
        </w:rPr>
        <w:t>restore_scan_ip</w:t>
      </w:r>
      <w:proofErr w:type="spellEnd"/>
    </w:p>
    <w:p w14:paraId="707B53EF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>2025-10-19 00:50:21                 read scan-</w:t>
      </w:r>
      <w:proofErr w:type="spellStart"/>
      <w:r w:rsidRPr="00ED5AFB">
        <w:rPr>
          <w:lang w:val="en-US" w:eastAsia="zh-CN"/>
        </w:rPr>
        <w:t>ip</w:t>
      </w:r>
      <w:proofErr w:type="spellEnd"/>
      <w:r w:rsidRPr="00ED5AFB">
        <w:rPr>
          <w:lang w:val="en-US" w:eastAsia="zh-CN"/>
        </w:rPr>
        <w:t xml:space="preserve"> and host from file: /root/</w:t>
      </w:r>
      <w:proofErr w:type="spellStart"/>
      <w:r w:rsidRPr="00ED5AFB">
        <w:rPr>
          <w:lang w:val="en-US" w:eastAsia="zh-CN"/>
        </w:rPr>
        <w:t>oTools_log</w:t>
      </w:r>
      <w:proofErr w:type="spellEnd"/>
      <w:r w:rsidRPr="00ED5AFB">
        <w:rPr>
          <w:lang w:val="en-US" w:eastAsia="zh-CN"/>
        </w:rPr>
        <w:t>/</w:t>
      </w:r>
      <w:proofErr w:type="spellStart"/>
      <w:r w:rsidRPr="00ED5AFB">
        <w:rPr>
          <w:lang w:val="en-US" w:eastAsia="zh-CN"/>
        </w:rPr>
        <w:t>scan_ip_and_host</w:t>
      </w:r>
      <w:proofErr w:type="spellEnd"/>
    </w:p>
    <w:p w14:paraId="464FDE2D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>2025-10-19 00:50:21                     relocate scan-</w:t>
      </w:r>
      <w:proofErr w:type="spellStart"/>
      <w:r w:rsidRPr="00ED5AFB">
        <w:rPr>
          <w:lang w:val="en-US" w:eastAsia="zh-CN"/>
        </w:rPr>
        <w:t>ip</w:t>
      </w:r>
      <w:proofErr w:type="spellEnd"/>
      <w:r w:rsidRPr="00ED5AFB">
        <w:rPr>
          <w:lang w:val="en-US" w:eastAsia="zh-CN"/>
        </w:rPr>
        <w:t xml:space="preserve"> </w:t>
      </w:r>
      <w:proofErr w:type="spellStart"/>
      <w:r w:rsidRPr="00ED5AFB">
        <w:rPr>
          <w:lang w:val="en-US" w:eastAsia="zh-CN"/>
        </w:rPr>
        <w:t>cmd</w:t>
      </w:r>
      <w:proofErr w:type="spellEnd"/>
      <w:r w:rsidRPr="00ED5AFB">
        <w:rPr>
          <w:lang w:val="en-US" w:eastAsia="zh-CN"/>
        </w:rPr>
        <w:t xml:space="preserve"> is /u01/app/19.0.0.0/grid/bin/</w:t>
      </w:r>
      <w:proofErr w:type="spellStart"/>
      <w:r w:rsidRPr="00ED5AFB">
        <w:rPr>
          <w:lang w:val="en-US" w:eastAsia="zh-CN"/>
        </w:rPr>
        <w:t>srvctl</w:t>
      </w:r>
      <w:proofErr w:type="spellEnd"/>
      <w:r w:rsidRPr="00ED5AFB">
        <w:rPr>
          <w:lang w:val="en-US" w:eastAsia="zh-CN"/>
        </w:rPr>
        <w:t xml:space="preserve"> relocate scan -</w:t>
      </w:r>
      <w:proofErr w:type="spellStart"/>
      <w:r w:rsidRPr="00ED5AFB">
        <w:rPr>
          <w:lang w:val="en-US" w:eastAsia="zh-CN"/>
        </w:rPr>
        <w:t>i</w:t>
      </w:r>
      <w:proofErr w:type="spellEnd"/>
      <w:r w:rsidRPr="00ED5AFB">
        <w:rPr>
          <w:lang w:val="en-US" w:eastAsia="zh-CN"/>
        </w:rPr>
        <w:t xml:space="preserve"> 1 -n cnifcxd001dbadm01  </w:t>
      </w:r>
    </w:p>
    <w:p w14:paraId="010B42FC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>2025-10-19 00:50:26                     relocate scan-</w:t>
      </w:r>
      <w:proofErr w:type="spellStart"/>
      <w:r w:rsidRPr="00ED5AFB">
        <w:rPr>
          <w:lang w:val="en-US" w:eastAsia="zh-CN"/>
        </w:rPr>
        <w:t>ip</w:t>
      </w:r>
      <w:proofErr w:type="spellEnd"/>
      <w:r w:rsidRPr="00ED5AFB">
        <w:rPr>
          <w:lang w:val="en-US" w:eastAsia="zh-CN"/>
        </w:rPr>
        <w:t xml:space="preserve"> </w:t>
      </w:r>
      <w:proofErr w:type="spellStart"/>
      <w:r w:rsidRPr="00ED5AFB">
        <w:rPr>
          <w:lang w:val="en-US" w:eastAsia="zh-CN"/>
        </w:rPr>
        <w:t>cmd</w:t>
      </w:r>
      <w:proofErr w:type="spellEnd"/>
      <w:r w:rsidRPr="00ED5AFB">
        <w:rPr>
          <w:lang w:val="en-US" w:eastAsia="zh-CN"/>
        </w:rPr>
        <w:t xml:space="preserve"> is /u01/app/19.0.0.0/grid/bin/</w:t>
      </w:r>
      <w:proofErr w:type="spellStart"/>
      <w:r w:rsidRPr="00ED5AFB">
        <w:rPr>
          <w:lang w:val="en-US" w:eastAsia="zh-CN"/>
        </w:rPr>
        <w:t>srvctl</w:t>
      </w:r>
      <w:proofErr w:type="spellEnd"/>
      <w:r w:rsidRPr="00ED5AFB">
        <w:rPr>
          <w:lang w:val="en-US" w:eastAsia="zh-CN"/>
        </w:rPr>
        <w:t xml:space="preserve"> relocate scan -</w:t>
      </w:r>
      <w:proofErr w:type="spellStart"/>
      <w:r w:rsidRPr="00ED5AFB">
        <w:rPr>
          <w:lang w:val="en-US" w:eastAsia="zh-CN"/>
        </w:rPr>
        <w:t>i</w:t>
      </w:r>
      <w:proofErr w:type="spellEnd"/>
      <w:r w:rsidRPr="00ED5AFB">
        <w:rPr>
          <w:lang w:val="en-US" w:eastAsia="zh-CN"/>
        </w:rPr>
        <w:t xml:space="preserve"> 2 -n cnifcxd001dbadm02  </w:t>
      </w:r>
    </w:p>
    <w:p w14:paraId="281580D6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>2025-10-19 00:50:30                     relocate scan-</w:t>
      </w:r>
      <w:proofErr w:type="spellStart"/>
      <w:r w:rsidRPr="00ED5AFB">
        <w:rPr>
          <w:lang w:val="en-US" w:eastAsia="zh-CN"/>
        </w:rPr>
        <w:t>ip</w:t>
      </w:r>
      <w:proofErr w:type="spellEnd"/>
      <w:r w:rsidRPr="00ED5AFB">
        <w:rPr>
          <w:lang w:val="en-US" w:eastAsia="zh-CN"/>
        </w:rPr>
        <w:t xml:space="preserve"> </w:t>
      </w:r>
      <w:proofErr w:type="spellStart"/>
      <w:r w:rsidRPr="00ED5AFB">
        <w:rPr>
          <w:lang w:val="en-US" w:eastAsia="zh-CN"/>
        </w:rPr>
        <w:t>cmd</w:t>
      </w:r>
      <w:proofErr w:type="spellEnd"/>
      <w:r w:rsidRPr="00ED5AFB">
        <w:rPr>
          <w:lang w:val="en-US" w:eastAsia="zh-CN"/>
        </w:rPr>
        <w:t xml:space="preserve"> is /u01/app/19.0.0.0/grid/bin/</w:t>
      </w:r>
      <w:proofErr w:type="spellStart"/>
      <w:r w:rsidRPr="00ED5AFB">
        <w:rPr>
          <w:lang w:val="en-US" w:eastAsia="zh-CN"/>
        </w:rPr>
        <w:t>srvctl</w:t>
      </w:r>
      <w:proofErr w:type="spellEnd"/>
      <w:r w:rsidRPr="00ED5AFB">
        <w:rPr>
          <w:lang w:val="en-US" w:eastAsia="zh-CN"/>
        </w:rPr>
        <w:t xml:space="preserve"> relocate scan -</w:t>
      </w:r>
      <w:proofErr w:type="spellStart"/>
      <w:r w:rsidRPr="00ED5AFB">
        <w:rPr>
          <w:lang w:val="en-US" w:eastAsia="zh-CN"/>
        </w:rPr>
        <w:t>i</w:t>
      </w:r>
      <w:proofErr w:type="spellEnd"/>
      <w:r w:rsidRPr="00ED5AFB">
        <w:rPr>
          <w:lang w:val="en-US" w:eastAsia="zh-CN"/>
        </w:rPr>
        <w:t xml:space="preserve"> 3 -n cnifcxd001dbadm02  </w:t>
      </w:r>
    </w:p>
    <w:p w14:paraId="5BFC4990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 xml:space="preserve">2025-10-19 00:50:35             </w:t>
      </w:r>
      <w:proofErr w:type="spellStart"/>
      <w:r w:rsidRPr="00ED5AFB">
        <w:rPr>
          <w:lang w:val="en-US" w:eastAsia="zh-CN"/>
        </w:rPr>
        <w:t>start_listener_of_local_vip</w:t>
      </w:r>
      <w:proofErr w:type="spellEnd"/>
    </w:p>
    <w:p w14:paraId="789F0B03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>2025-10-19 00:50:35                 hostname is cnifcxd001dbadm02</w:t>
      </w:r>
    </w:p>
    <w:p w14:paraId="0876779E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 xml:space="preserve">2025-10-19 00:50:35                 start listener </w:t>
      </w:r>
      <w:proofErr w:type="spellStart"/>
      <w:r w:rsidRPr="00ED5AFB">
        <w:rPr>
          <w:lang w:val="en-US" w:eastAsia="zh-CN"/>
        </w:rPr>
        <w:t>cmd</w:t>
      </w:r>
      <w:proofErr w:type="spellEnd"/>
      <w:r w:rsidRPr="00ED5AFB">
        <w:rPr>
          <w:lang w:val="en-US" w:eastAsia="zh-CN"/>
        </w:rPr>
        <w:t xml:space="preserve"> is /u01/app/19.0.0.0/grid/bin/</w:t>
      </w:r>
      <w:proofErr w:type="spellStart"/>
      <w:r w:rsidRPr="00ED5AFB">
        <w:rPr>
          <w:lang w:val="en-US" w:eastAsia="zh-CN"/>
        </w:rPr>
        <w:t>srvctl</w:t>
      </w:r>
      <w:proofErr w:type="spellEnd"/>
      <w:r w:rsidRPr="00ED5AFB">
        <w:rPr>
          <w:lang w:val="en-US" w:eastAsia="zh-CN"/>
        </w:rPr>
        <w:t xml:space="preserve"> start listener -node cnifcxd001dbadm02  </w:t>
      </w:r>
    </w:p>
    <w:p w14:paraId="43D78FE3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>2025-10-19 00:50:35                 cat /</w:t>
      </w:r>
      <w:proofErr w:type="spellStart"/>
      <w:r w:rsidRPr="00ED5AFB">
        <w:rPr>
          <w:lang w:val="en-US" w:eastAsia="zh-CN"/>
        </w:rPr>
        <w:t>tmp</w:t>
      </w:r>
      <w:proofErr w:type="spellEnd"/>
      <w:r w:rsidRPr="00ED5AFB">
        <w:rPr>
          <w:lang w:val="en-US" w:eastAsia="zh-CN"/>
        </w:rPr>
        <w:t>/</w:t>
      </w:r>
      <w:proofErr w:type="spellStart"/>
      <w:r w:rsidRPr="00ED5AFB">
        <w:rPr>
          <w:lang w:val="en-US" w:eastAsia="zh-CN"/>
        </w:rPr>
        <w:t>cmd_log</w:t>
      </w:r>
      <w:proofErr w:type="spellEnd"/>
    </w:p>
    <w:p w14:paraId="3FB7C6BD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>2025-10-19 00:50:35                     PRCR-</w:t>
      </w:r>
      <w:proofErr w:type="gramStart"/>
      <w:r w:rsidRPr="00ED5AFB">
        <w:rPr>
          <w:lang w:val="en-US" w:eastAsia="zh-CN"/>
        </w:rPr>
        <w:t>1004 :</w:t>
      </w:r>
      <w:proofErr w:type="gramEnd"/>
      <w:r w:rsidRPr="00ED5AFB">
        <w:rPr>
          <w:lang w:val="en-US" w:eastAsia="zh-CN"/>
        </w:rPr>
        <w:t xml:space="preserve"> Resource </w:t>
      </w:r>
      <w:proofErr w:type="spellStart"/>
      <w:r w:rsidRPr="00ED5AFB">
        <w:rPr>
          <w:lang w:val="en-US" w:eastAsia="zh-CN"/>
        </w:rPr>
        <w:t>ora.LISTENER.lsnr</w:t>
      </w:r>
      <w:proofErr w:type="spellEnd"/>
      <w:r w:rsidRPr="00ED5AFB">
        <w:rPr>
          <w:lang w:val="en-US" w:eastAsia="zh-CN"/>
        </w:rPr>
        <w:t xml:space="preserve"> is already running</w:t>
      </w:r>
    </w:p>
    <w:p w14:paraId="0850213F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 xml:space="preserve">2025-10-19 00:50:35         </w:t>
      </w:r>
      <w:proofErr w:type="spellStart"/>
      <w:r w:rsidRPr="00ED5AFB">
        <w:rPr>
          <w:lang w:val="en-US" w:eastAsia="zh-CN"/>
        </w:rPr>
        <w:t>update_progress_file</w:t>
      </w:r>
      <w:proofErr w:type="spellEnd"/>
    </w:p>
    <w:p w14:paraId="05182689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>2025-10-19 00:50:35         step_52_switch_one_node_to_original_path_not_start_instance is done</w:t>
      </w:r>
    </w:p>
    <w:p w14:paraId="0A8B1589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>2025-10-19 00:50:35         log file for error is: /root/</w:t>
      </w:r>
      <w:proofErr w:type="spellStart"/>
      <w:r w:rsidRPr="00ED5AFB">
        <w:rPr>
          <w:lang w:val="en-US" w:eastAsia="zh-CN"/>
        </w:rPr>
        <w:t>oTools_log</w:t>
      </w:r>
      <w:proofErr w:type="spellEnd"/>
      <w:r w:rsidRPr="00ED5AFB">
        <w:rPr>
          <w:lang w:val="en-US" w:eastAsia="zh-CN"/>
        </w:rPr>
        <w:t>/Error_Message_20251019_002236_1.log</w:t>
      </w:r>
    </w:p>
    <w:p w14:paraId="14C5F25A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>2025-10-19 00:50:35     *** No Error</w:t>
      </w:r>
    </w:p>
    <w:p w14:paraId="08EF2869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>2025-10-19 00:50:35     *** full log file is: /root/</w:t>
      </w:r>
      <w:proofErr w:type="spellStart"/>
      <w:r w:rsidRPr="00ED5AFB">
        <w:rPr>
          <w:lang w:val="en-US" w:eastAsia="zh-CN"/>
        </w:rPr>
        <w:t>oTools_log</w:t>
      </w:r>
      <w:proofErr w:type="spellEnd"/>
      <w:r w:rsidRPr="00ED5AFB">
        <w:rPr>
          <w:lang w:val="en-US" w:eastAsia="zh-CN"/>
        </w:rPr>
        <w:t>/oTools_cnifcxd001dbadm02.log</w:t>
      </w:r>
    </w:p>
    <w:p w14:paraId="59EE0315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>2025-10-19 00:50:35     * ALL step is done and NO error, so will delete /root/</w:t>
      </w:r>
      <w:proofErr w:type="spellStart"/>
      <w:r w:rsidRPr="00ED5AFB">
        <w:rPr>
          <w:lang w:val="en-US" w:eastAsia="zh-CN"/>
        </w:rPr>
        <w:t>oTools_log</w:t>
      </w:r>
      <w:proofErr w:type="spellEnd"/>
      <w:r w:rsidRPr="00ED5AFB">
        <w:rPr>
          <w:lang w:val="en-US" w:eastAsia="zh-CN"/>
        </w:rPr>
        <w:t>/</w:t>
      </w:r>
      <w:proofErr w:type="spellStart"/>
      <w:r w:rsidRPr="00ED5AFB">
        <w:rPr>
          <w:lang w:val="en-US" w:eastAsia="zh-CN"/>
        </w:rPr>
        <w:t>progress_for_ru</w:t>
      </w:r>
      <w:proofErr w:type="spellEnd"/>
    </w:p>
    <w:p w14:paraId="1AF92CA6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 xml:space="preserve">2025-10-19 00:50:38         </w:t>
      </w:r>
      <w:proofErr w:type="spellStart"/>
      <w:r w:rsidRPr="00ED5AFB">
        <w:rPr>
          <w:lang w:val="en-US" w:eastAsia="zh-CN"/>
        </w:rPr>
        <w:t>get_progress</w:t>
      </w:r>
      <w:proofErr w:type="spellEnd"/>
    </w:p>
    <w:p w14:paraId="6432A4FC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 xml:space="preserve">2025-10-19 00:50:38             progress is: </w:t>
      </w:r>
      <w:proofErr w:type="spellStart"/>
      <w:r w:rsidRPr="00ED5AFB">
        <w:rPr>
          <w:lang w:val="en-US" w:eastAsia="zh-CN"/>
        </w:rPr>
        <w:t>start_current_node_listener</w:t>
      </w:r>
      <w:proofErr w:type="spellEnd"/>
      <w:r w:rsidRPr="00ED5AFB">
        <w:rPr>
          <w:lang w:val="en-US" w:eastAsia="zh-CN"/>
        </w:rPr>
        <w:t xml:space="preserve">, </w:t>
      </w:r>
      <w:proofErr w:type="spellStart"/>
      <w:r w:rsidRPr="00ED5AFB">
        <w:rPr>
          <w:lang w:val="en-US" w:eastAsia="zh-CN"/>
        </w:rPr>
        <w:t>idx</w:t>
      </w:r>
      <w:proofErr w:type="spellEnd"/>
      <w:r w:rsidRPr="00ED5AFB">
        <w:rPr>
          <w:lang w:val="en-US" w:eastAsia="zh-CN"/>
        </w:rPr>
        <w:t xml:space="preserve"> is: 16</w:t>
      </w:r>
    </w:p>
    <w:p w14:paraId="05F038BC" w14:textId="77777777" w:rsidR="00ED5AFB" w:rsidRPr="00ED5AFB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>2025-10-19 00:50:38         time: 1679 seconds to task step_52_switch_one_node_to_original_path_not_start_instance</w:t>
      </w:r>
    </w:p>
    <w:p w14:paraId="2172A0A1" w14:textId="6BBD27F6" w:rsidR="001C06EE" w:rsidRDefault="00ED5AFB" w:rsidP="00ED5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ED5AFB">
        <w:rPr>
          <w:lang w:val="en-US" w:eastAsia="zh-CN"/>
        </w:rPr>
        <w:t xml:space="preserve">2025-10-19 00:50:38         time: 27.98 minutes </w:t>
      </w:r>
      <w:proofErr w:type="gramStart"/>
      <w:r w:rsidRPr="00ED5AFB">
        <w:rPr>
          <w:lang w:val="en-US" w:eastAsia="zh-CN"/>
        </w:rPr>
        <w:t xml:space="preserve">to  </w:t>
      </w:r>
      <w:proofErr w:type="spellStart"/>
      <w:r w:rsidRPr="00ED5AFB">
        <w:rPr>
          <w:lang w:val="en-US" w:eastAsia="zh-CN"/>
        </w:rPr>
        <w:t>upgrade</w:t>
      </w:r>
      <w:proofErr w:type="gramEnd"/>
      <w:r w:rsidRPr="00ED5AFB">
        <w:rPr>
          <w:lang w:val="en-US" w:eastAsia="zh-CN"/>
        </w:rPr>
        <w:t>_ru_with_gold_image</w:t>
      </w:r>
      <w:proofErr w:type="spellEnd"/>
      <w:r w:rsidRPr="00ED5AFB">
        <w:rPr>
          <w:lang w:val="en-US" w:eastAsia="zh-CN"/>
        </w:rPr>
        <w:t xml:space="preserve"> -&gt; step_52_switch_one_node_to_original_path_not_start_instance</w:t>
      </w:r>
    </w:p>
    <w:p w14:paraId="60065962" w14:textId="45890ECA" w:rsidR="00956F25" w:rsidRPr="00956F25" w:rsidRDefault="00956F25" w:rsidP="00956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46986F88" w14:textId="086A0C9A" w:rsidR="002375BD" w:rsidRDefault="002375BD" w:rsidP="00956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7E6F796B" w14:textId="2CE8FFEE" w:rsidR="00481E5F" w:rsidRDefault="00481E5F" w:rsidP="00481E5F">
      <w:pPr>
        <w:pStyle w:val="2"/>
      </w:pPr>
      <w:bookmarkStart w:id="13" w:name="_Toc211852541"/>
      <w:r>
        <w:rPr>
          <w:rFonts w:hint="eastAsia"/>
        </w:rPr>
        <w:t>启动节点二实例</w:t>
      </w:r>
      <w:bookmarkEnd w:id="13"/>
    </w:p>
    <w:p w14:paraId="1592038C" w14:textId="77777777" w:rsidR="00481E5F" w:rsidRDefault="00481E5F" w:rsidP="00481E5F">
      <w:pPr>
        <w:rPr>
          <w:lang w:val="en-US" w:eastAsia="zh-CN"/>
        </w:rPr>
      </w:pPr>
    </w:p>
    <w:p w14:paraId="49102183" w14:textId="645D7C21" w:rsidR="00D1023D" w:rsidRDefault="00D1023D" w:rsidP="00481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rFonts w:hint="eastAsia"/>
          <w:lang w:eastAsia="zh-CN"/>
        </w:rPr>
        <w:t>节点二：</w:t>
      </w:r>
    </w:p>
    <w:p w14:paraId="1CAD01F7" w14:textId="1AB46862" w:rsidR="001C06EE" w:rsidRDefault="0044096D" w:rsidP="00481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proofErr w:type="spellStart"/>
      <w:r w:rsidRPr="0044096D">
        <w:rPr>
          <w:lang w:eastAsia="zh-CN"/>
        </w:rPr>
        <w:t>srvctl</w:t>
      </w:r>
      <w:proofErr w:type="spellEnd"/>
      <w:r w:rsidRPr="0044096D">
        <w:rPr>
          <w:lang w:eastAsia="zh-CN"/>
        </w:rPr>
        <w:t xml:space="preserve"> start instance -node </w:t>
      </w:r>
      <w:r w:rsidR="00ED5AFB" w:rsidRPr="00ED5AFB">
        <w:rPr>
          <w:lang w:eastAsia="zh-CN"/>
        </w:rPr>
        <w:t>cnifcxd001dbadm02</w:t>
      </w:r>
    </w:p>
    <w:p w14:paraId="2C69085A" w14:textId="77777777" w:rsidR="0044096D" w:rsidRPr="006C2064" w:rsidRDefault="0044096D" w:rsidP="00481E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</w:p>
    <w:p w14:paraId="13D320AB" w14:textId="490345B0" w:rsidR="00E226A8" w:rsidRDefault="00E226A8" w:rsidP="00E226A8">
      <w:pPr>
        <w:pStyle w:val="1"/>
      </w:pPr>
      <w:bookmarkStart w:id="14" w:name="_Toc211852542"/>
      <w:r>
        <w:rPr>
          <w:rFonts w:hint="eastAsia"/>
        </w:rPr>
        <w:lastRenderedPageBreak/>
        <w:t>节点</w:t>
      </w:r>
      <w:r w:rsidR="0035495C">
        <w:rPr>
          <w:rFonts w:hint="eastAsia"/>
        </w:rPr>
        <w:t>一</w:t>
      </w:r>
      <w:r>
        <w:rPr>
          <w:rFonts w:hint="eastAsia"/>
        </w:rPr>
        <w:t>升级</w:t>
      </w:r>
      <w:bookmarkEnd w:id="14"/>
    </w:p>
    <w:p w14:paraId="2598F519" w14:textId="05BE2ACF" w:rsidR="00E226A8" w:rsidRDefault="00E226A8" w:rsidP="00E226A8">
      <w:pPr>
        <w:pStyle w:val="2"/>
      </w:pPr>
      <w:bookmarkStart w:id="15" w:name="_Toc211852543"/>
      <w:r>
        <w:rPr>
          <w:rFonts w:hint="eastAsia"/>
        </w:rPr>
        <w:t>停止节点</w:t>
      </w:r>
      <w:proofErr w:type="gramStart"/>
      <w:r w:rsidR="00D403F6">
        <w:rPr>
          <w:rFonts w:hint="eastAsia"/>
        </w:rPr>
        <w:t>一</w:t>
      </w:r>
      <w:proofErr w:type="gramEnd"/>
      <w:r>
        <w:rPr>
          <w:rFonts w:hint="eastAsia"/>
        </w:rPr>
        <w:t>实例</w:t>
      </w:r>
      <w:bookmarkEnd w:id="15"/>
    </w:p>
    <w:p w14:paraId="77FF83AA" w14:textId="77777777" w:rsidR="00E226A8" w:rsidRDefault="00E226A8" w:rsidP="00E226A8">
      <w:pPr>
        <w:rPr>
          <w:lang w:eastAsia="zh-CN"/>
        </w:rPr>
      </w:pPr>
    </w:p>
    <w:p w14:paraId="093D0D4C" w14:textId="19CAA68D" w:rsidR="0082238A" w:rsidRDefault="006D24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proofErr w:type="spellStart"/>
      <w:r w:rsidRPr="006D24A8">
        <w:rPr>
          <w:lang w:eastAsia="zh-CN"/>
        </w:rPr>
        <w:t>srvctl</w:t>
      </w:r>
      <w:proofErr w:type="spellEnd"/>
      <w:r w:rsidRPr="006D24A8">
        <w:rPr>
          <w:lang w:eastAsia="zh-CN"/>
        </w:rPr>
        <w:t xml:space="preserve"> stop instance -node </w:t>
      </w:r>
      <w:r w:rsidR="00ED5AFB" w:rsidRPr="00ED5AFB">
        <w:rPr>
          <w:lang w:eastAsia="zh-CN"/>
        </w:rPr>
        <w:t>cnifcxd001dbadm0</w:t>
      </w:r>
      <w:r w:rsidR="00ED5AFB">
        <w:rPr>
          <w:lang w:eastAsia="zh-CN"/>
        </w:rPr>
        <w:t>1</w:t>
      </w:r>
      <w:r w:rsidRPr="006D24A8">
        <w:rPr>
          <w:lang w:eastAsia="zh-CN"/>
        </w:rPr>
        <w:t>-f</w:t>
      </w:r>
    </w:p>
    <w:p w14:paraId="3996681A" w14:textId="77777777" w:rsidR="006D24A8" w:rsidRDefault="006D24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</w:p>
    <w:p w14:paraId="001B79AC" w14:textId="77777777" w:rsidR="00E226A8" w:rsidRDefault="00E226A8" w:rsidP="00E226A8">
      <w:pPr>
        <w:rPr>
          <w:lang w:eastAsia="zh-CN"/>
        </w:rPr>
      </w:pPr>
    </w:p>
    <w:p w14:paraId="3917758E" w14:textId="353732FD" w:rsidR="00E226A8" w:rsidRDefault="00E226A8" w:rsidP="00E226A8">
      <w:pPr>
        <w:pStyle w:val="2"/>
      </w:pPr>
      <w:bookmarkStart w:id="16" w:name="_Toc211852544"/>
      <w:r>
        <w:rPr>
          <w:rFonts w:hint="eastAsia"/>
        </w:rPr>
        <w:t>节点</w:t>
      </w:r>
      <w:proofErr w:type="gramStart"/>
      <w:r w:rsidR="00D403F6">
        <w:rPr>
          <w:rFonts w:hint="eastAsia"/>
        </w:rPr>
        <w:t>一</w:t>
      </w:r>
      <w:proofErr w:type="gramEnd"/>
      <w:r>
        <w:rPr>
          <w:rFonts w:hint="eastAsia"/>
        </w:rPr>
        <w:t>执行</w:t>
      </w:r>
      <w:proofErr w:type="spellStart"/>
      <w:r>
        <w:rPr>
          <w:rFonts w:hint="eastAsia"/>
        </w:rPr>
        <w:t>gold</w:t>
      </w:r>
      <w:r>
        <w:t>image</w:t>
      </w:r>
      <w:proofErr w:type="spellEnd"/>
      <w:r>
        <w:rPr>
          <w:rFonts w:hint="eastAsia"/>
        </w:rPr>
        <w:t>升级</w:t>
      </w:r>
      <w:bookmarkEnd w:id="16"/>
    </w:p>
    <w:p w14:paraId="540599A9" w14:textId="77777777" w:rsidR="00E226A8" w:rsidRDefault="00E226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>
        <w:rPr>
          <w:rFonts w:hint="eastAsia"/>
          <w:lang w:val="en-US" w:eastAsia="zh-CN"/>
        </w:rPr>
        <w:t>su</w:t>
      </w:r>
      <w:proofErr w:type="spellEnd"/>
      <w:r>
        <w:rPr>
          <w:lang w:val="en-US" w:eastAsia="zh-CN"/>
        </w:rPr>
        <w:t xml:space="preserve"> – root </w:t>
      </w:r>
    </w:p>
    <w:p w14:paraId="75E4BEC9" w14:textId="77777777" w:rsidR="00E226A8" w:rsidRDefault="00E226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733B85">
        <w:rPr>
          <w:lang w:val="en-US" w:eastAsia="zh-CN"/>
        </w:rPr>
        <w:t>cd /u01/patch1928/ru.20241125</w:t>
      </w:r>
    </w:p>
    <w:p w14:paraId="63780F6A" w14:textId="77777777" w:rsidR="00E226A8" w:rsidRPr="00DD3AD6" w:rsidRDefault="00E226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0FF45304" w14:textId="77777777" w:rsidR="00E226A8" w:rsidRPr="00DD3AD6" w:rsidRDefault="00E226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D3AD6">
        <w:rPr>
          <w:lang w:val="en-US" w:eastAsia="zh-CN"/>
        </w:rPr>
        <w:t>/</w:t>
      </w:r>
      <w:proofErr w:type="spellStart"/>
      <w:r w:rsidRPr="00DD3AD6">
        <w:rPr>
          <w:lang w:val="en-US" w:eastAsia="zh-CN"/>
        </w:rPr>
        <w:t>usr</w:t>
      </w:r>
      <w:proofErr w:type="spellEnd"/>
      <w:r w:rsidRPr="00DD3AD6">
        <w:rPr>
          <w:lang w:val="en-US" w:eastAsia="zh-CN"/>
        </w:rPr>
        <w:t>/bin/</w:t>
      </w:r>
      <w:proofErr w:type="spellStart"/>
      <w:r w:rsidRPr="00DD3AD6">
        <w:rPr>
          <w:lang w:val="en-US" w:eastAsia="zh-CN"/>
        </w:rPr>
        <w:t>perl</w:t>
      </w:r>
      <w:proofErr w:type="spellEnd"/>
      <w:r w:rsidRPr="00DD3AD6">
        <w:rPr>
          <w:lang w:val="en-US" w:eastAsia="zh-CN"/>
        </w:rPr>
        <w:t xml:space="preserve"> </w:t>
      </w:r>
      <w:proofErr w:type="spellStart"/>
      <w:r w:rsidRPr="00DD3AD6">
        <w:rPr>
          <w:lang w:val="en-US" w:eastAsia="zh-CN"/>
        </w:rPr>
        <w:t>upgrade_ru_with_gold_image</w:t>
      </w:r>
      <w:proofErr w:type="spellEnd"/>
      <w:r w:rsidRPr="00DD3AD6">
        <w:rPr>
          <w:lang w:val="en-US" w:eastAsia="zh-CN"/>
        </w:rPr>
        <w:t xml:space="preserve"> \</w:t>
      </w:r>
    </w:p>
    <w:p w14:paraId="2B217D72" w14:textId="77777777" w:rsidR="00E226A8" w:rsidRPr="00DD3AD6" w:rsidRDefault="00E226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D3AD6">
        <w:rPr>
          <w:lang w:val="en-US" w:eastAsia="zh-CN"/>
        </w:rPr>
        <w:t xml:space="preserve">    --step_52_switch_one_node_to_original_path_not_start_instance \</w:t>
      </w:r>
    </w:p>
    <w:p w14:paraId="3ED652B5" w14:textId="0FCAA381" w:rsidR="00E226A8" w:rsidRPr="00DD3AD6" w:rsidRDefault="00E226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lang w:val="en-US" w:eastAsia="zh-CN"/>
        </w:rPr>
      </w:pPr>
      <w:r w:rsidRPr="00DD3AD6">
        <w:rPr>
          <w:lang w:val="en-US" w:eastAsia="zh-CN"/>
        </w:rPr>
        <w:t xml:space="preserve">    --</w:t>
      </w:r>
      <w:proofErr w:type="spellStart"/>
      <w:r w:rsidRPr="00DD3AD6">
        <w:rPr>
          <w:lang w:val="en-US" w:eastAsia="zh-CN"/>
        </w:rPr>
        <w:t>target_grid_home</w:t>
      </w:r>
      <w:proofErr w:type="spellEnd"/>
      <w:r w:rsidRPr="00DD3AD6">
        <w:rPr>
          <w:lang w:val="en-US" w:eastAsia="zh-CN"/>
        </w:rPr>
        <w:t>=/u01/app/19.0.0.0/grid2 \</w:t>
      </w:r>
      <w:r w:rsidR="00A51031">
        <w:rPr>
          <w:rFonts w:hint="eastAsia"/>
          <w:lang w:val="en-US" w:eastAsia="zh-CN"/>
        </w:rPr>
        <w:t xml:space="preserve">  </w:t>
      </w:r>
    </w:p>
    <w:p w14:paraId="3F2FD0DB" w14:textId="77777777" w:rsidR="00E226A8" w:rsidRDefault="00E226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D3AD6">
        <w:rPr>
          <w:lang w:val="en-US" w:eastAsia="zh-CN"/>
        </w:rPr>
        <w:t>--</w:t>
      </w:r>
      <w:proofErr w:type="spellStart"/>
      <w:r w:rsidRPr="00DD3AD6">
        <w:rPr>
          <w:lang w:val="en-US" w:eastAsia="zh-CN"/>
        </w:rPr>
        <w:t>target_oracle_home</w:t>
      </w:r>
      <w:proofErr w:type="spellEnd"/>
      <w:r w:rsidRPr="00DD3AD6">
        <w:rPr>
          <w:lang w:val="en-US" w:eastAsia="zh-CN"/>
        </w:rPr>
        <w:t>=/u01/app/oracle/product/19.0.0.0/dbhome_2</w:t>
      </w:r>
    </w:p>
    <w:p w14:paraId="286C3900" w14:textId="77777777" w:rsidR="00E226A8" w:rsidRDefault="00E226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2A196890" w14:textId="77777777" w:rsidR="00A1385A" w:rsidRDefault="00A1385A" w:rsidP="00A138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77676D15" w14:textId="77777777" w:rsidR="00A1385A" w:rsidRDefault="00A1385A" w:rsidP="00A138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75A5B5D1" w14:textId="77777777" w:rsidR="0082238A" w:rsidRPr="00DD3AD6" w:rsidRDefault="0082238A" w:rsidP="008223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3F8F7456" w14:textId="5AB71805" w:rsidR="00E226A8" w:rsidRDefault="00E226A8" w:rsidP="00E226A8">
      <w:pPr>
        <w:pStyle w:val="2"/>
      </w:pPr>
      <w:bookmarkStart w:id="17" w:name="_Toc211852545"/>
      <w:r>
        <w:rPr>
          <w:rFonts w:hint="eastAsia"/>
        </w:rPr>
        <w:t>启动节点</w:t>
      </w:r>
      <w:proofErr w:type="gramStart"/>
      <w:r w:rsidR="00D403F6">
        <w:rPr>
          <w:rFonts w:hint="eastAsia"/>
        </w:rPr>
        <w:t>一</w:t>
      </w:r>
      <w:proofErr w:type="gramEnd"/>
      <w:r>
        <w:rPr>
          <w:rFonts w:hint="eastAsia"/>
        </w:rPr>
        <w:t>实例</w:t>
      </w:r>
      <w:bookmarkEnd w:id="17"/>
    </w:p>
    <w:p w14:paraId="7D6EDBAF" w14:textId="77777777" w:rsidR="00E226A8" w:rsidRDefault="00E226A8" w:rsidP="00E226A8">
      <w:pPr>
        <w:rPr>
          <w:lang w:val="en-US" w:eastAsia="zh-CN"/>
        </w:rPr>
      </w:pPr>
    </w:p>
    <w:p w14:paraId="20EEBD9D" w14:textId="77777777" w:rsidR="00E226A8" w:rsidRDefault="00E226A8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</w:p>
    <w:p w14:paraId="1DADD677" w14:textId="5E6E0AC0" w:rsidR="00E73C00" w:rsidRPr="006C2064" w:rsidRDefault="00F8343D" w:rsidP="00E22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proofErr w:type="spellStart"/>
      <w:r w:rsidRPr="00F8343D">
        <w:rPr>
          <w:lang w:eastAsia="zh-CN"/>
        </w:rPr>
        <w:t>srvctl</w:t>
      </w:r>
      <w:proofErr w:type="spellEnd"/>
      <w:r w:rsidRPr="00F8343D">
        <w:rPr>
          <w:lang w:eastAsia="zh-CN"/>
        </w:rPr>
        <w:t xml:space="preserve"> start instance -node </w:t>
      </w:r>
      <w:r w:rsidR="00ED5AFB" w:rsidRPr="00ED5AFB">
        <w:rPr>
          <w:lang w:eastAsia="zh-CN"/>
        </w:rPr>
        <w:t>cnifcxd001dbadm0</w:t>
      </w:r>
      <w:r w:rsidR="00ED5AFB">
        <w:rPr>
          <w:lang w:eastAsia="zh-CN"/>
        </w:rPr>
        <w:t>1</w:t>
      </w:r>
    </w:p>
    <w:p w14:paraId="27ED66F2" w14:textId="77777777" w:rsidR="00CE4032" w:rsidRDefault="00CE4032" w:rsidP="00CE4032">
      <w:pPr>
        <w:pStyle w:val="1"/>
      </w:pPr>
      <w:bookmarkStart w:id="18" w:name="_Toc208823066"/>
      <w:bookmarkStart w:id="19" w:name="_Toc211852546"/>
      <w:r>
        <w:rPr>
          <w:rFonts w:hint="eastAsia"/>
        </w:rPr>
        <w:lastRenderedPageBreak/>
        <w:t>执行</w:t>
      </w:r>
      <w:proofErr w:type="spellStart"/>
      <w:r>
        <w:rPr>
          <w:rFonts w:hint="eastAsia"/>
        </w:rPr>
        <w:t>data</w:t>
      </w:r>
      <w:r>
        <w:t>patch</w:t>
      </w:r>
      <w:bookmarkEnd w:id="18"/>
      <w:bookmarkEnd w:id="19"/>
      <w:proofErr w:type="spellEnd"/>
    </w:p>
    <w:p w14:paraId="599321A3" w14:textId="77777777" w:rsidR="00CE4032" w:rsidRDefault="00CE4032" w:rsidP="00CE4032">
      <w:pPr>
        <w:pStyle w:val="2"/>
      </w:pPr>
      <w:bookmarkStart w:id="20" w:name="_Toc208823067"/>
      <w:bookmarkStart w:id="21" w:name="_Toc211852547"/>
      <w:r>
        <w:rPr>
          <w:rFonts w:hint="eastAsia"/>
        </w:rPr>
        <w:t>修改</w:t>
      </w:r>
      <w:r>
        <w:rPr>
          <w:rFonts w:hint="eastAsia"/>
        </w:rPr>
        <w:t>job</w:t>
      </w:r>
      <w:r>
        <w:rPr>
          <w:rFonts w:hint="eastAsia"/>
        </w:rPr>
        <w:t>参数</w:t>
      </w:r>
      <w:bookmarkEnd w:id="20"/>
      <w:bookmarkEnd w:id="21"/>
    </w:p>
    <w:p w14:paraId="7C7E4E3E" w14:textId="77777777" w:rsidR="00CE4032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>
        <w:rPr>
          <w:lang w:val="en-US" w:eastAsia="zh-CN"/>
        </w:rPr>
        <w:t>#</w:t>
      </w:r>
      <w:r>
        <w:rPr>
          <w:rFonts w:hint="eastAsia"/>
          <w:lang w:val="en-US" w:eastAsia="zh-CN"/>
        </w:rPr>
        <w:t>执行脚本将</w:t>
      </w:r>
      <w:r>
        <w:rPr>
          <w:rFonts w:hint="eastAsia"/>
          <w:lang w:val="en-US" w:eastAsia="zh-CN"/>
        </w:rPr>
        <w:t>job</w:t>
      </w:r>
      <w:r>
        <w:rPr>
          <w:rFonts w:hint="eastAsia"/>
          <w:lang w:val="en-US" w:eastAsia="zh-CN"/>
        </w:rPr>
        <w:t>参数设置为</w:t>
      </w:r>
      <w:r>
        <w:rPr>
          <w:rFonts w:hint="eastAsia"/>
          <w:lang w:val="en-US" w:eastAsia="zh-CN"/>
        </w:rPr>
        <w:t>0</w:t>
      </w:r>
    </w:p>
    <w:p w14:paraId="148C8D2C" w14:textId="77777777" w:rsidR="00CE4032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proofErr w:type="gramStart"/>
      <w:r>
        <w:rPr>
          <w:rFonts w:hint="eastAsia"/>
          <w:lang w:val="en-US" w:eastAsia="zh-CN"/>
        </w:rPr>
        <w:t>sh</w:t>
      </w:r>
      <w:proofErr w:type="spellEnd"/>
      <w:r>
        <w:rPr>
          <w:lang w:val="en-US" w:eastAsia="zh-CN"/>
        </w:rPr>
        <w:t xml:space="preserve">  set_pars.sh</w:t>
      </w:r>
      <w:proofErr w:type="gramEnd"/>
    </w:p>
    <w:p w14:paraId="6F109325" w14:textId="77777777" w:rsidR="00CE4032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69E9DB30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gramStart"/>
      <w:r w:rsidRPr="00D403F6">
        <w:rPr>
          <w:lang w:val="en-US" w:eastAsia="zh-CN"/>
        </w:rPr>
        <w:t>#!/</w:t>
      </w:r>
      <w:proofErr w:type="gramEnd"/>
      <w:r w:rsidRPr="00D403F6">
        <w:rPr>
          <w:lang w:val="en-US" w:eastAsia="zh-CN"/>
        </w:rPr>
        <w:t>bin/bash</w:t>
      </w:r>
    </w:p>
    <w:p w14:paraId="4B8ABE3E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# Get all Oracle instances</w:t>
      </w:r>
    </w:p>
    <w:p w14:paraId="24B12964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instances=$(</w:t>
      </w:r>
      <w:proofErr w:type="spellStart"/>
      <w:r w:rsidRPr="00D403F6">
        <w:rPr>
          <w:lang w:val="en-US" w:eastAsia="zh-CN"/>
        </w:rPr>
        <w:t>ps</w:t>
      </w:r>
      <w:proofErr w:type="spellEnd"/>
      <w:r w:rsidRPr="00D403F6">
        <w:rPr>
          <w:lang w:val="en-US" w:eastAsia="zh-CN"/>
        </w:rPr>
        <w:t xml:space="preserve"> -</w:t>
      </w:r>
      <w:proofErr w:type="spellStart"/>
      <w:r w:rsidRPr="00D403F6">
        <w:rPr>
          <w:lang w:val="en-US" w:eastAsia="zh-CN"/>
        </w:rPr>
        <w:t>ef</w:t>
      </w:r>
      <w:proofErr w:type="spellEnd"/>
      <w:r w:rsidRPr="00D403F6">
        <w:rPr>
          <w:lang w:val="en-US" w:eastAsia="zh-CN"/>
        </w:rPr>
        <w:t xml:space="preserve"> | grep </w:t>
      </w:r>
      <w:proofErr w:type="spellStart"/>
      <w:r w:rsidRPr="00D403F6">
        <w:rPr>
          <w:lang w:val="en-US" w:eastAsia="zh-CN"/>
        </w:rPr>
        <w:t>pmon</w:t>
      </w:r>
      <w:proofErr w:type="spellEnd"/>
      <w:r w:rsidRPr="00D403F6">
        <w:rPr>
          <w:lang w:val="en-US" w:eastAsia="zh-CN"/>
        </w:rPr>
        <w:t xml:space="preserve"> | grep -v grep | grep -vi '+</w:t>
      </w:r>
      <w:proofErr w:type="spellStart"/>
      <w:r w:rsidRPr="00D403F6">
        <w:rPr>
          <w:lang w:val="en-US" w:eastAsia="zh-CN"/>
        </w:rPr>
        <w:t>asm</w:t>
      </w:r>
      <w:proofErr w:type="spellEnd"/>
      <w:r w:rsidRPr="00D403F6">
        <w:rPr>
          <w:lang w:val="en-US" w:eastAsia="zh-CN"/>
        </w:rPr>
        <w:t xml:space="preserve">'|grep </w:t>
      </w:r>
      <w:proofErr w:type="spellStart"/>
      <w:r w:rsidRPr="00D403F6">
        <w:rPr>
          <w:lang w:val="en-US" w:eastAsia="zh-CN"/>
        </w:rPr>
        <w:t>ora_pmon</w:t>
      </w:r>
      <w:proofErr w:type="spellEnd"/>
      <w:r w:rsidRPr="00D403F6">
        <w:rPr>
          <w:lang w:val="en-US" w:eastAsia="zh-CN"/>
        </w:rPr>
        <w:t>_ | awk -F'_' '{print $3}')</w:t>
      </w:r>
    </w:p>
    <w:p w14:paraId="3B8DA524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44051851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if [ -z "$instances</w:t>
      </w:r>
      <w:proofErr w:type="gramStart"/>
      <w:r w:rsidRPr="00D403F6">
        <w:rPr>
          <w:lang w:val="en-US" w:eastAsia="zh-CN"/>
        </w:rPr>
        <w:t>" ]</w:t>
      </w:r>
      <w:proofErr w:type="gramEnd"/>
      <w:r w:rsidRPr="00D403F6">
        <w:rPr>
          <w:lang w:val="en-US" w:eastAsia="zh-CN"/>
        </w:rPr>
        <w:t>; then</w:t>
      </w:r>
    </w:p>
    <w:p w14:paraId="1282A4C9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"No Oracle database instances found!"</w:t>
      </w:r>
    </w:p>
    <w:p w14:paraId="38F85FD4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"No Oracle database instances found!"</w:t>
      </w:r>
    </w:p>
    <w:p w14:paraId="2B811352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exit 1</w:t>
      </w:r>
    </w:p>
    <w:p w14:paraId="11CEF953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fi</w:t>
      </w:r>
    </w:p>
    <w:p w14:paraId="4C3F9209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3DD2358B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"Found the following Oracle instances:"</w:t>
      </w:r>
    </w:p>
    <w:p w14:paraId="445CD9E8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$instances</w:t>
      </w:r>
    </w:p>
    <w:p w14:paraId="39206CE7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"-------------------------------------"</w:t>
      </w:r>
    </w:p>
    <w:p w14:paraId="2BFEA8AB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63997E49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# Check each instance</w:t>
      </w:r>
    </w:p>
    <w:p w14:paraId="128EB261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for </w:t>
      </w:r>
      <w:proofErr w:type="gramStart"/>
      <w:r w:rsidRPr="00D403F6">
        <w:rPr>
          <w:lang w:val="en-US" w:eastAsia="zh-CN"/>
        </w:rPr>
        <w:t>instance</w:t>
      </w:r>
      <w:proofErr w:type="gramEnd"/>
      <w:r w:rsidRPr="00D403F6">
        <w:rPr>
          <w:lang w:val="en-US" w:eastAsia="zh-CN"/>
        </w:rPr>
        <w:t xml:space="preserve"> in $instances; do</w:t>
      </w:r>
    </w:p>
    <w:p w14:paraId="075DF062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"Checking instance: $instance ..."</w:t>
      </w:r>
    </w:p>
    <w:p w14:paraId="39DB9B78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"Instance: $instance"</w:t>
      </w:r>
    </w:p>
    <w:p w14:paraId="38E82974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export ORACLE_SID=$instance</w:t>
      </w:r>
    </w:p>
    <w:p w14:paraId="3D8B1F55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1D3DD1B4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# Check ACTS</w:t>
      </w:r>
    </w:p>
    <w:p w14:paraId="67A2A75A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"Checking Active session:"</w:t>
      </w:r>
    </w:p>
    <w:p w14:paraId="65FB140A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"INST_</w:t>
      </w:r>
      <w:proofErr w:type="gramStart"/>
      <w:r w:rsidRPr="00D403F6">
        <w:rPr>
          <w:lang w:val="en-US" w:eastAsia="zh-CN"/>
        </w:rPr>
        <w:t>ID  SID</w:t>
      </w:r>
      <w:proofErr w:type="gramEnd"/>
      <w:r w:rsidRPr="00D403F6">
        <w:rPr>
          <w:lang w:val="en-US" w:eastAsia="zh-CN"/>
        </w:rPr>
        <w:t xml:space="preserve">  PROGRAM  SQL_ID  EVENT  BLOCKING_SESSION  LAST_CALL_ET"</w:t>
      </w:r>
    </w:p>
    <w:p w14:paraId="6C3CB67F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 w:rsidRPr="00D403F6">
        <w:rPr>
          <w:lang w:val="en-US" w:eastAsia="zh-CN"/>
        </w:rPr>
        <w:t>sqlplus</w:t>
      </w:r>
      <w:proofErr w:type="spellEnd"/>
      <w:r w:rsidRPr="00D403F6">
        <w:rPr>
          <w:lang w:val="en-US" w:eastAsia="zh-CN"/>
        </w:rPr>
        <w:t xml:space="preserve"> -S / as </w:t>
      </w:r>
      <w:proofErr w:type="spellStart"/>
      <w:r w:rsidRPr="00D403F6">
        <w:rPr>
          <w:lang w:val="en-US" w:eastAsia="zh-CN"/>
        </w:rPr>
        <w:t>sysdba</w:t>
      </w:r>
      <w:proofErr w:type="spellEnd"/>
      <w:r w:rsidRPr="00D403F6">
        <w:rPr>
          <w:lang w:val="en-US" w:eastAsia="zh-CN"/>
        </w:rPr>
        <w:t xml:space="preserve"> &lt;&lt;EOF</w:t>
      </w:r>
    </w:p>
    <w:p w14:paraId="7032116E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show parameter </w:t>
      </w:r>
      <w:proofErr w:type="spellStart"/>
      <w:r w:rsidRPr="00D403F6">
        <w:rPr>
          <w:lang w:val="en-US" w:eastAsia="zh-CN"/>
        </w:rPr>
        <w:t>job_queue_processes</w:t>
      </w:r>
      <w:proofErr w:type="spellEnd"/>
      <w:r w:rsidRPr="00D403F6">
        <w:rPr>
          <w:lang w:val="en-US" w:eastAsia="zh-CN"/>
        </w:rPr>
        <w:t xml:space="preserve"> </w:t>
      </w:r>
    </w:p>
    <w:p w14:paraId="4BD3AD5C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alter system set </w:t>
      </w:r>
      <w:proofErr w:type="spellStart"/>
      <w:r w:rsidRPr="00D403F6">
        <w:rPr>
          <w:lang w:val="en-US" w:eastAsia="zh-CN"/>
        </w:rPr>
        <w:t>job_queue_processes</w:t>
      </w:r>
      <w:proofErr w:type="spellEnd"/>
      <w:r w:rsidRPr="00D403F6">
        <w:rPr>
          <w:lang w:val="en-US" w:eastAsia="zh-CN"/>
        </w:rPr>
        <w:t>=</w:t>
      </w:r>
      <w:r>
        <w:rPr>
          <w:lang w:val="en-US" w:eastAsia="zh-CN"/>
        </w:rPr>
        <w:t>0</w:t>
      </w:r>
      <w:r w:rsidRPr="00D403F6">
        <w:rPr>
          <w:lang w:val="en-US" w:eastAsia="zh-CN"/>
        </w:rPr>
        <w:t>;</w:t>
      </w:r>
    </w:p>
    <w:p w14:paraId="12AE7AC4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show parameter </w:t>
      </w:r>
      <w:proofErr w:type="spellStart"/>
      <w:r w:rsidRPr="00D403F6">
        <w:rPr>
          <w:lang w:val="en-US" w:eastAsia="zh-CN"/>
        </w:rPr>
        <w:t>job_queue_processes</w:t>
      </w:r>
      <w:proofErr w:type="spellEnd"/>
    </w:p>
    <w:p w14:paraId="4AA86A99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exit;</w:t>
      </w:r>
    </w:p>
    <w:p w14:paraId="3A0E4EAB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EOF</w:t>
      </w:r>
    </w:p>
    <w:p w14:paraId="51ECBCDA" w14:textId="77777777" w:rsidR="00CE4032" w:rsidRPr="00D403F6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"-------------------------------------"</w:t>
      </w:r>
    </w:p>
    <w:p w14:paraId="0215E305" w14:textId="77777777" w:rsidR="00CE4032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done</w:t>
      </w:r>
    </w:p>
    <w:p w14:paraId="1CB2F8E8" w14:textId="173911D5" w:rsidR="00CE4032" w:rsidRDefault="00CE4032" w:rsidP="00CE4032">
      <w:pPr>
        <w:pStyle w:val="2"/>
      </w:pPr>
      <w:bookmarkStart w:id="22" w:name="_Toc208823068"/>
      <w:bookmarkStart w:id="23" w:name="_Toc211852548"/>
      <w:r>
        <w:rPr>
          <w:rFonts w:hint="eastAsia"/>
        </w:rPr>
        <w:t>节点</w:t>
      </w:r>
      <w:proofErr w:type="gramStart"/>
      <w:r w:rsidR="00296D22">
        <w:rPr>
          <w:rFonts w:hint="eastAsia"/>
        </w:rPr>
        <w:t>一</w:t>
      </w:r>
      <w:proofErr w:type="gramEnd"/>
      <w:r>
        <w:rPr>
          <w:rFonts w:hint="eastAsia"/>
        </w:rPr>
        <w:t>执行</w:t>
      </w:r>
      <w:proofErr w:type="spellStart"/>
      <w:r>
        <w:rPr>
          <w:rFonts w:hint="eastAsia"/>
        </w:rPr>
        <w:t>data</w:t>
      </w:r>
      <w:r>
        <w:t>patch</w:t>
      </w:r>
      <w:bookmarkEnd w:id="22"/>
      <w:bookmarkEnd w:id="23"/>
      <w:proofErr w:type="spellEnd"/>
    </w:p>
    <w:p w14:paraId="190397B4" w14:textId="77777777" w:rsidR="00CE4032" w:rsidRDefault="00CE4032" w:rsidP="00CE40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 w:rsidRPr="008C5D6D">
        <w:rPr>
          <w:lang w:val="en-US" w:eastAsia="zh-CN"/>
        </w:rPr>
        <w:t>perl</w:t>
      </w:r>
      <w:proofErr w:type="spellEnd"/>
      <w:r w:rsidRPr="008C5D6D">
        <w:rPr>
          <w:lang w:val="en-US" w:eastAsia="zh-CN"/>
        </w:rPr>
        <w:t xml:space="preserve"> </w:t>
      </w:r>
      <w:proofErr w:type="spellStart"/>
      <w:r w:rsidRPr="008C5D6D">
        <w:rPr>
          <w:lang w:val="en-US" w:eastAsia="zh-CN"/>
        </w:rPr>
        <w:t>upgrade_ru_with_gold_image</w:t>
      </w:r>
      <w:proofErr w:type="spellEnd"/>
      <w:r w:rsidRPr="008C5D6D">
        <w:rPr>
          <w:lang w:val="en-US" w:eastAsia="zh-CN"/>
        </w:rPr>
        <w:t xml:space="preserve"> --step_08_datapatch</w:t>
      </w:r>
    </w:p>
    <w:p w14:paraId="4D2C077C" w14:textId="2DB725ED" w:rsidR="00CE4032" w:rsidRDefault="00CE4032" w:rsidP="002942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7D246465" w14:textId="77777777" w:rsidR="0029423A" w:rsidRDefault="0029423A" w:rsidP="002942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5AA0DA8B" w14:textId="77777777" w:rsidR="0029423A" w:rsidRDefault="0029423A" w:rsidP="002942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2D27F8D7" w14:textId="77777777" w:rsidR="00CE4032" w:rsidRPr="008C5D6D" w:rsidRDefault="00CE4032" w:rsidP="00CE4032">
      <w:pPr>
        <w:rPr>
          <w:lang w:val="en-US" w:eastAsia="zh-CN"/>
        </w:rPr>
      </w:pPr>
    </w:p>
    <w:p w14:paraId="71820CF2" w14:textId="77777777" w:rsidR="00CE4032" w:rsidRDefault="00CE4032" w:rsidP="00CE4032">
      <w:pPr>
        <w:rPr>
          <w:lang w:val="en-US" w:eastAsia="zh-CN"/>
        </w:rPr>
      </w:pPr>
    </w:p>
    <w:p w14:paraId="2058C761" w14:textId="0A761CFF" w:rsidR="00927A5E" w:rsidRDefault="00927A5E" w:rsidP="000B1ECB">
      <w:pPr>
        <w:pStyle w:val="1"/>
      </w:pPr>
      <w:bookmarkStart w:id="24" w:name="_Toc211852549"/>
      <w:r>
        <w:rPr>
          <w:rFonts w:hint="eastAsia"/>
        </w:rPr>
        <w:lastRenderedPageBreak/>
        <w:t>升级之后检查</w:t>
      </w:r>
      <w:bookmarkEnd w:id="24"/>
    </w:p>
    <w:p w14:paraId="6AC49F1F" w14:textId="77777777" w:rsidR="00CF32FE" w:rsidRDefault="00CF32FE" w:rsidP="00CF32FE">
      <w:pPr>
        <w:pStyle w:val="2"/>
      </w:pPr>
      <w:bookmarkStart w:id="25" w:name="_Toc208823070"/>
      <w:bookmarkStart w:id="26" w:name="_Toc211852550"/>
      <w:r>
        <w:rPr>
          <w:rFonts w:hint="eastAsia"/>
        </w:rPr>
        <w:t>还原</w:t>
      </w:r>
      <w:r>
        <w:rPr>
          <w:rFonts w:hint="eastAsia"/>
        </w:rPr>
        <w:t>job</w:t>
      </w:r>
      <w:r>
        <w:rPr>
          <w:rFonts w:hint="eastAsia"/>
        </w:rPr>
        <w:t>参数</w:t>
      </w:r>
      <w:bookmarkEnd w:id="25"/>
      <w:bookmarkEnd w:id="26"/>
    </w:p>
    <w:p w14:paraId="14194E3E" w14:textId="77777777" w:rsidR="00CF32FE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>
        <w:rPr>
          <w:lang w:val="en-US" w:eastAsia="zh-CN"/>
        </w:rPr>
        <w:t>#</w:t>
      </w:r>
      <w:r>
        <w:rPr>
          <w:rFonts w:hint="eastAsia"/>
          <w:lang w:val="en-US" w:eastAsia="zh-CN"/>
        </w:rPr>
        <w:t>执行脚本将</w:t>
      </w:r>
      <w:r>
        <w:rPr>
          <w:rFonts w:hint="eastAsia"/>
          <w:lang w:val="en-US" w:eastAsia="zh-CN"/>
        </w:rPr>
        <w:t>job</w:t>
      </w:r>
      <w:r>
        <w:rPr>
          <w:rFonts w:hint="eastAsia"/>
          <w:lang w:val="en-US" w:eastAsia="zh-CN"/>
        </w:rPr>
        <w:t>参数设置为</w:t>
      </w: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>6</w:t>
      </w:r>
      <w:r>
        <w:rPr>
          <w:rFonts w:hint="eastAsia"/>
          <w:lang w:val="en-US" w:eastAsia="zh-CN"/>
        </w:rPr>
        <w:t>0</w:t>
      </w:r>
    </w:p>
    <w:p w14:paraId="29DB5C3E" w14:textId="77777777" w:rsidR="00CF32FE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proofErr w:type="gramStart"/>
      <w:r>
        <w:rPr>
          <w:rFonts w:hint="eastAsia"/>
          <w:lang w:val="en-US" w:eastAsia="zh-CN"/>
        </w:rPr>
        <w:t>sh</w:t>
      </w:r>
      <w:proofErr w:type="spellEnd"/>
      <w:r>
        <w:rPr>
          <w:lang w:val="en-US" w:eastAsia="zh-CN"/>
        </w:rPr>
        <w:t xml:space="preserve">  set_pars.sh</w:t>
      </w:r>
      <w:proofErr w:type="gramEnd"/>
    </w:p>
    <w:p w14:paraId="5F6E8772" w14:textId="77777777" w:rsidR="00CF32FE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2E4F00D9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gramStart"/>
      <w:r w:rsidRPr="00D403F6">
        <w:rPr>
          <w:lang w:val="en-US" w:eastAsia="zh-CN"/>
        </w:rPr>
        <w:t>#!/</w:t>
      </w:r>
      <w:proofErr w:type="gramEnd"/>
      <w:r w:rsidRPr="00D403F6">
        <w:rPr>
          <w:lang w:val="en-US" w:eastAsia="zh-CN"/>
        </w:rPr>
        <w:t>bin/bash</w:t>
      </w:r>
    </w:p>
    <w:p w14:paraId="27E055E8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# Get all Oracle instances</w:t>
      </w:r>
    </w:p>
    <w:p w14:paraId="644C6D49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instances=$(</w:t>
      </w:r>
      <w:proofErr w:type="spellStart"/>
      <w:r w:rsidRPr="00D403F6">
        <w:rPr>
          <w:lang w:val="en-US" w:eastAsia="zh-CN"/>
        </w:rPr>
        <w:t>ps</w:t>
      </w:r>
      <w:proofErr w:type="spellEnd"/>
      <w:r w:rsidRPr="00D403F6">
        <w:rPr>
          <w:lang w:val="en-US" w:eastAsia="zh-CN"/>
        </w:rPr>
        <w:t xml:space="preserve"> -</w:t>
      </w:r>
      <w:proofErr w:type="spellStart"/>
      <w:r w:rsidRPr="00D403F6">
        <w:rPr>
          <w:lang w:val="en-US" w:eastAsia="zh-CN"/>
        </w:rPr>
        <w:t>ef</w:t>
      </w:r>
      <w:proofErr w:type="spellEnd"/>
      <w:r w:rsidRPr="00D403F6">
        <w:rPr>
          <w:lang w:val="en-US" w:eastAsia="zh-CN"/>
        </w:rPr>
        <w:t xml:space="preserve"> | grep </w:t>
      </w:r>
      <w:proofErr w:type="spellStart"/>
      <w:r w:rsidRPr="00D403F6">
        <w:rPr>
          <w:lang w:val="en-US" w:eastAsia="zh-CN"/>
        </w:rPr>
        <w:t>pmon</w:t>
      </w:r>
      <w:proofErr w:type="spellEnd"/>
      <w:r w:rsidRPr="00D403F6">
        <w:rPr>
          <w:lang w:val="en-US" w:eastAsia="zh-CN"/>
        </w:rPr>
        <w:t xml:space="preserve"> | grep -v grep | grep -vi '+</w:t>
      </w:r>
      <w:proofErr w:type="spellStart"/>
      <w:r w:rsidRPr="00D403F6">
        <w:rPr>
          <w:lang w:val="en-US" w:eastAsia="zh-CN"/>
        </w:rPr>
        <w:t>asm</w:t>
      </w:r>
      <w:proofErr w:type="spellEnd"/>
      <w:r w:rsidRPr="00D403F6">
        <w:rPr>
          <w:lang w:val="en-US" w:eastAsia="zh-CN"/>
        </w:rPr>
        <w:t xml:space="preserve">'|grep </w:t>
      </w:r>
      <w:proofErr w:type="spellStart"/>
      <w:r w:rsidRPr="00D403F6">
        <w:rPr>
          <w:lang w:val="en-US" w:eastAsia="zh-CN"/>
        </w:rPr>
        <w:t>ora_pmon</w:t>
      </w:r>
      <w:proofErr w:type="spellEnd"/>
      <w:r w:rsidRPr="00D403F6">
        <w:rPr>
          <w:lang w:val="en-US" w:eastAsia="zh-CN"/>
        </w:rPr>
        <w:t>_ | awk -F'_' '{print $3}')</w:t>
      </w:r>
    </w:p>
    <w:p w14:paraId="630978B6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7D68CD3B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if [ -z "$instances</w:t>
      </w:r>
      <w:proofErr w:type="gramStart"/>
      <w:r w:rsidRPr="00D403F6">
        <w:rPr>
          <w:lang w:val="en-US" w:eastAsia="zh-CN"/>
        </w:rPr>
        <w:t>" ]</w:t>
      </w:r>
      <w:proofErr w:type="gramEnd"/>
      <w:r w:rsidRPr="00D403F6">
        <w:rPr>
          <w:lang w:val="en-US" w:eastAsia="zh-CN"/>
        </w:rPr>
        <w:t>; then</w:t>
      </w:r>
    </w:p>
    <w:p w14:paraId="38965EF3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"No Oracle database instances found!"</w:t>
      </w:r>
    </w:p>
    <w:p w14:paraId="7BC55655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"No Oracle database instances found!"</w:t>
      </w:r>
    </w:p>
    <w:p w14:paraId="5C8DF4B6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exit 1</w:t>
      </w:r>
    </w:p>
    <w:p w14:paraId="4CF1D171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fi</w:t>
      </w:r>
    </w:p>
    <w:p w14:paraId="73FCC865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43A0BD8E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"Found the following Oracle instances:"</w:t>
      </w:r>
    </w:p>
    <w:p w14:paraId="0894DBF6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$instances</w:t>
      </w:r>
    </w:p>
    <w:p w14:paraId="51C72B02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"-------------------------------------"</w:t>
      </w:r>
    </w:p>
    <w:p w14:paraId="60C9BFDF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36D2A72D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# Check each instance</w:t>
      </w:r>
    </w:p>
    <w:p w14:paraId="4A644908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for </w:t>
      </w:r>
      <w:proofErr w:type="gramStart"/>
      <w:r w:rsidRPr="00D403F6">
        <w:rPr>
          <w:lang w:val="en-US" w:eastAsia="zh-CN"/>
        </w:rPr>
        <w:t>instance</w:t>
      </w:r>
      <w:proofErr w:type="gramEnd"/>
      <w:r w:rsidRPr="00D403F6">
        <w:rPr>
          <w:lang w:val="en-US" w:eastAsia="zh-CN"/>
        </w:rPr>
        <w:t xml:space="preserve"> in $instances; do</w:t>
      </w:r>
    </w:p>
    <w:p w14:paraId="04529007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"Checking instance: $instance ..."</w:t>
      </w:r>
    </w:p>
    <w:p w14:paraId="6E6C0108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"Instance: $instance"</w:t>
      </w:r>
    </w:p>
    <w:p w14:paraId="40707B5B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export ORACLE_SID=$instance</w:t>
      </w:r>
    </w:p>
    <w:p w14:paraId="363917D1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47538AE3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# Check ACTS</w:t>
      </w:r>
    </w:p>
    <w:p w14:paraId="6B03F7C2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"Checking Active session:"</w:t>
      </w:r>
    </w:p>
    <w:p w14:paraId="1244D0C1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"INST_</w:t>
      </w:r>
      <w:proofErr w:type="gramStart"/>
      <w:r w:rsidRPr="00D403F6">
        <w:rPr>
          <w:lang w:val="en-US" w:eastAsia="zh-CN"/>
        </w:rPr>
        <w:t>ID  SID</w:t>
      </w:r>
      <w:proofErr w:type="gramEnd"/>
      <w:r w:rsidRPr="00D403F6">
        <w:rPr>
          <w:lang w:val="en-US" w:eastAsia="zh-CN"/>
        </w:rPr>
        <w:t xml:space="preserve">  PROGRAM  SQL_ID  EVENT  BLOCKING_SESSION  LAST_CALL_ET"</w:t>
      </w:r>
    </w:p>
    <w:p w14:paraId="75093894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 w:rsidRPr="00D403F6">
        <w:rPr>
          <w:lang w:val="en-US" w:eastAsia="zh-CN"/>
        </w:rPr>
        <w:t>sqlplus</w:t>
      </w:r>
      <w:proofErr w:type="spellEnd"/>
      <w:r w:rsidRPr="00D403F6">
        <w:rPr>
          <w:lang w:val="en-US" w:eastAsia="zh-CN"/>
        </w:rPr>
        <w:t xml:space="preserve"> -S / as </w:t>
      </w:r>
      <w:proofErr w:type="spellStart"/>
      <w:r w:rsidRPr="00D403F6">
        <w:rPr>
          <w:lang w:val="en-US" w:eastAsia="zh-CN"/>
        </w:rPr>
        <w:t>sysdba</w:t>
      </w:r>
      <w:proofErr w:type="spellEnd"/>
      <w:r w:rsidRPr="00D403F6">
        <w:rPr>
          <w:lang w:val="en-US" w:eastAsia="zh-CN"/>
        </w:rPr>
        <w:t xml:space="preserve"> &lt;&lt;EOF</w:t>
      </w:r>
    </w:p>
    <w:p w14:paraId="7DCC7601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show parameter </w:t>
      </w:r>
      <w:proofErr w:type="spellStart"/>
      <w:r w:rsidRPr="00D403F6">
        <w:rPr>
          <w:lang w:val="en-US" w:eastAsia="zh-CN"/>
        </w:rPr>
        <w:t>job_queue_processes</w:t>
      </w:r>
      <w:proofErr w:type="spellEnd"/>
      <w:r w:rsidRPr="00D403F6">
        <w:rPr>
          <w:lang w:val="en-US" w:eastAsia="zh-CN"/>
        </w:rPr>
        <w:t xml:space="preserve"> </w:t>
      </w:r>
    </w:p>
    <w:p w14:paraId="27D80877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alter system set </w:t>
      </w:r>
      <w:proofErr w:type="spellStart"/>
      <w:r w:rsidRPr="00D403F6">
        <w:rPr>
          <w:lang w:val="en-US" w:eastAsia="zh-CN"/>
        </w:rPr>
        <w:t>job_queue_processes</w:t>
      </w:r>
      <w:proofErr w:type="spellEnd"/>
      <w:r w:rsidRPr="00D403F6">
        <w:rPr>
          <w:lang w:val="en-US" w:eastAsia="zh-CN"/>
        </w:rPr>
        <w:t>=</w:t>
      </w:r>
      <w:r>
        <w:rPr>
          <w:lang w:val="en-US" w:eastAsia="zh-CN"/>
        </w:rPr>
        <w:t>160</w:t>
      </w:r>
      <w:r w:rsidRPr="00D403F6">
        <w:rPr>
          <w:lang w:val="en-US" w:eastAsia="zh-CN"/>
        </w:rPr>
        <w:t>;</w:t>
      </w:r>
    </w:p>
    <w:p w14:paraId="25C979B3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show parameter </w:t>
      </w:r>
      <w:proofErr w:type="spellStart"/>
      <w:r w:rsidRPr="00D403F6">
        <w:rPr>
          <w:lang w:val="en-US" w:eastAsia="zh-CN"/>
        </w:rPr>
        <w:t>job_queue_processes</w:t>
      </w:r>
      <w:proofErr w:type="spellEnd"/>
    </w:p>
    <w:p w14:paraId="3D4E91E8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exit;</w:t>
      </w:r>
    </w:p>
    <w:p w14:paraId="0A404EDF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EOF</w:t>
      </w:r>
    </w:p>
    <w:p w14:paraId="601E6F77" w14:textId="77777777" w:rsidR="00CF32FE" w:rsidRPr="00D403F6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"-------------------------------------"</w:t>
      </w:r>
    </w:p>
    <w:p w14:paraId="0AA719C0" w14:textId="77777777" w:rsidR="00CF32FE" w:rsidRDefault="00CF32FE" w:rsidP="00CF3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done</w:t>
      </w:r>
    </w:p>
    <w:p w14:paraId="5CB2662C" w14:textId="2179CC09" w:rsidR="00915E1D" w:rsidRDefault="003A7679" w:rsidP="00927A5E">
      <w:pPr>
        <w:pStyle w:val="2"/>
      </w:pPr>
      <w:bookmarkStart w:id="27" w:name="_Toc211852551"/>
      <w:r w:rsidRPr="00927A5E">
        <w:rPr>
          <w:rFonts w:hint="eastAsia"/>
        </w:rPr>
        <w:t>还原软连接</w:t>
      </w:r>
      <w:bookmarkEnd w:id="27"/>
    </w:p>
    <w:p w14:paraId="382F2E35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rFonts w:hint="eastAsia"/>
          <w:lang w:eastAsia="zh-CN"/>
        </w:rPr>
        <w:t># oracle</w:t>
      </w:r>
      <w:r>
        <w:rPr>
          <w:rFonts w:hint="eastAsia"/>
          <w:lang w:eastAsia="zh-CN"/>
        </w:rPr>
        <w:t>还原</w:t>
      </w:r>
    </w:p>
    <w:p w14:paraId="050C69CB" w14:textId="036DD35A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lang w:eastAsia="zh-CN"/>
        </w:rPr>
        <w:t xml:space="preserve"># node 1 </w:t>
      </w:r>
    </w:p>
    <w:p w14:paraId="7E067228" w14:textId="77777777" w:rsidR="00F8343D" w:rsidRDefault="00F8343D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</w:p>
    <w:p w14:paraId="48434F9C" w14:textId="21BD80E4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lang w:eastAsia="zh-CN"/>
        </w:rPr>
        <w:t>cd /u01/app/oracle/product/19.0.0.0/dbhome_1</w:t>
      </w:r>
    </w:p>
    <w:p w14:paraId="5951FCB8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proofErr w:type="spellStart"/>
      <w:r>
        <w:rPr>
          <w:lang w:eastAsia="zh-CN"/>
        </w:rPr>
        <w:t>mkdir</w:t>
      </w:r>
      <w:proofErr w:type="spellEnd"/>
      <w:r>
        <w:rPr>
          <w:lang w:eastAsia="zh-CN"/>
        </w:rPr>
        <w:t xml:space="preserve"> -p ./</w:t>
      </w:r>
      <w:proofErr w:type="spellStart"/>
      <w:r>
        <w:rPr>
          <w:lang w:eastAsia="zh-CN"/>
        </w:rPr>
        <w:t>suptools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oracle.ahf</w:t>
      </w:r>
      <w:proofErr w:type="spellEnd"/>
      <w:r>
        <w:rPr>
          <w:lang w:eastAsia="zh-CN"/>
        </w:rPr>
        <w:t>/bin/</w:t>
      </w:r>
    </w:p>
    <w:p w14:paraId="39591202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proofErr w:type="spellStart"/>
      <w:r>
        <w:rPr>
          <w:lang w:eastAsia="zh-CN"/>
        </w:rPr>
        <w:t>mkdir</w:t>
      </w:r>
      <w:proofErr w:type="spellEnd"/>
      <w:r>
        <w:rPr>
          <w:lang w:eastAsia="zh-CN"/>
        </w:rPr>
        <w:t xml:space="preserve"> -p ./</w:t>
      </w:r>
      <w:proofErr w:type="spellStart"/>
      <w:r>
        <w:rPr>
          <w:lang w:eastAsia="zh-CN"/>
        </w:rPr>
        <w:t>suptools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oracle.ahf</w:t>
      </w:r>
      <w:proofErr w:type="spellEnd"/>
      <w:r>
        <w:rPr>
          <w:lang w:eastAsia="zh-CN"/>
        </w:rPr>
        <w:t>/common/</w:t>
      </w:r>
      <w:proofErr w:type="spellStart"/>
      <w:r>
        <w:rPr>
          <w:lang w:eastAsia="zh-CN"/>
        </w:rPr>
        <w:t>venv</w:t>
      </w:r>
      <w:proofErr w:type="spellEnd"/>
      <w:r>
        <w:rPr>
          <w:lang w:eastAsia="zh-CN"/>
        </w:rPr>
        <w:t>/bin/</w:t>
      </w:r>
    </w:p>
    <w:p w14:paraId="2914B789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lang w:eastAsia="zh-CN"/>
        </w:rPr>
        <w:t>ln -s /opt/</w:t>
      </w:r>
      <w:proofErr w:type="spellStart"/>
      <w:r>
        <w:rPr>
          <w:lang w:eastAsia="zh-CN"/>
        </w:rPr>
        <w:t>oracle.ahf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exachk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exachk</w:t>
      </w:r>
      <w:proofErr w:type="spellEnd"/>
      <w:r>
        <w:rPr>
          <w:lang w:eastAsia="zh-CN"/>
        </w:rPr>
        <w:t xml:space="preserve"> ./</w:t>
      </w:r>
      <w:proofErr w:type="spellStart"/>
      <w:r>
        <w:rPr>
          <w:lang w:eastAsia="zh-CN"/>
        </w:rPr>
        <w:t>suptools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oracle.ahf</w:t>
      </w:r>
      <w:proofErr w:type="spellEnd"/>
      <w:r>
        <w:rPr>
          <w:lang w:eastAsia="zh-CN"/>
        </w:rPr>
        <w:t>/bin/</w:t>
      </w:r>
      <w:proofErr w:type="spellStart"/>
      <w:r>
        <w:rPr>
          <w:lang w:eastAsia="zh-CN"/>
        </w:rPr>
        <w:t>exachk</w:t>
      </w:r>
      <w:proofErr w:type="spellEnd"/>
      <w:r>
        <w:rPr>
          <w:lang w:eastAsia="zh-CN"/>
        </w:rPr>
        <w:t xml:space="preserve">                 </w:t>
      </w:r>
    </w:p>
    <w:p w14:paraId="1AD1D053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lang w:eastAsia="zh-CN"/>
        </w:rPr>
        <w:t>ln -s /opt/</w:t>
      </w:r>
      <w:proofErr w:type="spellStart"/>
      <w:r>
        <w:rPr>
          <w:lang w:eastAsia="zh-CN"/>
        </w:rPr>
        <w:t>oracle.ahf</w:t>
      </w:r>
      <w:proofErr w:type="spellEnd"/>
      <w:r>
        <w:rPr>
          <w:lang w:eastAsia="zh-CN"/>
        </w:rPr>
        <w:t>/python/bin/python3 ./</w:t>
      </w:r>
      <w:proofErr w:type="spellStart"/>
      <w:r>
        <w:rPr>
          <w:lang w:eastAsia="zh-CN"/>
        </w:rPr>
        <w:t>suptools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oracle.ahf</w:t>
      </w:r>
      <w:proofErr w:type="spellEnd"/>
      <w:r>
        <w:rPr>
          <w:lang w:eastAsia="zh-CN"/>
        </w:rPr>
        <w:t>/common/</w:t>
      </w:r>
      <w:proofErr w:type="spellStart"/>
      <w:r>
        <w:rPr>
          <w:lang w:eastAsia="zh-CN"/>
        </w:rPr>
        <w:t>venv</w:t>
      </w:r>
      <w:proofErr w:type="spellEnd"/>
      <w:r>
        <w:rPr>
          <w:lang w:eastAsia="zh-CN"/>
        </w:rPr>
        <w:t xml:space="preserve">/bin/python3    </w:t>
      </w:r>
    </w:p>
    <w:p w14:paraId="7E31B38D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lang w:eastAsia="zh-CN"/>
        </w:rPr>
        <w:t>ln -s python3./</w:t>
      </w:r>
      <w:proofErr w:type="spellStart"/>
      <w:r>
        <w:rPr>
          <w:lang w:eastAsia="zh-CN"/>
        </w:rPr>
        <w:t>suptools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oracle.ahf</w:t>
      </w:r>
      <w:proofErr w:type="spellEnd"/>
      <w:r>
        <w:rPr>
          <w:lang w:eastAsia="zh-CN"/>
        </w:rPr>
        <w:t>/common/</w:t>
      </w:r>
      <w:proofErr w:type="spellStart"/>
      <w:r>
        <w:rPr>
          <w:lang w:eastAsia="zh-CN"/>
        </w:rPr>
        <w:t>venv</w:t>
      </w:r>
      <w:proofErr w:type="spellEnd"/>
      <w:r>
        <w:rPr>
          <w:lang w:eastAsia="zh-CN"/>
        </w:rPr>
        <w:t xml:space="preserve">/bin/python3.12  </w:t>
      </w:r>
    </w:p>
    <w:p w14:paraId="53C2194A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</w:p>
    <w:p w14:paraId="58510978" w14:textId="1D82A566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lang w:eastAsia="zh-CN"/>
        </w:rPr>
        <w:t xml:space="preserve"># node 2 </w:t>
      </w:r>
    </w:p>
    <w:p w14:paraId="37E5156A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lang w:eastAsia="zh-CN"/>
        </w:rPr>
        <w:t>cd /u01/app/oracle/product/19.0.0.0/dbhome_1</w:t>
      </w:r>
    </w:p>
    <w:p w14:paraId="6A734EA9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proofErr w:type="spellStart"/>
      <w:r>
        <w:rPr>
          <w:lang w:eastAsia="zh-CN"/>
        </w:rPr>
        <w:t>mkdir</w:t>
      </w:r>
      <w:proofErr w:type="spellEnd"/>
      <w:r>
        <w:rPr>
          <w:lang w:eastAsia="zh-CN"/>
        </w:rPr>
        <w:t xml:space="preserve"> -p ./</w:t>
      </w:r>
      <w:proofErr w:type="spellStart"/>
      <w:r>
        <w:rPr>
          <w:lang w:eastAsia="zh-CN"/>
        </w:rPr>
        <w:t>suptools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oracle.ahf</w:t>
      </w:r>
      <w:proofErr w:type="spellEnd"/>
      <w:r>
        <w:rPr>
          <w:lang w:eastAsia="zh-CN"/>
        </w:rPr>
        <w:t>/bin/</w:t>
      </w:r>
    </w:p>
    <w:p w14:paraId="649D8A5A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proofErr w:type="spellStart"/>
      <w:r>
        <w:rPr>
          <w:lang w:eastAsia="zh-CN"/>
        </w:rPr>
        <w:t>mkdir</w:t>
      </w:r>
      <w:proofErr w:type="spellEnd"/>
      <w:r>
        <w:rPr>
          <w:lang w:eastAsia="zh-CN"/>
        </w:rPr>
        <w:t xml:space="preserve"> -p ./</w:t>
      </w:r>
      <w:proofErr w:type="spellStart"/>
      <w:r>
        <w:rPr>
          <w:lang w:eastAsia="zh-CN"/>
        </w:rPr>
        <w:t>suptools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oracle.ahf</w:t>
      </w:r>
      <w:proofErr w:type="spellEnd"/>
      <w:r>
        <w:rPr>
          <w:lang w:eastAsia="zh-CN"/>
        </w:rPr>
        <w:t>/common/</w:t>
      </w:r>
      <w:proofErr w:type="spellStart"/>
      <w:r>
        <w:rPr>
          <w:lang w:eastAsia="zh-CN"/>
        </w:rPr>
        <w:t>venv</w:t>
      </w:r>
      <w:proofErr w:type="spellEnd"/>
      <w:r>
        <w:rPr>
          <w:lang w:eastAsia="zh-CN"/>
        </w:rPr>
        <w:t>/bin/</w:t>
      </w:r>
    </w:p>
    <w:p w14:paraId="0AD17A30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lang w:eastAsia="zh-CN"/>
        </w:rPr>
        <w:t>ln -s /opt/</w:t>
      </w:r>
      <w:proofErr w:type="spellStart"/>
      <w:r>
        <w:rPr>
          <w:lang w:eastAsia="zh-CN"/>
        </w:rPr>
        <w:t>oracle.ahf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exachk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exachk</w:t>
      </w:r>
      <w:proofErr w:type="spellEnd"/>
      <w:r>
        <w:rPr>
          <w:lang w:eastAsia="zh-CN"/>
        </w:rPr>
        <w:t xml:space="preserve"> ./</w:t>
      </w:r>
      <w:proofErr w:type="spellStart"/>
      <w:r>
        <w:rPr>
          <w:lang w:eastAsia="zh-CN"/>
        </w:rPr>
        <w:t>suptools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oracle.ahf</w:t>
      </w:r>
      <w:proofErr w:type="spellEnd"/>
      <w:r>
        <w:rPr>
          <w:lang w:eastAsia="zh-CN"/>
        </w:rPr>
        <w:t>/bin/</w:t>
      </w:r>
      <w:proofErr w:type="spellStart"/>
      <w:r>
        <w:rPr>
          <w:lang w:eastAsia="zh-CN"/>
        </w:rPr>
        <w:t>exachk</w:t>
      </w:r>
      <w:proofErr w:type="spellEnd"/>
      <w:r>
        <w:rPr>
          <w:lang w:eastAsia="zh-CN"/>
        </w:rPr>
        <w:t xml:space="preserve">                 </w:t>
      </w:r>
    </w:p>
    <w:p w14:paraId="21492E99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lang w:eastAsia="zh-CN"/>
        </w:rPr>
        <w:t>ln -s /opt/</w:t>
      </w:r>
      <w:proofErr w:type="spellStart"/>
      <w:r>
        <w:rPr>
          <w:lang w:eastAsia="zh-CN"/>
        </w:rPr>
        <w:t>oracle.ahf</w:t>
      </w:r>
      <w:proofErr w:type="spellEnd"/>
      <w:r>
        <w:rPr>
          <w:lang w:eastAsia="zh-CN"/>
        </w:rPr>
        <w:t>/python/bin/python3 ./</w:t>
      </w:r>
      <w:proofErr w:type="spellStart"/>
      <w:r>
        <w:rPr>
          <w:lang w:eastAsia="zh-CN"/>
        </w:rPr>
        <w:t>suptools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oracle.ahf</w:t>
      </w:r>
      <w:proofErr w:type="spellEnd"/>
      <w:r>
        <w:rPr>
          <w:lang w:eastAsia="zh-CN"/>
        </w:rPr>
        <w:t>/common/</w:t>
      </w:r>
      <w:proofErr w:type="spellStart"/>
      <w:r>
        <w:rPr>
          <w:lang w:eastAsia="zh-CN"/>
        </w:rPr>
        <w:t>venv</w:t>
      </w:r>
      <w:proofErr w:type="spellEnd"/>
      <w:r>
        <w:rPr>
          <w:lang w:eastAsia="zh-CN"/>
        </w:rPr>
        <w:t xml:space="preserve">/bin/python3    </w:t>
      </w:r>
    </w:p>
    <w:p w14:paraId="0F8D6F0A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lang w:eastAsia="zh-CN"/>
        </w:rPr>
        <w:t>ln -s python3./</w:t>
      </w:r>
      <w:proofErr w:type="spellStart"/>
      <w:r>
        <w:rPr>
          <w:lang w:eastAsia="zh-CN"/>
        </w:rPr>
        <w:t>suptools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oracle.ahf</w:t>
      </w:r>
      <w:proofErr w:type="spellEnd"/>
      <w:r>
        <w:rPr>
          <w:lang w:eastAsia="zh-CN"/>
        </w:rPr>
        <w:t>/common/</w:t>
      </w:r>
      <w:proofErr w:type="spellStart"/>
      <w:r>
        <w:rPr>
          <w:lang w:eastAsia="zh-CN"/>
        </w:rPr>
        <w:t>venv</w:t>
      </w:r>
      <w:proofErr w:type="spellEnd"/>
      <w:r>
        <w:rPr>
          <w:lang w:eastAsia="zh-CN"/>
        </w:rPr>
        <w:t xml:space="preserve">/bin/python3.12  </w:t>
      </w:r>
    </w:p>
    <w:p w14:paraId="3FE982BD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lang w:eastAsia="zh-CN"/>
        </w:rPr>
        <w:t>ln -s /</w:t>
      </w:r>
      <w:proofErr w:type="spellStart"/>
      <w:r>
        <w:rPr>
          <w:lang w:eastAsia="zh-CN"/>
        </w:rPr>
        <w:t>usr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openv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netbackup</w:t>
      </w:r>
      <w:proofErr w:type="spellEnd"/>
      <w:r>
        <w:rPr>
          <w:lang w:eastAsia="zh-CN"/>
        </w:rPr>
        <w:t>/bin/libobk.so</w:t>
      </w:r>
      <w:proofErr w:type="gramStart"/>
      <w:r>
        <w:rPr>
          <w:lang w:eastAsia="zh-CN"/>
        </w:rPr>
        <w:t>64 .</w:t>
      </w:r>
      <w:proofErr w:type="gramEnd"/>
      <w:r>
        <w:rPr>
          <w:lang w:eastAsia="zh-CN"/>
        </w:rPr>
        <w:t xml:space="preserve">/libobk.so64 </w:t>
      </w:r>
    </w:p>
    <w:p w14:paraId="7C4957A9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</w:p>
    <w:p w14:paraId="567A07AE" w14:textId="77777777" w:rsidR="00296D22" w:rsidRDefault="00296D22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</w:p>
    <w:p w14:paraId="24B4E7C8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rFonts w:hint="eastAsia"/>
          <w:lang w:eastAsia="zh-CN"/>
        </w:rPr>
        <w:t># grid</w:t>
      </w:r>
      <w:r>
        <w:rPr>
          <w:rFonts w:hint="eastAsia"/>
          <w:lang w:eastAsia="zh-CN"/>
        </w:rPr>
        <w:t>还原</w:t>
      </w:r>
    </w:p>
    <w:p w14:paraId="4B2CA106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所有</w:t>
      </w:r>
      <w:r>
        <w:rPr>
          <w:rFonts w:hint="eastAsia"/>
          <w:lang w:eastAsia="zh-CN"/>
        </w:rPr>
        <w:t>node</w:t>
      </w:r>
    </w:p>
    <w:p w14:paraId="0A2A33F5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lang w:eastAsia="zh-CN"/>
        </w:rPr>
        <w:t>cd /u01/app/19.0.0.0/grid</w:t>
      </w:r>
    </w:p>
    <w:p w14:paraId="1017EA24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lang w:eastAsia="zh-CN"/>
        </w:rPr>
        <w:t xml:space="preserve">ln -s /u01/app/19.0.0.0/grid/crs/utl/cmdllroot.sh ./crs/install/cmdllroot.sh </w:t>
      </w:r>
    </w:p>
    <w:p w14:paraId="007E1A09" w14:textId="77777777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lang w:eastAsia="zh-CN"/>
        </w:rPr>
        <w:t>ln -s /opt/</w:t>
      </w:r>
      <w:proofErr w:type="spellStart"/>
      <w:r>
        <w:rPr>
          <w:lang w:eastAsia="zh-CN"/>
        </w:rPr>
        <w:t>oracle.ahf</w:t>
      </w:r>
      <w:proofErr w:type="spellEnd"/>
      <w:r>
        <w:rPr>
          <w:lang w:eastAsia="zh-CN"/>
        </w:rPr>
        <w:t>/ ./</w:t>
      </w:r>
      <w:proofErr w:type="spellStart"/>
      <w:r>
        <w:rPr>
          <w:lang w:eastAsia="zh-CN"/>
        </w:rPr>
        <w:t>suptools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oracle.ahf</w:t>
      </w:r>
      <w:proofErr w:type="spellEnd"/>
      <w:r>
        <w:rPr>
          <w:lang w:eastAsia="zh-CN"/>
        </w:rPr>
        <w:t xml:space="preserve">      </w:t>
      </w:r>
    </w:p>
    <w:p w14:paraId="42CEA830" w14:textId="00B96C2B" w:rsidR="009A4C86" w:rsidRDefault="009A4C86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lang w:eastAsia="zh-CN"/>
        </w:rPr>
        <w:t>ln -s /opt/</w:t>
      </w:r>
      <w:proofErr w:type="spellStart"/>
      <w:r>
        <w:rPr>
          <w:lang w:eastAsia="zh-CN"/>
        </w:rPr>
        <w:t>oracle.ahf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tfa</w:t>
      </w:r>
      <w:proofErr w:type="spellEnd"/>
      <w:r>
        <w:rPr>
          <w:lang w:eastAsia="zh-CN"/>
        </w:rPr>
        <w:t>/bin/</w:t>
      </w:r>
      <w:proofErr w:type="spellStart"/>
      <w:proofErr w:type="gramStart"/>
      <w:r>
        <w:rPr>
          <w:lang w:eastAsia="zh-CN"/>
        </w:rPr>
        <w:t>tfactl</w:t>
      </w:r>
      <w:proofErr w:type="spellEnd"/>
      <w:r>
        <w:rPr>
          <w:lang w:eastAsia="zh-CN"/>
        </w:rPr>
        <w:t xml:space="preserve"> .</w:t>
      </w:r>
      <w:proofErr w:type="gramEnd"/>
      <w:r>
        <w:rPr>
          <w:lang w:eastAsia="zh-CN"/>
        </w:rPr>
        <w:t>/bin/</w:t>
      </w:r>
      <w:proofErr w:type="spellStart"/>
      <w:r>
        <w:rPr>
          <w:lang w:eastAsia="zh-CN"/>
        </w:rPr>
        <w:t>tfactl</w:t>
      </w:r>
      <w:proofErr w:type="spellEnd"/>
    </w:p>
    <w:p w14:paraId="7749C626" w14:textId="77777777" w:rsidR="00296D22" w:rsidRDefault="00296D22" w:rsidP="009A4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</w:p>
    <w:p w14:paraId="4876A609" w14:textId="77777777" w:rsidR="009A4C86" w:rsidRDefault="009A4C86" w:rsidP="009A4C86">
      <w:pPr>
        <w:rPr>
          <w:lang w:eastAsia="zh-CN"/>
        </w:rPr>
      </w:pPr>
    </w:p>
    <w:p w14:paraId="67860EF5" w14:textId="5216F62A" w:rsidR="00927A5E" w:rsidRDefault="00927A5E" w:rsidP="00927A5E">
      <w:pPr>
        <w:pStyle w:val="2"/>
      </w:pPr>
      <w:bookmarkStart w:id="28" w:name="_Toc211852552"/>
      <w:r>
        <w:rPr>
          <w:rFonts w:hint="eastAsia"/>
        </w:rPr>
        <w:t>数据库检查</w:t>
      </w:r>
      <w:bookmarkEnd w:id="28"/>
    </w:p>
    <w:p w14:paraId="0360B6F0" w14:textId="77777777" w:rsidR="00927A5E" w:rsidRDefault="00927A5E" w:rsidP="00927A5E">
      <w:pPr>
        <w:rPr>
          <w:lang w:val="en-US" w:eastAsia="zh-CN"/>
        </w:rPr>
      </w:pPr>
    </w:p>
    <w:p w14:paraId="15F06523" w14:textId="77777777" w:rsidR="00927A5E" w:rsidRPr="00927A5E" w:rsidRDefault="00927A5E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 w:rsidRPr="00927A5E">
        <w:rPr>
          <w:rFonts w:hint="eastAsia"/>
          <w:lang w:eastAsia="zh-CN"/>
        </w:rPr>
        <w:t xml:space="preserve"># </w:t>
      </w:r>
      <w:r w:rsidRPr="00927A5E">
        <w:rPr>
          <w:rFonts w:hint="eastAsia"/>
          <w:lang w:eastAsia="zh-CN"/>
        </w:rPr>
        <w:t>组件更新情况</w:t>
      </w:r>
    </w:p>
    <w:p w14:paraId="42649E3F" w14:textId="1D9C0A41" w:rsidR="00927A5E" w:rsidRDefault="00927A5E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 w:rsidRPr="00927A5E">
        <w:rPr>
          <w:lang w:eastAsia="zh-CN"/>
        </w:rPr>
        <w:t>cd /home/oracle/</w:t>
      </w:r>
      <w:proofErr w:type="spellStart"/>
      <w:r w:rsidR="00F8343D">
        <w:rPr>
          <w:rFonts w:hint="eastAsia"/>
          <w:lang w:eastAsia="zh-CN"/>
        </w:rPr>
        <w:t>odas</w:t>
      </w:r>
      <w:proofErr w:type="spellEnd"/>
    </w:p>
    <w:p w14:paraId="3127FC6A" w14:textId="77777777" w:rsidR="00F8343D" w:rsidRPr="00927A5E" w:rsidRDefault="00F8343D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</w:p>
    <w:p w14:paraId="0BBB8E91" w14:textId="05980B42" w:rsidR="00927A5E" w:rsidRDefault="00927A5E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proofErr w:type="spellStart"/>
      <w:r w:rsidRPr="00927A5E">
        <w:rPr>
          <w:lang w:eastAsia="zh-CN"/>
        </w:rPr>
        <w:t>sh</w:t>
      </w:r>
      <w:proofErr w:type="spellEnd"/>
      <w:r w:rsidRPr="00927A5E">
        <w:rPr>
          <w:lang w:eastAsia="zh-CN"/>
        </w:rPr>
        <w:t xml:space="preserve"> check_version.sh</w:t>
      </w:r>
    </w:p>
    <w:p w14:paraId="0EA907AC" w14:textId="2C5C1E18" w:rsidR="00F8343D" w:rsidRPr="00927A5E" w:rsidRDefault="00F8343D" w:rsidP="00F83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proofErr w:type="spellStart"/>
      <w:r w:rsidRPr="00927A5E">
        <w:rPr>
          <w:lang w:eastAsia="zh-CN"/>
        </w:rPr>
        <w:t>sh</w:t>
      </w:r>
      <w:proofErr w:type="spellEnd"/>
      <w:r w:rsidRPr="00927A5E">
        <w:rPr>
          <w:lang w:eastAsia="zh-CN"/>
        </w:rPr>
        <w:t xml:space="preserve"> check_</w:t>
      </w:r>
      <w:r>
        <w:rPr>
          <w:lang w:eastAsia="zh-CN"/>
        </w:rPr>
        <w:t>sqlpatch</w:t>
      </w:r>
      <w:r w:rsidRPr="00927A5E">
        <w:rPr>
          <w:lang w:eastAsia="zh-CN"/>
        </w:rPr>
        <w:t>.sh</w:t>
      </w:r>
    </w:p>
    <w:p w14:paraId="7DFA840E" w14:textId="77777777" w:rsidR="00F8343D" w:rsidRPr="00927A5E" w:rsidRDefault="00F8343D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</w:p>
    <w:p w14:paraId="3559062D" w14:textId="77777777" w:rsidR="00927A5E" w:rsidRPr="00927A5E" w:rsidRDefault="00927A5E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 w:rsidRPr="00927A5E">
        <w:rPr>
          <w:rFonts w:hint="eastAsia"/>
          <w:lang w:eastAsia="zh-CN"/>
        </w:rPr>
        <w:t xml:space="preserve"># </w:t>
      </w:r>
      <w:proofErr w:type="spellStart"/>
      <w:r w:rsidRPr="00927A5E">
        <w:rPr>
          <w:rFonts w:hint="eastAsia"/>
          <w:lang w:eastAsia="zh-CN"/>
        </w:rPr>
        <w:t>pdb</w:t>
      </w:r>
      <w:proofErr w:type="spellEnd"/>
      <w:r w:rsidRPr="00927A5E">
        <w:rPr>
          <w:rFonts w:hint="eastAsia"/>
          <w:lang w:eastAsia="zh-CN"/>
        </w:rPr>
        <w:t>是否打开</w:t>
      </w:r>
    </w:p>
    <w:p w14:paraId="5553362C" w14:textId="77777777" w:rsidR="00F8343D" w:rsidRDefault="00F8343D" w:rsidP="00F83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 w:rsidRPr="00927A5E">
        <w:rPr>
          <w:lang w:eastAsia="zh-CN"/>
        </w:rPr>
        <w:t>cd /home/oracle/</w:t>
      </w:r>
      <w:proofErr w:type="spellStart"/>
      <w:r>
        <w:rPr>
          <w:rFonts w:hint="eastAsia"/>
          <w:lang w:eastAsia="zh-CN"/>
        </w:rPr>
        <w:t>odas</w:t>
      </w:r>
      <w:proofErr w:type="spellEnd"/>
    </w:p>
    <w:p w14:paraId="6E4FC58A" w14:textId="14C2804A" w:rsidR="00927A5E" w:rsidRPr="00927A5E" w:rsidRDefault="00927A5E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proofErr w:type="spellStart"/>
      <w:r w:rsidRPr="00927A5E">
        <w:rPr>
          <w:lang w:eastAsia="zh-CN"/>
        </w:rPr>
        <w:t>sh</w:t>
      </w:r>
      <w:proofErr w:type="spellEnd"/>
      <w:r w:rsidRPr="00927A5E">
        <w:rPr>
          <w:lang w:eastAsia="zh-CN"/>
        </w:rPr>
        <w:t xml:space="preserve"> check_pdb.sh |grep -v SEED</w:t>
      </w:r>
    </w:p>
    <w:p w14:paraId="055A3DD7" w14:textId="77777777" w:rsidR="00927A5E" w:rsidRPr="00927A5E" w:rsidRDefault="00927A5E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</w:p>
    <w:p w14:paraId="72031A93" w14:textId="77777777" w:rsidR="00927A5E" w:rsidRPr="00927A5E" w:rsidRDefault="00927A5E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 w:rsidRPr="00927A5E">
        <w:rPr>
          <w:rFonts w:hint="eastAsia"/>
          <w:lang w:eastAsia="zh-CN"/>
        </w:rPr>
        <w:t xml:space="preserve"># </w:t>
      </w:r>
      <w:proofErr w:type="spellStart"/>
      <w:r w:rsidRPr="00927A5E">
        <w:rPr>
          <w:rFonts w:hint="eastAsia"/>
          <w:lang w:eastAsia="zh-CN"/>
        </w:rPr>
        <w:t>sqlpatch</w:t>
      </w:r>
      <w:proofErr w:type="spellEnd"/>
      <w:r w:rsidRPr="00927A5E">
        <w:rPr>
          <w:rFonts w:hint="eastAsia"/>
          <w:lang w:eastAsia="zh-CN"/>
        </w:rPr>
        <w:t>应用情况</w:t>
      </w:r>
    </w:p>
    <w:p w14:paraId="5905F9F6" w14:textId="77777777" w:rsidR="00F8343D" w:rsidRDefault="00F8343D" w:rsidP="00F83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 w:rsidRPr="00927A5E">
        <w:rPr>
          <w:lang w:eastAsia="zh-CN"/>
        </w:rPr>
        <w:t>cd /home/oracle/</w:t>
      </w:r>
      <w:proofErr w:type="spellStart"/>
      <w:r>
        <w:rPr>
          <w:rFonts w:hint="eastAsia"/>
          <w:lang w:eastAsia="zh-CN"/>
        </w:rPr>
        <w:t>odas</w:t>
      </w:r>
      <w:proofErr w:type="spellEnd"/>
    </w:p>
    <w:p w14:paraId="5A9DCE44" w14:textId="77777777" w:rsidR="00927A5E" w:rsidRPr="00927A5E" w:rsidRDefault="00927A5E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proofErr w:type="spellStart"/>
      <w:r w:rsidRPr="00927A5E">
        <w:rPr>
          <w:lang w:eastAsia="zh-CN"/>
        </w:rPr>
        <w:t>sh</w:t>
      </w:r>
      <w:proofErr w:type="spellEnd"/>
      <w:r w:rsidRPr="00927A5E">
        <w:rPr>
          <w:lang w:eastAsia="zh-CN"/>
        </w:rPr>
        <w:t xml:space="preserve"> check_sqlpatch.sh</w:t>
      </w:r>
    </w:p>
    <w:p w14:paraId="72FEDA8C" w14:textId="77777777" w:rsidR="00927A5E" w:rsidRPr="00927A5E" w:rsidRDefault="00927A5E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</w:p>
    <w:p w14:paraId="36131084" w14:textId="77777777" w:rsidR="00927A5E" w:rsidRPr="00927A5E" w:rsidRDefault="00927A5E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 w:rsidRPr="00927A5E">
        <w:rPr>
          <w:rFonts w:hint="eastAsia"/>
          <w:lang w:eastAsia="zh-CN"/>
        </w:rPr>
        <w:t xml:space="preserve"># </w:t>
      </w:r>
      <w:r w:rsidRPr="00927A5E">
        <w:rPr>
          <w:rFonts w:hint="eastAsia"/>
          <w:lang w:eastAsia="zh-CN"/>
        </w:rPr>
        <w:t>清理本次升级的中间环境</w:t>
      </w:r>
    </w:p>
    <w:p w14:paraId="146D61E9" w14:textId="77777777" w:rsidR="00927A5E" w:rsidRPr="00927A5E" w:rsidRDefault="00927A5E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 w:rsidRPr="00927A5E">
        <w:rPr>
          <w:lang w:eastAsia="zh-CN"/>
        </w:rPr>
        <w:t>cd /u01/app/oracle/product/19.0.0.0</w:t>
      </w:r>
    </w:p>
    <w:p w14:paraId="4351E5D6" w14:textId="77777777" w:rsidR="00927A5E" w:rsidRPr="00927A5E" w:rsidRDefault="00927A5E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proofErr w:type="spellStart"/>
      <w:r w:rsidRPr="00927A5E">
        <w:rPr>
          <w:lang w:eastAsia="zh-CN"/>
        </w:rPr>
        <w:t>ll</w:t>
      </w:r>
      <w:proofErr w:type="spellEnd"/>
    </w:p>
    <w:p w14:paraId="37EB1371" w14:textId="77777777" w:rsidR="00927A5E" w:rsidRPr="00927A5E" w:rsidRDefault="00927A5E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 w:rsidRPr="00927A5E">
        <w:rPr>
          <w:lang w:eastAsia="zh-CN"/>
        </w:rPr>
        <w:t>rm -rf dbhome_1.backup.for.switch_back</w:t>
      </w:r>
    </w:p>
    <w:p w14:paraId="5055A194" w14:textId="77777777" w:rsidR="00927A5E" w:rsidRPr="00927A5E" w:rsidRDefault="00927A5E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</w:p>
    <w:p w14:paraId="00248835" w14:textId="77777777" w:rsidR="00927A5E" w:rsidRPr="00927A5E" w:rsidRDefault="00927A5E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 w:rsidRPr="00927A5E">
        <w:rPr>
          <w:lang w:eastAsia="zh-CN"/>
        </w:rPr>
        <w:t>cd /u01/app/19.0.0.0</w:t>
      </w:r>
    </w:p>
    <w:p w14:paraId="1489F9C7" w14:textId="77777777" w:rsidR="00927A5E" w:rsidRPr="00927A5E" w:rsidRDefault="00927A5E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proofErr w:type="spellStart"/>
      <w:r w:rsidRPr="00927A5E">
        <w:rPr>
          <w:lang w:eastAsia="zh-CN"/>
        </w:rPr>
        <w:t>ll</w:t>
      </w:r>
      <w:proofErr w:type="spellEnd"/>
    </w:p>
    <w:p w14:paraId="0E4B5D30" w14:textId="0C3FF454" w:rsidR="00927A5E" w:rsidRPr="00927A5E" w:rsidRDefault="00927A5E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 w:rsidRPr="00927A5E">
        <w:rPr>
          <w:lang w:eastAsia="zh-CN"/>
        </w:rPr>
        <w:t xml:space="preserve">rm -rf </w:t>
      </w:r>
      <w:proofErr w:type="spellStart"/>
      <w:proofErr w:type="gramStart"/>
      <w:r w:rsidRPr="00927A5E">
        <w:rPr>
          <w:lang w:eastAsia="zh-CN"/>
        </w:rPr>
        <w:t>grid.backup.for.switch</w:t>
      </w:r>
      <w:proofErr w:type="gramEnd"/>
      <w:r w:rsidRPr="00927A5E">
        <w:rPr>
          <w:lang w:eastAsia="zh-CN"/>
        </w:rPr>
        <w:t>_back</w:t>
      </w:r>
      <w:proofErr w:type="spellEnd"/>
    </w:p>
    <w:p w14:paraId="2807D9CC" w14:textId="77777777" w:rsidR="00927A5E" w:rsidRDefault="00927A5E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</w:p>
    <w:p w14:paraId="6CC60687" w14:textId="77777777" w:rsidR="00145AE6" w:rsidRDefault="00145AE6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</w:p>
    <w:p w14:paraId="76B9DFBD" w14:textId="19582B5F" w:rsidR="00145AE6" w:rsidRDefault="00145AE6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zh-CN"/>
        </w:rPr>
      </w:pPr>
      <w:r>
        <w:rPr>
          <w:rFonts w:hint="eastAsia"/>
          <w:lang w:eastAsia="zh-CN"/>
        </w:rPr>
        <w:t>#</w:t>
      </w:r>
      <w:r>
        <w:rPr>
          <w:rFonts w:hint="eastAsia"/>
          <w:lang w:eastAsia="zh-CN"/>
        </w:rPr>
        <w:t>检查集群状态，</w:t>
      </w:r>
      <w:proofErr w:type="gramStart"/>
      <w:r>
        <w:rPr>
          <w:rFonts w:hint="eastAsia"/>
          <w:lang w:eastAsia="zh-CN"/>
        </w:rPr>
        <w:t>与停库前</w:t>
      </w:r>
      <w:proofErr w:type="gramEnd"/>
      <w:r>
        <w:rPr>
          <w:rFonts w:hint="eastAsia"/>
          <w:lang w:eastAsia="zh-CN"/>
        </w:rPr>
        <w:t>进行对比</w:t>
      </w:r>
    </w:p>
    <w:p w14:paraId="7CDE67D8" w14:textId="77777777" w:rsidR="00B327D7" w:rsidRDefault="00B327D7" w:rsidP="00B32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>
        <w:rPr>
          <w:lang w:val="en-US" w:eastAsia="zh-CN"/>
        </w:rPr>
        <w:t>su</w:t>
      </w:r>
      <w:proofErr w:type="spellEnd"/>
      <w:r>
        <w:rPr>
          <w:lang w:val="en-US" w:eastAsia="zh-CN"/>
        </w:rPr>
        <w:t xml:space="preserve"> - grid</w:t>
      </w:r>
    </w:p>
    <w:p w14:paraId="7B42B80F" w14:textId="433A19F2" w:rsidR="00B327D7" w:rsidRDefault="00B327D7" w:rsidP="00B32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>
        <w:rPr>
          <w:lang w:val="en-US" w:eastAsia="zh-CN"/>
        </w:rPr>
        <w:t>crsctl stat res -t &gt;after_upgrade</w:t>
      </w:r>
      <w:r>
        <w:rPr>
          <w:rFonts w:hint="eastAsia"/>
          <w:lang w:val="en-US" w:eastAsia="zh-CN"/>
        </w:rPr>
        <w:t>.</w:t>
      </w:r>
      <w:r>
        <w:rPr>
          <w:lang w:val="en-US" w:eastAsia="zh-CN"/>
        </w:rPr>
        <w:t xml:space="preserve">log </w:t>
      </w:r>
    </w:p>
    <w:p w14:paraId="06741154" w14:textId="77777777" w:rsidR="00145AE6" w:rsidRPr="00B327D7" w:rsidRDefault="00145AE6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1773A98B" w14:textId="7EA23EA4" w:rsidR="00B327D7" w:rsidRDefault="00B327D7" w:rsidP="00B32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gramStart"/>
      <w:r>
        <w:rPr>
          <w:rFonts w:hint="eastAsia"/>
          <w:lang w:eastAsia="zh-CN"/>
        </w:rPr>
        <w:t>dif</w:t>
      </w:r>
      <w:r>
        <w:rPr>
          <w:lang w:eastAsia="zh-CN"/>
        </w:rPr>
        <w:t xml:space="preserve">f </w:t>
      </w:r>
      <w:r>
        <w:rPr>
          <w:lang w:val="en-US" w:eastAsia="zh-CN"/>
        </w:rPr>
        <w:t xml:space="preserve"> after_upgrade</w:t>
      </w:r>
      <w:r>
        <w:rPr>
          <w:rFonts w:hint="eastAsia"/>
          <w:lang w:val="en-US" w:eastAsia="zh-CN"/>
        </w:rPr>
        <w:t>.</w:t>
      </w:r>
      <w:r>
        <w:rPr>
          <w:lang w:val="en-US" w:eastAsia="zh-CN"/>
        </w:rPr>
        <w:t>log</w:t>
      </w:r>
      <w:proofErr w:type="gramEnd"/>
      <w:r>
        <w:rPr>
          <w:lang w:val="en-US" w:eastAsia="zh-CN"/>
        </w:rPr>
        <w:t xml:space="preserve">  crsctl_stat_1019_before.log</w:t>
      </w:r>
    </w:p>
    <w:p w14:paraId="6307A0E2" w14:textId="4B3BEDF2" w:rsidR="00B327D7" w:rsidRPr="00B327D7" w:rsidRDefault="00B327D7" w:rsidP="00927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60E88A15" w14:textId="3778AD14" w:rsidR="004F1348" w:rsidRDefault="004F1348" w:rsidP="004F1348">
      <w:pPr>
        <w:rPr>
          <w:lang w:val="en-US" w:eastAsia="zh-CN"/>
        </w:rPr>
      </w:pPr>
    </w:p>
    <w:p w14:paraId="0B384941" w14:textId="25DA5320" w:rsidR="00352870" w:rsidRDefault="00352870" w:rsidP="00352870">
      <w:pPr>
        <w:pStyle w:val="2"/>
      </w:pPr>
      <w:bookmarkStart w:id="29" w:name="_Toc211852553"/>
      <w:r>
        <w:rPr>
          <w:rFonts w:hint="eastAsia"/>
        </w:rPr>
        <w:t>修改</w:t>
      </w:r>
      <w:r w:rsidRPr="00352870">
        <w:t>"_</w:t>
      </w:r>
      <w:proofErr w:type="spellStart"/>
      <w:r w:rsidRPr="00352870">
        <w:t>adg_parselock_timeout</w:t>
      </w:r>
      <w:proofErr w:type="spellEnd"/>
      <w:r w:rsidRPr="00352870">
        <w:t>"</w:t>
      </w:r>
      <w:r>
        <w:rPr>
          <w:rFonts w:hint="eastAsia"/>
        </w:rPr>
        <w:t>参数</w:t>
      </w:r>
      <w:bookmarkEnd w:id="29"/>
    </w:p>
    <w:p w14:paraId="0A857329" w14:textId="77777777" w:rsidR="00352870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proofErr w:type="gramStart"/>
      <w:r>
        <w:rPr>
          <w:rFonts w:hint="eastAsia"/>
          <w:lang w:val="en-US" w:eastAsia="zh-CN"/>
        </w:rPr>
        <w:t>sh</w:t>
      </w:r>
      <w:proofErr w:type="spellEnd"/>
      <w:r>
        <w:rPr>
          <w:lang w:val="en-US" w:eastAsia="zh-CN"/>
        </w:rPr>
        <w:t xml:space="preserve">  set_pars.sh</w:t>
      </w:r>
      <w:proofErr w:type="gramEnd"/>
    </w:p>
    <w:p w14:paraId="3C9FA3DE" w14:textId="77777777" w:rsidR="00352870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535E496C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gramStart"/>
      <w:r w:rsidRPr="00D403F6">
        <w:rPr>
          <w:lang w:val="en-US" w:eastAsia="zh-CN"/>
        </w:rPr>
        <w:t>#!/</w:t>
      </w:r>
      <w:proofErr w:type="gramEnd"/>
      <w:r w:rsidRPr="00D403F6">
        <w:rPr>
          <w:lang w:val="en-US" w:eastAsia="zh-CN"/>
        </w:rPr>
        <w:t>bin/bash</w:t>
      </w:r>
    </w:p>
    <w:p w14:paraId="6333A2E7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# Get all Oracle instances</w:t>
      </w:r>
    </w:p>
    <w:p w14:paraId="4EFD5C9F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instances=$(</w:t>
      </w:r>
      <w:proofErr w:type="spellStart"/>
      <w:r w:rsidRPr="00D403F6">
        <w:rPr>
          <w:lang w:val="en-US" w:eastAsia="zh-CN"/>
        </w:rPr>
        <w:t>ps</w:t>
      </w:r>
      <w:proofErr w:type="spellEnd"/>
      <w:r w:rsidRPr="00D403F6">
        <w:rPr>
          <w:lang w:val="en-US" w:eastAsia="zh-CN"/>
        </w:rPr>
        <w:t xml:space="preserve"> -</w:t>
      </w:r>
      <w:proofErr w:type="spellStart"/>
      <w:r w:rsidRPr="00D403F6">
        <w:rPr>
          <w:lang w:val="en-US" w:eastAsia="zh-CN"/>
        </w:rPr>
        <w:t>ef</w:t>
      </w:r>
      <w:proofErr w:type="spellEnd"/>
      <w:r w:rsidRPr="00D403F6">
        <w:rPr>
          <w:lang w:val="en-US" w:eastAsia="zh-CN"/>
        </w:rPr>
        <w:t xml:space="preserve"> | grep </w:t>
      </w:r>
      <w:proofErr w:type="spellStart"/>
      <w:r w:rsidRPr="00D403F6">
        <w:rPr>
          <w:lang w:val="en-US" w:eastAsia="zh-CN"/>
        </w:rPr>
        <w:t>pmon</w:t>
      </w:r>
      <w:proofErr w:type="spellEnd"/>
      <w:r w:rsidRPr="00D403F6">
        <w:rPr>
          <w:lang w:val="en-US" w:eastAsia="zh-CN"/>
        </w:rPr>
        <w:t xml:space="preserve"> | grep -v grep | grep -vi '+</w:t>
      </w:r>
      <w:proofErr w:type="spellStart"/>
      <w:r w:rsidRPr="00D403F6">
        <w:rPr>
          <w:lang w:val="en-US" w:eastAsia="zh-CN"/>
        </w:rPr>
        <w:t>asm</w:t>
      </w:r>
      <w:proofErr w:type="spellEnd"/>
      <w:r w:rsidRPr="00D403F6">
        <w:rPr>
          <w:lang w:val="en-US" w:eastAsia="zh-CN"/>
        </w:rPr>
        <w:t xml:space="preserve">'|grep </w:t>
      </w:r>
      <w:proofErr w:type="spellStart"/>
      <w:r w:rsidRPr="00D403F6">
        <w:rPr>
          <w:lang w:val="en-US" w:eastAsia="zh-CN"/>
        </w:rPr>
        <w:t>ora_pmon</w:t>
      </w:r>
      <w:proofErr w:type="spellEnd"/>
      <w:r w:rsidRPr="00D403F6">
        <w:rPr>
          <w:lang w:val="en-US" w:eastAsia="zh-CN"/>
        </w:rPr>
        <w:t>_ | awk -F'_' '{print $3}')</w:t>
      </w:r>
    </w:p>
    <w:p w14:paraId="68D71E65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1FB5F258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if [ -z "$instances</w:t>
      </w:r>
      <w:proofErr w:type="gramStart"/>
      <w:r w:rsidRPr="00D403F6">
        <w:rPr>
          <w:lang w:val="en-US" w:eastAsia="zh-CN"/>
        </w:rPr>
        <w:t>" ]</w:t>
      </w:r>
      <w:proofErr w:type="gramEnd"/>
      <w:r w:rsidRPr="00D403F6">
        <w:rPr>
          <w:lang w:val="en-US" w:eastAsia="zh-CN"/>
        </w:rPr>
        <w:t>; then</w:t>
      </w:r>
    </w:p>
    <w:p w14:paraId="221ED1CB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"No Oracle database instances found!"</w:t>
      </w:r>
    </w:p>
    <w:p w14:paraId="13631897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"No Oracle database instances found!"</w:t>
      </w:r>
    </w:p>
    <w:p w14:paraId="5BB3030A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exit 1</w:t>
      </w:r>
    </w:p>
    <w:p w14:paraId="7D887A95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fi</w:t>
      </w:r>
    </w:p>
    <w:p w14:paraId="77D3B22B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0F670832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"Found the following Oracle instances:"</w:t>
      </w:r>
    </w:p>
    <w:p w14:paraId="7EB22147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$instances</w:t>
      </w:r>
    </w:p>
    <w:p w14:paraId="12B3AD10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"-------------------------------------"</w:t>
      </w:r>
    </w:p>
    <w:p w14:paraId="1202F37D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1643D07D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# Check each instance</w:t>
      </w:r>
    </w:p>
    <w:p w14:paraId="42A2093A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for </w:t>
      </w:r>
      <w:proofErr w:type="gramStart"/>
      <w:r w:rsidRPr="00D403F6">
        <w:rPr>
          <w:lang w:val="en-US" w:eastAsia="zh-CN"/>
        </w:rPr>
        <w:t>instance</w:t>
      </w:r>
      <w:proofErr w:type="gramEnd"/>
      <w:r w:rsidRPr="00D403F6">
        <w:rPr>
          <w:lang w:val="en-US" w:eastAsia="zh-CN"/>
        </w:rPr>
        <w:t xml:space="preserve"> in $instances; do</w:t>
      </w:r>
    </w:p>
    <w:p w14:paraId="5D48CA4A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"Checking instance: $instance ..."</w:t>
      </w:r>
    </w:p>
    <w:p w14:paraId="4C855904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"Instance: $instance"</w:t>
      </w:r>
    </w:p>
    <w:p w14:paraId="32B4CA04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export ORACLE_SID=$instance</w:t>
      </w:r>
    </w:p>
    <w:p w14:paraId="5CB6D3F1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</w:p>
    <w:p w14:paraId="6CEDB23E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# Check ACTS</w:t>
      </w:r>
    </w:p>
    <w:p w14:paraId="75DBF1BA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"Checking Active session:"</w:t>
      </w:r>
    </w:p>
    <w:p w14:paraId="11D55A7E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"INST_</w:t>
      </w:r>
      <w:proofErr w:type="gramStart"/>
      <w:r w:rsidRPr="00D403F6">
        <w:rPr>
          <w:lang w:val="en-US" w:eastAsia="zh-CN"/>
        </w:rPr>
        <w:t>ID  SID</w:t>
      </w:r>
      <w:proofErr w:type="gramEnd"/>
      <w:r w:rsidRPr="00D403F6">
        <w:rPr>
          <w:lang w:val="en-US" w:eastAsia="zh-CN"/>
        </w:rPr>
        <w:t xml:space="preserve">  PROGRAM  SQL_ID  EVENT  BLOCKING_SESSION  LAST_CALL_ET"</w:t>
      </w:r>
    </w:p>
    <w:p w14:paraId="40FD593B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proofErr w:type="spellStart"/>
      <w:r w:rsidRPr="00D403F6">
        <w:rPr>
          <w:lang w:val="en-US" w:eastAsia="zh-CN"/>
        </w:rPr>
        <w:t>sqlplus</w:t>
      </w:r>
      <w:proofErr w:type="spellEnd"/>
      <w:r w:rsidRPr="00D403F6">
        <w:rPr>
          <w:lang w:val="en-US" w:eastAsia="zh-CN"/>
        </w:rPr>
        <w:t xml:space="preserve"> -S / as </w:t>
      </w:r>
      <w:proofErr w:type="spellStart"/>
      <w:r w:rsidRPr="00D403F6">
        <w:rPr>
          <w:lang w:val="en-US" w:eastAsia="zh-CN"/>
        </w:rPr>
        <w:t>sysdba</w:t>
      </w:r>
      <w:proofErr w:type="spellEnd"/>
      <w:r w:rsidRPr="00D403F6">
        <w:rPr>
          <w:lang w:val="en-US" w:eastAsia="zh-CN"/>
        </w:rPr>
        <w:t xml:space="preserve"> &lt;&lt;EOF</w:t>
      </w:r>
    </w:p>
    <w:p w14:paraId="525514E2" w14:textId="11B2D748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show parameter </w:t>
      </w:r>
      <w:proofErr w:type="spellStart"/>
      <w:r>
        <w:rPr>
          <w:rFonts w:hint="eastAsia"/>
          <w:lang w:val="en-US" w:eastAsia="zh-CN"/>
        </w:rPr>
        <w:t>adg</w:t>
      </w:r>
      <w:proofErr w:type="spellEnd"/>
      <w:r w:rsidRPr="00D403F6">
        <w:rPr>
          <w:lang w:val="en-US" w:eastAsia="zh-CN"/>
        </w:rPr>
        <w:t xml:space="preserve"> </w:t>
      </w:r>
    </w:p>
    <w:p w14:paraId="56E0199F" w14:textId="77777777" w:rsidR="00352870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352870">
        <w:rPr>
          <w:lang w:val="en-US" w:eastAsia="zh-CN"/>
        </w:rPr>
        <w:t>alter system set "_</w:t>
      </w:r>
      <w:proofErr w:type="spellStart"/>
      <w:r w:rsidRPr="00352870">
        <w:rPr>
          <w:lang w:val="en-US" w:eastAsia="zh-CN"/>
        </w:rPr>
        <w:t>adg_parselock_timeout</w:t>
      </w:r>
      <w:proofErr w:type="spellEnd"/>
      <w:r w:rsidRPr="00352870">
        <w:rPr>
          <w:lang w:val="en-US" w:eastAsia="zh-CN"/>
        </w:rPr>
        <w:t xml:space="preserve">=550" </w:t>
      </w:r>
      <w:proofErr w:type="spellStart"/>
      <w:r w:rsidRPr="00352870">
        <w:rPr>
          <w:lang w:val="en-US" w:eastAsia="zh-CN"/>
        </w:rPr>
        <w:t>sid</w:t>
      </w:r>
      <w:proofErr w:type="spellEnd"/>
      <w:r w:rsidRPr="00352870">
        <w:rPr>
          <w:lang w:val="en-US" w:eastAsia="zh-CN"/>
        </w:rPr>
        <w:t>='*';</w:t>
      </w:r>
    </w:p>
    <w:p w14:paraId="4C14D083" w14:textId="1E1E81DB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show parameter </w:t>
      </w:r>
      <w:proofErr w:type="spellStart"/>
      <w:r>
        <w:rPr>
          <w:rFonts w:hint="eastAsia"/>
          <w:lang w:val="en-US" w:eastAsia="zh-CN"/>
        </w:rPr>
        <w:t>adg</w:t>
      </w:r>
      <w:proofErr w:type="spellEnd"/>
    </w:p>
    <w:p w14:paraId="55902281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exit;</w:t>
      </w:r>
    </w:p>
    <w:p w14:paraId="1588A4CE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EOF</w:t>
      </w:r>
    </w:p>
    <w:p w14:paraId="36272291" w14:textId="77777777" w:rsidR="00352870" w:rsidRPr="00D403F6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 xml:space="preserve">    echo "-------------------------------------"</w:t>
      </w:r>
    </w:p>
    <w:p w14:paraId="1665E334" w14:textId="77777777" w:rsidR="00352870" w:rsidRDefault="00352870" w:rsidP="00352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zh-CN"/>
        </w:rPr>
      </w:pPr>
      <w:r w:rsidRPr="00D403F6">
        <w:rPr>
          <w:lang w:val="en-US" w:eastAsia="zh-CN"/>
        </w:rPr>
        <w:t>done</w:t>
      </w:r>
    </w:p>
    <w:p w14:paraId="52D30654" w14:textId="77777777" w:rsidR="00352870" w:rsidRPr="004F1348" w:rsidRDefault="00352870" w:rsidP="004F1348">
      <w:pPr>
        <w:rPr>
          <w:lang w:val="en-US" w:eastAsia="zh-CN"/>
        </w:rPr>
      </w:pPr>
    </w:p>
    <w:p w14:paraId="3F684CAC" w14:textId="77777777" w:rsidR="00365D96" w:rsidRPr="00365D96" w:rsidRDefault="00365D96" w:rsidP="00365D96">
      <w:pPr>
        <w:rPr>
          <w:lang w:val="en-US" w:eastAsia="zh-CN"/>
        </w:rPr>
      </w:pPr>
    </w:p>
    <w:p w14:paraId="3CDFCC4C" w14:textId="3DC7A734" w:rsidR="000B45A5" w:rsidRDefault="00365D96" w:rsidP="000B45A5">
      <w:pPr>
        <w:pStyle w:val="1"/>
      </w:pPr>
      <w:bookmarkStart w:id="30" w:name="_Toc211852554"/>
      <w:r>
        <w:rPr>
          <w:rFonts w:hint="eastAsia"/>
        </w:rPr>
        <w:lastRenderedPageBreak/>
        <w:t>实施期间的问题</w:t>
      </w:r>
      <w:bookmarkEnd w:id="30"/>
    </w:p>
    <w:p w14:paraId="7308291E" w14:textId="06EA60F5" w:rsidR="003A7A4D" w:rsidRDefault="003A7A4D" w:rsidP="00FE74B5">
      <w:pPr>
        <w:pStyle w:val="a3"/>
        <w:ind w:left="420"/>
        <w:rPr>
          <w:rFonts w:eastAsia="微软雅黑"/>
          <w:color w:val="000000" w:themeColor="text1"/>
          <w:sz w:val="21"/>
          <w:szCs w:val="21"/>
          <w:lang w:eastAsia="zh-CN"/>
        </w:rPr>
      </w:pPr>
    </w:p>
    <w:sectPr w:rsidR="003A7A4D" w:rsidSect="007A71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40" w:code="9"/>
      <w:pgMar w:top="720" w:right="720" w:bottom="1077" w:left="720" w:header="431" w:footer="431" w:gutter="357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4531E1" w14:textId="77777777" w:rsidR="001D081A" w:rsidRDefault="001D081A">
      <w:r>
        <w:separator/>
      </w:r>
    </w:p>
  </w:endnote>
  <w:endnote w:type="continuationSeparator" w:id="0">
    <w:p w14:paraId="45934DCA" w14:textId="77777777" w:rsidR="001D081A" w:rsidRDefault="001D0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Helvetica Neue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ook Antiqua">
    <w:altName w:val="苹方-简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051B16" w14:textId="1774D1E2" w:rsidR="000307CB" w:rsidRDefault="000307CB">
    <w:pPr>
      <w:pStyle w:val="a9"/>
    </w:pPr>
    <w:r>
      <w:rPr>
        <w:noProof/>
      </w:rPr>
      <mc:AlternateContent>
        <mc:Choice Requires="wps">
          <w:drawing>
            <wp:anchor distT="0" distB="0" distL="0" distR="0" simplePos="0" relativeHeight="251722752" behindDoc="0" locked="0" layoutInCell="1" allowOverlap="1" wp14:anchorId="77A49A73" wp14:editId="4480826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7780" b="0"/>
              <wp:wrapNone/>
              <wp:docPr id="11" name="文本框 11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2D9FAA" w14:textId="77530609" w:rsidR="000307CB" w:rsidRPr="000307CB" w:rsidRDefault="000307CB" w:rsidP="000307C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0307C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A49A73" id="_x0000_t202" coordsize="21600,21600" o:spt="202" path="m,l,21600r21600,l21600,xe">
              <v:stroke joinstyle="miter"/>
              <v:path gradientshapeok="t" o:connecttype="rect"/>
            </v:shapetype>
            <v:shape id="文本框 11" o:spid="_x0000_s1034" type="#_x0000_t202" alt="Confidential - Oracle Restricted" style="position:absolute;margin-left:0;margin-top:0;width:34.95pt;height:34.95pt;z-index:2517227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4uqEA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/H7vdQnXEoB/2+veWbBktvmQ8vzOGCcQ4UbXjG&#10;QypoSwoDoqQG9+Nv9hiPvKOXkhYFU1KDiqZEfTO4j9linudRYOmGwI1gn8D0Ll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IHTi6oQAgAAIQ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3E2D9FAA" w14:textId="77530609" w:rsidR="000307CB" w:rsidRPr="000307CB" w:rsidRDefault="000307CB" w:rsidP="000307C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0307C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354F30" w14:textId="6970717B" w:rsidR="003741E9" w:rsidRDefault="000307CB">
    <w:pPr>
      <w:pStyle w:val="a9"/>
      <w:framePr w:wrap="auto" w:vAnchor="text" w:hAnchor="margin" w:xAlign="right" w:y="1"/>
      <w:rPr>
        <w:rStyle w:val="af3"/>
      </w:rPr>
    </w:pPr>
    <w:r>
      <w:rPr>
        <w:noProof/>
      </w:rPr>
      <mc:AlternateContent>
        <mc:Choice Requires="wps">
          <w:drawing>
            <wp:anchor distT="0" distB="0" distL="0" distR="0" simplePos="0" relativeHeight="251723776" behindDoc="0" locked="0" layoutInCell="1" allowOverlap="1" wp14:anchorId="19BE5D3E" wp14:editId="6E1B60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7780" b="0"/>
              <wp:wrapNone/>
              <wp:docPr id="12" name="文本框 12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DBDC1B" w14:textId="6797B21A" w:rsidR="000307CB" w:rsidRPr="000307CB" w:rsidRDefault="000307CB" w:rsidP="000307C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0307C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BE5D3E" id="_x0000_t202" coordsize="21600,21600" o:spt="202" path="m,l,21600r21600,l21600,xe">
              <v:stroke joinstyle="miter"/>
              <v:path gradientshapeok="t" o:connecttype="rect"/>
            </v:shapetype>
            <v:shape id="文本框 12" o:spid="_x0000_s1035" type="#_x0000_t202" alt="Confidential - Oracle Restricted" style="position:absolute;margin-left:0;margin-top:0;width:34.95pt;height:34.95pt;z-index:2517237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AoiEA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e/G7vdQnXEoB/2+veWbBktvmQ8vzOGCcQ4UbXjG&#10;QypoSwoDoqQG9+Nv9hiPvKOXkhYFU1KDiqZEfTO4j9linudRYOmGwI1gn8D0Ll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HFcCiIQAgAAIQ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22DBDC1B" w14:textId="6797B21A" w:rsidR="000307CB" w:rsidRPr="000307CB" w:rsidRDefault="000307CB" w:rsidP="000307C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0307C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22BC386" w14:textId="77777777" w:rsidR="003741E9" w:rsidRDefault="003741E9" w:rsidP="00D8725F">
    <w:pPr>
      <w:pStyle w:val="a9"/>
      <w:ind w:right="200"/>
      <w:jc w:val="right"/>
      <w:rPr>
        <w:lang w:eastAsia="zh-CN"/>
      </w:rPr>
    </w:pPr>
  </w:p>
  <w:p w14:paraId="53F8B269" w14:textId="77777777" w:rsidR="003D116B" w:rsidRDefault="003D116B" w:rsidP="003D116B">
    <w:pPr>
      <w:pStyle w:val="a9"/>
      <w:pBdr>
        <w:top w:val="single" w:sz="4" w:space="1" w:color="auto"/>
      </w:pBdr>
      <w:tabs>
        <w:tab w:val="right" w:pos="9898"/>
        <w:tab w:val="right" w:pos="10440"/>
      </w:tabs>
      <w:jc w:val="both"/>
    </w:pPr>
    <w:r>
      <w:rPr>
        <w:rFonts w:ascii="黑体" w:eastAsia="黑体" w:hint="eastAsia"/>
        <w:sz w:val="18"/>
        <w:szCs w:val="18"/>
      </w:rPr>
      <w:t>Oracle Customer Success Services</w:t>
    </w:r>
    <w:r>
      <w:rPr>
        <w:rFonts w:ascii="黑体" w:eastAsia="黑体"/>
        <w:sz w:val="18"/>
        <w:szCs w:val="18"/>
      </w:rPr>
      <w:tab/>
      <w:t xml:space="preserve">            </w:t>
    </w:r>
    <w:r>
      <w:rPr>
        <w:rFonts w:ascii="黑体" w:eastAsia="黑体"/>
        <w:sz w:val="15"/>
      </w:rPr>
      <w:t xml:space="preserve">                                                                     </w:t>
    </w:r>
    <w:r>
      <w:rPr>
        <w:rFonts w:ascii="黑体" w:eastAsia="黑体" w:hint="eastAsia"/>
        <w:sz w:val="15"/>
      </w:rPr>
      <w:t>第</w:t>
    </w:r>
    <w:r>
      <w:rPr>
        <w:rStyle w:val="af3"/>
        <w:rFonts w:eastAsia="黑体"/>
      </w:rPr>
      <w:fldChar w:fldCharType="begin"/>
    </w:r>
    <w:r>
      <w:rPr>
        <w:rStyle w:val="af3"/>
        <w:rFonts w:eastAsia="黑体"/>
      </w:rPr>
      <w:instrText xml:space="preserve"> PAGE </w:instrText>
    </w:r>
    <w:r>
      <w:rPr>
        <w:rStyle w:val="af3"/>
        <w:rFonts w:eastAsia="黑体"/>
      </w:rPr>
      <w:fldChar w:fldCharType="separate"/>
    </w:r>
    <w:r>
      <w:rPr>
        <w:rStyle w:val="af3"/>
        <w:rFonts w:eastAsia="黑体"/>
      </w:rPr>
      <w:t>2</w:t>
    </w:r>
    <w:r>
      <w:rPr>
        <w:rStyle w:val="af3"/>
        <w:rFonts w:eastAsia="黑体"/>
      </w:rPr>
      <w:fldChar w:fldCharType="end"/>
    </w:r>
    <w:r>
      <w:rPr>
        <w:rStyle w:val="af3"/>
        <w:rFonts w:ascii="黑体" w:eastAsia="黑体" w:hint="eastAsia"/>
      </w:rPr>
      <w:t>页</w:t>
    </w:r>
  </w:p>
  <w:p w14:paraId="06E151F8" w14:textId="77777777" w:rsidR="003741E9" w:rsidRDefault="003741E9" w:rsidP="00D8725F">
    <w:pPr>
      <w:pStyle w:val="a9"/>
      <w:ind w:firstLine="720"/>
    </w:pPr>
  </w:p>
  <w:p w14:paraId="0D12592F" w14:textId="77777777" w:rsidR="003741E9" w:rsidRDefault="003741E9">
    <w:pPr>
      <w:rPr>
        <w:rFonts w:ascii="华文中宋" w:eastAsia="华文中宋" w:hAnsi="华文中宋" w:hint="eastAsia"/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176096" w14:textId="7E26B1A9" w:rsidR="000307CB" w:rsidRDefault="000307CB">
    <w:pPr>
      <w:pStyle w:val="a9"/>
    </w:pPr>
    <w:r>
      <w:rPr>
        <w:noProof/>
      </w:rPr>
      <mc:AlternateContent>
        <mc:Choice Requires="wps">
          <w:drawing>
            <wp:anchor distT="0" distB="0" distL="0" distR="0" simplePos="0" relativeHeight="251721728" behindDoc="0" locked="0" layoutInCell="1" allowOverlap="1" wp14:anchorId="2D7A89F8" wp14:editId="43C348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7780" b="0"/>
              <wp:wrapNone/>
              <wp:docPr id="10" name="文本框 10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64B33F" w14:textId="013D3961" w:rsidR="000307CB" w:rsidRPr="000307CB" w:rsidRDefault="000307CB" w:rsidP="000307C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0307C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7A89F8"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37" type="#_x0000_t202" alt="Confidential - Oracle Restricted" style="position:absolute;margin-left:0;margin-top:0;width:34.95pt;height:34.95pt;z-index:2517217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P0rDwIAACI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Tn8Zfw/VGbdy0BPuLd802HvLfHhhDhnGRVC14RkP&#10;qaAtKQwWJTW4H3/zx3wEHqOUtKiYkhqUNCXqm0FCZot5nkeFpRsabjT2yZje5YsYN0f9ACjGKb4L&#10;y5MZk4MaTelAv6Go17Ebhpjh2LOk+9F8CL1+8VFwsV6nJBSTZWFrdpbH0hG0iOhr98acHWAPyNcT&#10;jJpixTv0+9z4p7frY0AOEjUR4B7NAXcUYiJ3eDRR6b/eU9b1aa9+Ag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N1j9Kw8CAAAi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1B64B33F" w14:textId="013D3961" w:rsidR="000307CB" w:rsidRPr="000307CB" w:rsidRDefault="000307CB" w:rsidP="000307C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0307C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0E4484" w14:textId="77777777" w:rsidR="001D081A" w:rsidRDefault="001D081A">
      <w:r>
        <w:separator/>
      </w:r>
    </w:p>
  </w:footnote>
  <w:footnote w:type="continuationSeparator" w:id="0">
    <w:p w14:paraId="34A00D09" w14:textId="77777777" w:rsidR="001D081A" w:rsidRDefault="001D08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4D3E66" w14:textId="32018519" w:rsidR="003741E9" w:rsidRDefault="000307CB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716608" behindDoc="0" locked="0" layoutInCell="1" allowOverlap="1" wp14:anchorId="7F5BE9EB" wp14:editId="57E7B92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7780" b="6350"/>
              <wp:wrapNone/>
              <wp:docPr id="5" name="文本框 5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42ECF3" w14:textId="45891027" w:rsidR="000307CB" w:rsidRPr="000307CB" w:rsidRDefault="000307CB" w:rsidP="000307C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0307C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5BE9EB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32" type="#_x0000_t202" alt="Confidential - Oracle Restricted" style="position:absolute;margin-left:0;margin-top:0;width:34.95pt;height:34.95pt;z-index:25171660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7UhcE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7F42ECF3" w14:textId="45891027" w:rsidR="000307CB" w:rsidRPr="000307CB" w:rsidRDefault="000307CB" w:rsidP="000307C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0307C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w:pict w14:anchorId="41070D4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8212489" o:spid="_x0000_s1027" type="#_x0000_t136" alt="" style="position:absolute;margin-left:0;margin-top:0;width:569.4pt;height:113.85pt;rotation:315;z-index:-2516070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宋体&quot;;font-size:1pt" string="ORACLE CS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CECBA" w14:textId="79A09819" w:rsidR="003741E9" w:rsidRDefault="000307CB">
    <w:pPr>
      <w:pStyle w:val="ab"/>
      <w:rPr>
        <w:rFonts w:ascii="Arial" w:hAnsi="Arial" w:cs="Arial"/>
        <w:b/>
      </w:rPr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0" distR="0" simplePos="0" relativeHeight="251717632" behindDoc="0" locked="0" layoutInCell="1" allowOverlap="1" wp14:anchorId="20F7EA40" wp14:editId="435F504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7780" b="6350"/>
              <wp:wrapNone/>
              <wp:docPr id="6" name="文本框 6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C8FEA3" w14:textId="36DD7E4B" w:rsidR="000307CB" w:rsidRPr="000307CB" w:rsidRDefault="000307CB" w:rsidP="000307C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0307C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F7EA40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33" type="#_x0000_t202" alt="Confidential - Oracle Restricted" style="position:absolute;margin-left:0;margin-top:0;width:34.95pt;height:34.95pt;z-index:25171763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BL3ZaM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21C8FEA3" w14:textId="36DD7E4B" w:rsidR="000307CB" w:rsidRPr="000307CB" w:rsidRDefault="000307CB" w:rsidP="000307C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0307C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Times New Roman" w:hAnsi="Times New Roman"/>
        <w:noProof/>
      </w:rPr>
      <w:pict w14:anchorId="469576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8212490" o:spid="_x0000_s1026" type="#_x0000_t136" alt="" style="position:absolute;margin-left:0;margin-top:0;width:569.4pt;height:113.85pt;rotation:315;z-index:-25160499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宋体&quot;;font-size:1pt" string="ORACLE CS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CF8C30" w14:textId="0B5A8E22" w:rsidR="003741E9" w:rsidRDefault="000307CB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715584" behindDoc="0" locked="0" layoutInCell="1" allowOverlap="1" wp14:anchorId="2C0B716A" wp14:editId="36C2F81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7780" b="6350"/>
              <wp:wrapNone/>
              <wp:docPr id="4" name="文本框 4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90EEEA" w14:textId="112A7588" w:rsidR="000307CB" w:rsidRPr="000307CB" w:rsidRDefault="000307CB" w:rsidP="000307C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0307C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B716A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36" type="#_x0000_t202" alt="Confidential - Oracle Restricted" style="position:absolute;margin-left:0;margin-top:0;width:34.95pt;height:34.95pt;z-index:25171558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" filled="f" stroked="f">
              <v:textbox style="mso-fit-shape-to-text:t" inset="20pt,15pt,0,0">
                <w:txbxContent>
                  <w:p w14:paraId="5690EEEA" w14:textId="112A7588" w:rsidR="000307CB" w:rsidRPr="000307CB" w:rsidRDefault="000307CB" w:rsidP="000307C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0307C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w:pict w14:anchorId="6EFA47D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8212488" o:spid="_x0000_s1025" type="#_x0000_t136" alt="" style="position:absolute;margin-left:0;margin-top:0;width:569.4pt;height:113.85pt;rotation:315;z-index:-25160908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宋体&quot;;font-size:1pt" string="ORACLE CS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7CC40250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00000F"/>
    <w:multiLevelType w:val="multilevel"/>
    <w:tmpl w:val="031CC334"/>
    <w:lvl w:ilvl="0">
      <w:start w:val="1"/>
      <w:numFmt w:val="decimal"/>
      <w:lvlText w:val="%1."/>
      <w:lvlJc w:val="left"/>
      <w:pPr>
        <w:tabs>
          <w:tab w:val="num" w:pos="1152"/>
        </w:tabs>
        <w:ind w:left="1152" w:hanging="432"/>
      </w:pPr>
      <w:rPr>
        <w:rFonts w:ascii="Times New Roman" w:hAnsi="Times New Roman" w:cs="Times New Roman" w:hint="eastAsia"/>
      </w:rPr>
    </w:lvl>
    <w:lvl w:ilvl="1">
      <w:start w:val="1"/>
      <w:numFmt w:val="decimal"/>
      <w:lvlText w:val="%1.%2"/>
      <w:lvlJc w:val="left"/>
      <w:pPr>
        <w:tabs>
          <w:tab w:val="num" w:pos="1296"/>
        </w:tabs>
        <w:ind w:left="1296" w:hanging="576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eastAsia"/>
      </w:rPr>
    </w:lvl>
    <w:lvl w:ilvl="3">
      <w:start w:val="1"/>
      <w:numFmt w:val="decimal"/>
      <w:lvlText w:val="%1%2.%3.%4."/>
      <w:lvlJc w:val="left"/>
      <w:pPr>
        <w:tabs>
          <w:tab w:val="num" w:pos="720"/>
        </w:tabs>
        <w:ind w:left="1008" w:firstLine="0"/>
      </w:pPr>
      <w:rPr>
        <w:rFonts w:ascii="Times New Roman" w:hAnsi="Times New Roman" w:cs="Times New Roman" w:hint="eastAsia"/>
      </w:rPr>
    </w:lvl>
    <w:lvl w:ilvl="4">
      <w:start w:val="1"/>
      <w:numFmt w:val="decimal"/>
      <w:lvlText w:val="%1%2.%3.%4.%5."/>
      <w:lvlJc w:val="left"/>
      <w:pPr>
        <w:tabs>
          <w:tab w:val="num" w:pos="1728"/>
        </w:tabs>
        <w:ind w:left="1728" w:hanging="1008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1872"/>
        </w:tabs>
        <w:ind w:left="1872" w:hanging="1152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ascii="Times New Roman" w:hAnsi="Times New Roman" w:cs="Times New Roman" w:hint="eastAsia"/>
      </w:rPr>
    </w:lvl>
  </w:abstractNum>
  <w:abstractNum w:abstractNumId="2" w15:restartNumberingAfterBreak="0">
    <w:nsid w:val="04DD47FA"/>
    <w:multiLevelType w:val="multilevel"/>
    <w:tmpl w:val="BB8A153C"/>
    <w:lvl w:ilvl="0">
      <w:start w:val="1"/>
      <w:numFmt w:val="decimal"/>
      <w:pStyle w:val="1"/>
      <w:lvlText w:val="%1."/>
      <w:lvlJc w:val="left"/>
      <w:pPr>
        <w:ind w:left="420" w:hanging="420"/>
      </w:pPr>
    </w:lvl>
    <w:lvl w:ilvl="1">
      <w:start w:val="1"/>
      <w:numFmt w:val="decimal"/>
      <w:pStyle w:val="2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B5E4F44"/>
    <w:multiLevelType w:val="hybridMultilevel"/>
    <w:tmpl w:val="5754CBE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C9E3426"/>
    <w:multiLevelType w:val="hybridMultilevel"/>
    <w:tmpl w:val="CB728408"/>
    <w:lvl w:ilvl="0" w:tplc="04090001">
      <w:start w:val="1"/>
      <w:numFmt w:val="bullet"/>
      <w:lvlText w:val=""/>
      <w:lvlJc w:val="left"/>
      <w:pPr>
        <w:ind w:left="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20"/>
      </w:pPr>
      <w:rPr>
        <w:rFonts w:ascii="Wingdings" w:hAnsi="Wingdings" w:hint="default"/>
      </w:rPr>
    </w:lvl>
  </w:abstractNum>
  <w:abstractNum w:abstractNumId="5" w15:restartNumberingAfterBreak="0">
    <w:nsid w:val="186917E8"/>
    <w:multiLevelType w:val="multilevel"/>
    <w:tmpl w:val="B0E2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65905"/>
    <w:multiLevelType w:val="hybridMultilevel"/>
    <w:tmpl w:val="A6ACC4E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9157543"/>
    <w:multiLevelType w:val="hybridMultilevel"/>
    <w:tmpl w:val="934EB552"/>
    <w:lvl w:ilvl="0" w:tplc="04090005">
      <w:start w:val="1"/>
      <w:numFmt w:val="bullet"/>
      <w:lvlText w:val="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 w15:restartNumberingAfterBreak="0">
    <w:nsid w:val="1B391035"/>
    <w:multiLevelType w:val="hybridMultilevel"/>
    <w:tmpl w:val="F56A73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BC03E72"/>
    <w:multiLevelType w:val="hybridMultilevel"/>
    <w:tmpl w:val="A5A647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655219"/>
    <w:multiLevelType w:val="hybridMultilevel"/>
    <w:tmpl w:val="D85AA67E"/>
    <w:lvl w:ilvl="0" w:tplc="F8B02D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0E3608E"/>
    <w:multiLevelType w:val="hybridMultilevel"/>
    <w:tmpl w:val="D592C206"/>
    <w:lvl w:ilvl="0" w:tplc="04090009">
      <w:start w:val="1"/>
      <w:numFmt w:val="bullet"/>
      <w:lvlText w:val="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2" w15:restartNumberingAfterBreak="0">
    <w:nsid w:val="20F04F80"/>
    <w:multiLevelType w:val="hybridMultilevel"/>
    <w:tmpl w:val="59B83B5C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24FB5B43"/>
    <w:multiLevelType w:val="multilevel"/>
    <w:tmpl w:val="C526C316"/>
    <w:lvl w:ilvl="0">
      <w:start w:val="1"/>
      <w:numFmt w:val="decimal"/>
      <w:lvlText w:val="%1."/>
      <w:lvlJc w:val="left"/>
      <w:pPr>
        <w:ind w:left="3255" w:hanging="420"/>
      </w:pPr>
    </w:lvl>
    <w:lvl w:ilvl="1">
      <w:start w:val="1"/>
      <w:numFmt w:val="decimal"/>
      <w:isLgl/>
      <w:lvlText w:val="%1.%2"/>
      <w:lvlJc w:val="left"/>
      <w:pPr>
        <w:ind w:left="319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5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35" w:hanging="1800"/>
      </w:pPr>
      <w:rPr>
        <w:rFonts w:hint="default"/>
      </w:rPr>
    </w:lvl>
  </w:abstractNum>
  <w:abstractNum w:abstractNumId="14" w15:restartNumberingAfterBreak="0">
    <w:nsid w:val="25AA2368"/>
    <w:multiLevelType w:val="hybridMultilevel"/>
    <w:tmpl w:val="09486316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5" w15:restartNumberingAfterBreak="0">
    <w:nsid w:val="2E3D0433"/>
    <w:multiLevelType w:val="hybridMultilevel"/>
    <w:tmpl w:val="B4E075EC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02E17A1"/>
    <w:multiLevelType w:val="multilevel"/>
    <w:tmpl w:val="CBD098E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3"/>
      <w:lvlText w:val="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EEE73F5"/>
    <w:multiLevelType w:val="hybridMultilevel"/>
    <w:tmpl w:val="3E6E4D42"/>
    <w:lvl w:ilvl="0" w:tplc="504A8BD2">
      <w:start w:val="1"/>
      <w:numFmt w:val="decimal"/>
      <w:pStyle w:val="4"/>
      <w:lvlText w:val="%1."/>
      <w:lvlJc w:val="left"/>
      <w:pPr>
        <w:tabs>
          <w:tab w:val="num" w:pos="1260"/>
        </w:tabs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8" w15:restartNumberingAfterBreak="0">
    <w:nsid w:val="416749A8"/>
    <w:multiLevelType w:val="hybridMultilevel"/>
    <w:tmpl w:val="03B6B028"/>
    <w:lvl w:ilvl="0" w:tplc="8730D00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41935429"/>
    <w:multiLevelType w:val="hybridMultilevel"/>
    <w:tmpl w:val="01A8C986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423C2D73"/>
    <w:multiLevelType w:val="hybridMultilevel"/>
    <w:tmpl w:val="83E6A60A"/>
    <w:lvl w:ilvl="0" w:tplc="5AF4B256">
      <w:start w:val="1"/>
      <w:numFmt w:val="bullet"/>
      <w:lvlText w:val="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1" w15:restartNumberingAfterBreak="0">
    <w:nsid w:val="441479B9"/>
    <w:multiLevelType w:val="hybridMultilevel"/>
    <w:tmpl w:val="9D2E758E"/>
    <w:lvl w:ilvl="0" w:tplc="AF668DFC">
      <w:start w:val="1"/>
      <w:numFmt w:val="decimal"/>
      <w:lvlText w:val="%1、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3675"/>
        </w:tabs>
        <w:ind w:left="36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095"/>
        </w:tabs>
        <w:ind w:left="40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15"/>
        </w:tabs>
        <w:ind w:left="45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935"/>
        </w:tabs>
        <w:ind w:left="49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55"/>
        </w:tabs>
        <w:ind w:left="53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75"/>
        </w:tabs>
        <w:ind w:left="57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6195"/>
        </w:tabs>
        <w:ind w:left="61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15"/>
        </w:tabs>
        <w:ind w:left="6615" w:hanging="420"/>
      </w:pPr>
    </w:lvl>
  </w:abstractNum>
  <w:abstractNum w:abstractNumId="22" w15:restartNumberingAfterBreak="0">
    <w:nsid w:val="451F7B38"/>
    <w:multiLevelType w:val="hybridMultilevel"/>
    <w:tmpl w:val="AB8485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4AEE44BC"/>
    <w:multiLevelType w:val="hybridMultilevel"/>
    <w:tmpl w:val="825691E0"/>
    <w:lvl w:ilvl="0" w:tplc="D2CC7210">
      <w:start w:val="1"/>
      <w:numFmt w:val="bullet"/>
      <w:pStyle w:val="a0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4F263AE7"/>
    <w:multiLevelType w:val="multilevel"/>
    <w:tmpl w:val="BC76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064F65"/>
    <w:multiLevelType w:val="hybridMultilevel"/>
    <w:tmpl w:val="2AE859B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56AF4192"/>
    <w:multiLevelType w:val="multilevel"/>
    <w:tmpl w:val="75BA0140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0" w:firstLine="0"/>
      </w:pPr>
      <w:rPr>
        <w:rFonts w:ascii="Tahoma" w:hAnsi="Tahoma" w:hint="default"/>
      </w:rPr>
    </w:lvl>
    <w:lvl w:ilvl="1">
      <w:start w:val="1"/>
      <w:numFmt w:val="decimal"/>
      <w:pStyle w:val="20"/>
      <w:lvlText w:val="%1.%2"/>
      <w:lvlJc w:val="left"/>
      <w:pPr>
        <w:tabs>
          <w:tab w:val="num" w:pos="720"/>
        </w:tabs>
        <w:ind w:left="0" w:firstLine="0"/>
      </w:pPr>
      <w:rPr>
        <w:rFonts w:ascii="Tahoma" w:hAnsi="Tahom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none"/>
      <w:pStyle w:val="40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7" w15:restartNumberingAfterBreak="0">
    <w:nsid w:val="5EF06100"/>
    <w:multiLevelType w:val="hybridMultilevel"/>
    <w:tmpl w:val="356CF154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5FAC0B3E"/>
    <w:multiLevelType w:val="multilevel"/>
    <w:tmpl w:val="62B8BF26"/>
    <w:lvl w:ilvl="0">
      <w:start w:val="1"/>
      <w:numFmt w:val="decimal"/>
      <w:pStyle w:val="a1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1F40F65"/>
    <w:multiLevelType w:val="hybridMultilevel"/>
    <w:tmpl w:val="70F6FB50"/>
    <w:lvl w:ilvl="0" w:tplc="04090001">
      <w:start w:val="1"/>
      <w:numFmt w:val="bullet"/>
      <w:lvlText w:val=""/>
      <w:lvlJc w:val="left"/>
      <w:pPr>
        <w:ind w:left="373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15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57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99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41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83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25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67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092" w:hanging="420"/>
      </w:pPr>
      <w:rPr>
        <w:rFonts w:ascii="Wingdings" w:hAnsi="Wingdings" w:hint="default"/>
      </w:rPr>
    </w:lvl>
  </w:abstractNum>
  <w:abstractNum w:abstractNumId="30" w15:restartNumberingAfterBreak="0">
    <w:nsid w:val="6552418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65720208"/>
    <w:multiLevelType w:val="hybridMultilevel"/>
    <w:tmpl w:val="2428788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85E3C73"/>
    <w:multiLevelType w:val="hybridMultilevel"/>
    <w:tmpl w:val="402E7AE8"/>
    <w:lvl w:ilvl="0" w:tplc="80B898BE">
      <w:numFmt w:val="bullet"/>
      <w:lvlText w:val="◆"/>
      <w:lvlJc w:val="left"/>
      <w:pPr>
        <w:ind w:left="660" w:hanging="360"/>
      </w:pPr>
      <w:rPr>
        <w:rFonts w:ascii="华文中宋" w:eastAsia="华文中宋" w:hAnsi="华文中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20"/>
      </w:pPr>
      <w:rPr>
        <w:rFonts w:ascii="Wingdings" w:hAnsi="Wingdings" w:hint="default"/>
      </w:rPr>
    </w:lvl>
  </w:abstractNum>
  <w:abstractNum w:abstractNumId="33" w15:restartNumberingAfterBreak="0">
    <w:nsid w:val="69FB1B6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 w15:restartNumberingAfterBreak="0">
    <w:nsid w:val="6D617EE7"/>
    <w:multiLevelType w:val="hybridMultilevel"/>
    <w:tmpl w:val="8A1A6720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5" w15:restartNumberingAfterBreak="0">
    <w:nsid w:val="78B506F6"/>
    <w:multiLevelType w:val="hybridMultilevel"/>
    <w:tmpl w:val="63DEA9D0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6" w15:restartNumberingAfterBreak="0">
    <w:nsid w:val="79E100AC"/>
    <w:multiLevelType w:val="hybridMultilevel"/>
    <w:tmpl w:val="379CD324"/>
    <w:lvl w:ilvl="0" w:tplc="73A286F0">
      <w:start w:val="1"/>
      <w:numFmt w:val="decimal"/>
      <w:lvlText w:val="%1)"/>
      <w:lvlJc w:val="left"/>
      <w:pPr>
        <w:ind w:left="975" w:hanging="5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434784991">
    <w:abstractNumId w:val="21"/>
  </w:num>
  <w:num w:numId="2" w16cid:durableId="18360304">
    <w:abstractNumId w:val="2"/>
  </w:num>
  <w:num w:numId="3" w16cid:durableId="394933623">
    <w:abstractNumId w:val="26"/>
  </w:num>
  <w:num w:numId="4" w16cid:durableId="915287291">
    <w:abstractNumId w:val="22"/>
  </w:num>
  <w:num w:numId="5" w16cid:durableId="1607230530">
    <w:abstractNumId w:val="13"/>
  </w:num>
  <w:num w:numId="6" w16cid:durableId="313025881">
    <w:abstractNumId w:val="9"/>
  </w:num>
  <w:num w:numId="7" w16cid:durableId="1074353112">
    <w:abstractNumId w:val="29"/>
  </w:num>
  <w:num w:numId="8" w16cid:durableId="1564178060">
    <w:abstractNumId w:val="31"/>
  </w:num>
  <w:num w:numId="9" w16cid:durableId="1715620899">
    <w:abstractNumId w:val="17"/>
  </w:num>
  <w:num w:numId="10" w16cid:durableId="866333619">
    <w:abstractNumId w:val="1"/>
  </w:num>
  <w:num w:numId="11" w16cid:durableId="1059986398">
    <w:abstractNumId w:val="23"/>
  </w:num>
  <w:num w:numId="12" w16cid:durableId="500779064">
    <w:abstractNumId w:val="28"/>
  </w:num>
  <w:num w:numId="13" w16cid:durableId="765929260">
    <w:abstractNumId w:val="0"/>
  </w:num>
  <w:num w:numId="14" w16cid:durableId="1309359056">
    <w:abstractNumId w:val="8"/>
  </w:num>
  <w:num w:numId="15" w16cid:durableId="1624649706">
    <w:abstractNumId w:val="4"/>
  </w:num>
  <w:num w:numId="16" w16cid:durableId="925574998">
    <w:abstractNumId w:val="32"/>
  </w:num>
  <w:num w:numId="17" w16cid:durableId="166985909">
    <w:abstractNumId w:val="34"/>
  </w:num>
  <w:num w:numId="18" w16cid:durableId="141120154">
    <w:abstractNumId w:val="12"/>
  </w:num>
  <w:num w:numId="19" w16cid:durableId="259917362">
    <w:abstractNumId w:val="6"/>
  </w:num>
  <w:num w:numId="20" w16cid:durableId="814301912">
    <w:abstractNumId w:val="7"/>
  </w:num>
  <w:num w:numId="21" w16cid:durableId="580220935">
    <w:abstractNumId w:val="15"/>
  </w:num>
  <w:num w:numId="22" w16cid:durableId="1742869216">
    <w:abstractNumId w:val="5"/>
  </w:num>
  <w:num w:numId="23" w16cid:durableId="870145172">
    <w:abstractNumId w:val="24"/>
  </w:num>
  <w:num w:numId="24" w16cid:durableId="1408648294">
    <w:abstractNumId w:val="35"/>
  </w:num>
  <w:num w:numId="25" w16cid:durableId="489298443">
    <w:abstractNumId w:val="19"/>
  </w:num>
  <w:num w:numId="26" w16cid:durableId="1569073409">
    <w:abstractNumId w:val="20"/>
  </w:num>
  <w:num w:numId="27" w16cid:durableId="376205516">
    <w:abstractNumId w:val="33"/>
  </w:num>
  <w:num w:numId="28" w16cid:durableId="230042758">
    <w:abstractNumId w:val="16"/>
  </w:num>
  <w:num w:numId="29" w16cid:durableId="1185359574">
    <w:abstractNumId w:val="2"/>
  </w:num>
  <w:num w:numId="30" w16cid:durableId="1420366609">
    <w:abstractNumId w:val="11"/>
  </w:num>
  <w:num w:numId="31" w16cid:durableId="1540126260">
    <w:abstractNumId w:val="2"/>
  </w:num>
  <w:num w:numId="32" w16cid:durableId="1924754296">
    <w:abstractNumId w:val="2"/>
  </w:num>
  <w:num w:numId="33" w16cid:durableId="429350196">
    <w:abstractNumId w:val="25"/>
  </w:num>
  <w:num w:numId="34" w16cid:durableId="517432276">
    <w:abstractNumId w:val="10"/>
  </w:num>
  <w:num w:numId="35" w16cid:durableId="1908682031">
    <w:abstractNumId w:val="2"/>
  </w:num>
  <w:num w:numId="36" w16cid:durableId="1123813894">
    <w:abstractNumId w:val="2"/>
  </w:num>
  <w:num w:numId="37" w16cid:durableId="392312476">
    <w:abstractNumId w:val="36"/>
  </w:num>
  <w:num w:numId="38" w16cid:durableId="1191411385">
    <w:abstractNumId w:val="2"/>
  </w:num>
  <w:num w:numId="39" w16cid:durableId="1895770425">
    <w:abstractNumId w:val="2"/>
  </w:num>
  <w:num w:numId="40" w16cid:durableId="587083695">
    <w:abstractNumId w:val="2"/>
  </w:num>
  <w:num w:numId="41" w16cid:durableId="1921404962">
    <w:abstractNumId w:val="27"/>
  </w:num>
  <w:num w:numId="42" w16cid:durableId="1945727927">
    <w:abstractNumId w:val="14"/>
  </w:num>
  <w:num w:numId="43" w16cid:durableId="987199844">
    <w:abstractNumId w:val="2"/>
  </w:num>
  <w:num w:numId="44" w16cid:durableId="1466695746">
    <w:abstractNumId w:val="3"/>
  </w:num>
  <w:num w:numId="45" w16cid:durableId="1270701253">
    <w:abstractNumId w:val="18"/>
  </w:num>
  <w:num w:numId="46" w16cid:durableId="989822635">
    <w:abstractNumId w:val="2"/>
  </w:num>
  <w:num w:numId="47" w16cid:durableId="1836534825">
    <w:abstractNumId w:val="2"/>
  </w:num>
  <w:num w:numId="48" w16cid:durableId="76873741">
    <w:abstractNumId w:val="2"/>
  </w:num>
  <w:num w:numId="49" w16cid:durableId="1446845358">
    <w:abstractNumId w:val="2"/>
  </w:num>
  <w:num w:numId="50" w16cid:durableId="640156949">
    <w:abstractNumId w:val="2"/>
  </w:num>
  <w:num w:numId="51" w16cid:durableId="1587614623">
    <w:abstractNumId w:val="2"/>
  </w:num>
  <w:num w:numId="52" w16cid:durableId="2017418902">
    <w:abstractNumId w:val="30"/>
  </w:num>
  <w:num w:numId="53" w16cid:durableId="1836337306">
    <w:abstractNumId w:val="2"/>
  </w:num>
  <w:num w:numId="54" w16cid:durableId="2146267607">
    <w:abstractNumId w:val="2"/>
  </w:num>
  <w:num w:numId="55" w16cid:durableId="2049254229">
    <w:abstractNumId w:val="2"/>
  </w:num>
  <w:num w:numId="56" w16cid:durableId="1878469664">
    <w:abstractNumId w:val="2"/>
  </w:num>
  <w:num w:numId="57" w16cid:durableId="233593750">
    <w:abstractNumId w:val="2"/>
  </w:num>
  <w:num w:numId="58" w16cid:durableId="323171433">
    <w:abstractNumId w:val="2"/>
  </w:num>
  <w:num w:numId="59" w16cid:durableId="571089663">
    <w:abstractNumId w:val="2"/>
  </w:num>
  <w:num w:numId="60" w16cid:durableId="250284016">
    <w:abstractNumId w:val="2"/>
  </w:num>
  <w:num w:numId="61" w16cid:durableId="601105415">
    <w:abstractNumId w:val="2"/>
  </w:num>
  <w:num w:numId="62" w16cid:durableId="868494839">
    <w:abstractNumId w:val="2"/>
  </w:num>
  <w:num w:numId="63" w16cid:durableId="632298030">
    <w:abstractNumId w:val="2"/>
  </w:num>
  <w:num w:numId="64" w16cid:durableId="635188501">
    <w:abstractNumId w:val="2"/>
  </w:num>
  <w:num w:numId="65" w16cid:durableId="1986008157">
    <w:abstractNumId w:val="2"/>
  </w:num>
  <w:num w:numId="66" w16cid:durableId="1347369715">
    <w:abstractNumId w:val="2"/>
  </w:num>
  <w:num w:numId="67" w16cid:durableId="244148246">
    <w:abstractNumId w:val="2"/>
  </w:num>
  <w:num w:numId="68" w16cid:durableId="1655640018">
    <w:abstractNumId w:val="2"/>
  </w:num>
  <w:num w:numId="69" w16cid:durableId="1423919455">
    <w:abstractNumId w:val="2"/>
  </w:num>
  <w:num w:numId="70" w16cid:durableId="1732534094">
    <w:abstractNumId w:val="2"/>
  </w:num>
  <w:num w:numId="71" w16cid:durableId="1583099135">
    <w:abstractNumId w:val="2"/>
  </w:num>
  <w:num w:numId="72" w16cid:durableId="2053651496">
    <w:abstractNumId w:val="2"/>
  </w:num>
  <w:num w:numId="73" w16cid:durableId="1693875884">
    <w:abstractNumId w:val="2"/>
  </w:num>
  <w:num w:numId="74" w16cid:durableId="597252854">
    <w:abstractNumId w:val="2"/>
  </w:num>
  <w:num w:numId="75" w16cid:durableId="1405251448">
    <w:abstractNumId w:val="2"/>
  </w:num>
  <w:num w:numId="76" w16cid:durableId="468744030">
    <w:abstractNumId w:val="2"/>
  </w:num>
  <w:num w:numId="77" w16cid:durableId="516694890">
    <w:abstractNumId w:val="2"/>
  </w:num>
  <w:num w:numId="78" w16cid:durableId="181289942">
    <w:abstractNumId w:val="2"/>
  </w:num>
  <w:num w:numId="79" w16cid:durableId="193152898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intFractionalCharacterWidth/>
  <w:bordersDoNotSurroundHeader/>
  <w:bordersDoNotSurroundFooter/>
  <w:hideSpellingErrors/>
  <w:proofState w:spelling="clean" w:grammar="clean"/>
  <w:attachedTemplate r:id="rId1"/>
  <w:linkStyles/>
  <w:defaultTabStop w:val="964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&lt;Approver 1&gt;" w:val="GSAM"/>
    <w:docVar w:name="&lt;Document Control Number&gt;" w:val="GOLD/&lt;cust&gt;/EB/nnn"/>
    <w:docVar w:name="&lt;Subject&gt;" w:val="Executive Briefing"/>
    <w:docVar w:name="AIM_Version" w:val="2.0.4"/>
    <w:docVar w:name="DocumentName" w:val="Project Document (Generic)"/>
    <w:docVar w:name="MenuFileStack" w:val="CDM.mnu|PJM.mnu|pjmMI.mnu|pjmMI.mnu"/>
    <w:docVar w:name="MenuNameStack" w:val="Main Menu|Project Management (PJM)|PJM Miscellaneous|Project Document (Generic)"/>
    <w:docVar w:name="r_Executive Briefing" w:val="&lt;Subject&gt;"/>
    <w:docVar w:name="r_GOLD/&lt;cust&gt;/EB/nnn" w:val="&lt;Document Control Number&gt;"/>
    <w:docVar w:name="r_GSAM" w:val="&lt;Approver 1&gt;"/>
    <w:docVar w:name="tmp_MenuTitle" w:val="PJM Miscellaneous||pjmMI.mnu"/>
  </w:docVars>
  <w:rsids>
    <w:rsidRoot w:val="007D1FF9"/>
    <w:rsid w:val="00002B44"/>
    <w:rsid w:val="00003963"/>
    <w:rsid w:val="0000520A"/>
    <w:rsid w:val="0000538C"/>
    <w:rsid w:val="00007095"/>
    <w:rsid w:val="000076DD"/>
    <w:rsid w:val="000107A9"/>
    <w:rsid w:val="0001083E"/>
    <w:rsid w:val="00010A97"/>
    <w:rsid w:val="000123BC"/>
    <w:rsid w:val="00012E2F"/>
    <w:rsid w:val="00012FDF"/>
    <w:rsid w:val="0001371D"/>
    <w:rsid w:val="0001538F"/>
    <w:rsid w:val="000165F7"/>
    <w:rsid w:val="00016E47"/>
    <w:rsid w:val="00016EFE"/>
    <w:rsid w:val="000229B2"/>
    <w:rsid w:val="0002306B"/>
    <w:rsid w:val="000231BB"/>
    <w:rsid w:val="0002422B"/>
    <w:rsid w:val="0002435C"/>
    <w:rsid w:val="00024563"/>
    <w:rsid w:val="00024DF6"/>
    <w:rsid w:val="00025711"/>
    <w:rsid w:val="00025DB8"/>
    <w:rsid w:val="000272F2"/>
    <w:rsid w:val="000307CB"/>
    <w:rsid w:val="00032BAD"/>
    <w:rsid w:val="000365B0"/>
    <w:rsid w:val="00037803"/>
    <w:rsid w:val="00037ABA"/>
    <w:rsid w:val="00037B2F"/>
    <w:rsid w:val="00040183"/>
    <w:rsid w:val="0004141C"/>
    <w:rsid w:val="000445E7"/>
    <w:rsid w:val="000459FD"/>
    <w:rsid w:val="000472C6"/>
    <w:rsid w:val="000508B8"/>
    <w:rsid w:val="00050CFE"/>
    <w:rsid w:val="00050E75"/>
    <w:rsid w:val="00051780"/>
    <w:rsid w:val="00054D5C"/>
    <w:rsid w:val="00054EA6"/>
    <w:rsid w:val="00054FBC"/>
    <w:rsid w:val="00055112"/>
    <w:rsid w:val="0005663A"/>
    <w:rsid w:val="00056C38"/>
    <w:rsid w:val="00056FC3"/>
    <w:rsid w:val="0005710A"/>
    <w:rsid w:val="00062185"/>
    <w:rsid w:val="0006298B"/>
    <w:rsid w:val="00064937"/>
    <w:rsid w:val="000651CE"/>
    <w:rsid w:val="000652BE"/>
    <w:rsid w:val="000661A7"/>
    <w:rsid w:val="00066797"/>
    <w:rsid w:val="00067B5E"/>
    <w:rsid w:val="00070F9C"/>
    <w:rsid w:val="0007121D"/>
    <w:rsid w:val="0007182E"/>
    <w:rsid w:val="000718A3"/>
    <w:rsid w:val="00071BDA"/>
    <w:rsid w:val="000740EE"/>
    <w:rsid w:val="0007478D"/>
    <w:rsid w:val="00074CF3"/>
    <w:rsid w:val="0007505A"/>
    <w:rsid w:val="00076A55"/>
    <w:rsid w:val="00077447"/>
    <w:rsid w:val="000778AA"/>
    <w:rsid w:val="00080283"/>
    <w:rsid w:val="0008057E"/>
    <w:rsid w:val="000806FB"/>
    <w:rsid w:val="00081A7D"/>
    <w:rsid w:val="00081CC7"/>
    <w:rsid w:val="00082D1F"/>
    <w:rsid w:val="00082E2D"/>
    <w:rsid w:val="0008317C"/>
    <w:rsid w:val="00084A25"/>
    <w:rsid w:val="00084E35"/>
    <w:rsid w:val="000854FB"/>
    <w:rsid w:val="0008632B"/>
    <w:rsid w:val="0008681C"/>
    <w:rsid w:val="000868B0"/>
    <w:rsid w:val="000907BE"/>
    <w:rsid w:val="00092666"/>
    <w:rsid w:val="0009271D"/>
    <w:rsid w:val="00092EDD"/>
    <w:rsid w:val="00096752"/>
    <w:rsid w:val="0009694B"/>
    <w:rsid w:val="000A070D"/>
    <w:rsid w:val="000A0C36"/>
    <w:rsid w:val="000A156F"/>
    <w:rsid w:val="000A2CED"/>
    <w:rsid w:val="000A320E"/>
    <w:rsid w:val="000A4234"/>
    <w:rsid w:val="000A4564"/>
    <w:rsid w:val="000A459C"/>
    <w:rsid w:val="000A4A39"/>
    <w:rsid w:val="000A7032"/>
    <w:rsid w:val="000A7907"/>
    <w:rsid w:val="000B1ECB"/>
    <w:rsid w:val="000B2DB3"/>
    <w:rsid w:val="000B3991"/>
    <w:rsid w:val="000B45A5"/>
    <w:rsid w:val="000B6577"/>
    <w:rsid w:val="000B6DF5"/>
    <w:rsid w:val="000B6E61"/>
    <w:rsid w:val="000B701D"/>
    <w:rsid w:val="000B7CC6"/>
    <w:rsid w:val="000C0618"/>
    <w:rsid w:val="000C1097"/>
    <w:rsid w:val="000C1AFE"/>
    <w:rsid w:val="000C2439"/>
    <w:rsid w:val="000C255F"/>
    <w:rsid w:val="000C2E2C"/>
    <w:rsid w:val="000C326D"/>
    <w:rsid w:val="000C353E"/>
    <w:rsid w:val="000C3A46"/>
    <w:rsid w:val="000C4AC5"/>
    <w:rsid w:val="000C5688"/>
    <w:rsid w:val="000C6780"/>
    <w:rsid w:val="000C6812"/>
    <w:rsid w:val="000D034E"/>
    <w:rsid w:val="000D12AC"/>
    <w:rsid w:val="000D161E"/>
    <w:rsid w:val="000D20B5"/>
    <w:rsid w:val="000D30BE"/>
    <w:rsid w:val="000D6DAD"/>
    <w:rsid w:val="000E08EF"/>
    <w:rsid w:val="000E138A"/>
    <w:rsid w:val="000E1C8A"/>
    <w:rsid w:val="000E24AD"/>
    <w:rsid w:val="000E33E1"/>
    <w:rsid w:val="000E3A7C"/>
    <w:rsid w:val="000E5755"/>
    <w:rsid w:val="000E575A"/>
    <w:rsid w:val="000E7571"/>
    <w:rsid w:val="000E7BA0"/>
    <w:rsid w:val="000F07EF"/>
    <w:rsid w:val="000F0D61"/>
    <w:rsid w:val="000F1E18"/>
    <w:rsid w:val="000F31F4"/>
    <w:rsid w:val="000F3873"/>
    <w:rsid w:val="000F5E37"/>
    <w:rsid w:val="000F72B3"/>
    <w:rsid w:val="00101A67"/>
    <w:rsid w:val="001035E0"/>
    <w:rsid w:val="00106ED4"/>
    <w:rsid w:val="0010722B"/>
    <w:rsid w:val="00107DA6"/>
    <w:rsid w:val="00115412"/>
    <w:rsid w:val="0011599B"/>
    <w:rsid w:val="0011660F"/>
    <w:rsid w:val="0011713C"/>
    <w:rsid w:val="001171D1"/>
    <w:rsid w:val="001175EA"/>
    <w:rsid w:val="001176BC"/>
    <w:rsid w:val="00117A38"/>
    <w:rsid w:val="0012015E"/>
    <w:rsid w:val="00120892"/>
    <w:rsid w:val="0012122C"/>
    <w:rsid w:val="0012170E"/>
    <w:rsid w:val="00121721"/>
    <w:rsid w:val="0012244C"/>
    <w:rsid w:val="00124A99"/>
    <w:rsid w:val="001254F5"/>
    <w:rsid w:val="00130579"/>
    <w:rsid w:val="00132952"/>
    <w:rsid w:val="00136217"/>
    <w:rsid w:val="00136707"/>
    <w:rsid w:val="001374DF"/>
    <w:rsid w:val="00137955"/>
    <w:rsid w:val="001404A5"/>
    <w:rsid w:val="001415B6"/>
    <w:rsid w:val="00141882"/>
    <w:rsid w:val="0014250D"/>
    <w:rsid w:val="001446BB"/>
    <w:rsid w:val="00144F05"/>
    <w:rsid w:val="00145A5C"/>
    <w:rsid w:val="00145AE6"/>
    <w:rsid w:val="001460AA"/>
    <w:rsid w:val="001473B6"/>
    <w:rsid w:val="00147754"/>
    <w:rsid w:val="001477EA"/>
    <w:rsid w:val="00150956"/>
    <w:rsid w:val="00151590"/>
    <w:rsid w:val="0015478F"/>
    <w:rsid w:val="0015483D"/>
    <w:rsid w:val="00154A58"/>
    <w:rsid w:val="00155D0A"/>
    <w:rsid w:val="00156A69"/>
    <w:rsid w:val="001613A3"/>
    <w:rsid w:val="001625AF"/>
    <w:rsid w:val="00163AF9"/>
    <w:rsid w:val="00165516"/>
    <w:rsid w:val="00165FCE"/>
    <w:rsid w:val="00170660"/>
    <w:rsid w:val="00171AC4"/>
    <w:rsid w:val="0017275D"/>
    <w:rsid w:val="001727BC"/>
    <w:rsid w:val="00172905"/>
    <w:rsid w:val="00172987"/>
    <w:rsid w:val="00175998"/>
    <w:rsid w:val="00175CC5"/>
    <w:rsid w:val="0017683C"/>
    <w:rsid w:val="0017684B"/>
    <w:rsid w:val="001776A1"/>
    <w:rsid w:val="00177D21"/>
    <w:rsid w:val="00180792"/>
    <w:rsid w:val="0018394D"/>
    <w:rsid w:val="00183D58"/>
    <w:rsid w:val="00184AB2"/>
    <w:rsid w:val="0018502E"/>
    <w:rsid w:val="001871AC"/>
    <w:rsid w:val="001871B8"/>
    <w:rsid w:val="0018792D"/>
    <w:rsid w:val="00191744"/>
    <w:rsid w:val="001953B2"/>
    <w:rsid w:val="00195E9F"/>
    <w:rsid w:val="00196A03"/>
    <w:rsid w:val="001970FF"/>
    <w:rsid w:val="001976A0"/>
    <w:rsid w:val="001A19B1"/>
    <w:rsid w:val="001A34F6"/>
    <w:rsid w:val="001A46C5"/>
    <w:rsid w:val="001A4B0C"/>
    <w:rsid w:val="001A564E"/>
    <w:rsid w:val="001A5CBE"/>
    <w:rsid w:val="001B0005"/>
    <w:rsid w:val="001B042F"/>
    <w:rsid w:val="001B073E"/>
    <w:rsid w:val="001B09AC"/>
    <w:rsid w:val="001B0D61"/>
    <w:rsid w:val="001B0DF1"/>
    <w:rsid w:val="001B155D"/>
    <w:rsid w:val="001B189F"/>
    <w:rsid w:val="001B2396"/>
    <w:rsid w:val="001B2E34"/>
    <w:rsid w:val="001B37A2"/>
    <w:rsid w:val="001B40F7"/>
    <w:rsid w:val="001B4725"/>
    <w:rsid w:val="001B4C18"/>
    <w:rsid w:val="001B7062"/>
    <w:rsid w:val="001B757E"/>
    <w:rsid w:val="001B7773"/>
    <w:rsid w:val="001C0006"/>
    <w:rsid w:val="001C006B"/>
    <w:rsid w:val="001C06EE"/>
    <w:rsid w:val="001C07F0"/>
    <w:rsid w:val="001C1978"/>
    <w:rsid w:val="001C2ED4"/>
    <w:rsid w:val="001C4591"/>
    <w:rsid w:val="001C4FA8"/>
    <w:rsid w:val="001C51EB"/>
    <w:rsid w:val="001C5991"/>
    <w:rsid w:val="001C694D"/>
    <w:rsid w:val="001C6EA2"/>
    <w:rsid w:val="001C72D6"/>
    <w:rsid w:val="001D043A"/>
    <w:rsid w:val="001D081A"/>
    <w:rsid w:val="001D09ED"/>
    <w:rsid w:val="001D4781"/>
    <w:rsid w:val="001D4993"/>
    <w:rsid w:val="001D53CB"/>
    <w:rsid w:val="001D63D9"/>
    <w:rsid w:val="001D7E9D"/>
    <w:rsid w:val="001E1819"/>
    <w:rsid w:val="001E18AC"/>
    <w:rsid w:val="001E21F1"/>
    <w:rsid w:val="001E2EA1"/>
    <w:rsid w:val="001E45B9"/>
    <w:rsid w:val="001E4FEA"/>
    <w:rsid w:val="001E646F"/>
    <w:rsid w:val="001E6B20"/>
    <w:rsid w:val="001F103C"/>
    <w:rsid w:val="001F32B7"/>
    <w:rsid w:val="001F508F"/>
    <w:rsid w:val="001F6446"/>
    <w:rsid w:val="001F6EB9"/>
    <w:rsid w:val="001F71D5"/>
    <w:rsid w:val="00201E59"/>
    <w:rsid w:val="00202C30"/>
    <w:rsid w:val="002032B6"/>
    <w:rsid w:val="00203600"/>
    <w:rsid w:val="00203BE5"/>
    <w:rsid w:val="00203BEF"/>
    <w:rsid w:val="00203CC7"/>
    <w:rsid w:val="002069AB"/>
    <w:rsid w:val="00207906"/>
    <w:rsid w:val="00207937"/>
    <w:rsid w:val="0021170F"/>
    <w:rsid w:val="002118EA"/>
    <w:rsid w:val="002119F2"/>
    <w:rsid w:val="00211B73"/>
    <w:rsid w:val="00212283"/>
    <w:rsid w:val="00212AE1"/>
    <w:rsid w:val="00212E4C"/>
    <w:rsid w:val="00213B12"/>
    <w:rsid w:val="00213C5C"/>
    <w:rsid w:val="00213CE8"/>
    <w:rsid w:val="0021525E"/>
    <w:rsid w:val="00221041"/>
    <w:rsid w:val="002213A1"/>
    <w:rsid w:val="0022186D"/>
    <w:rsid w:val="002262ED"/>
    <w:rsid w:val="002267B9"/>
    <w:rsid w:val="002272AF"/>
    <w:rsid w:val="00230962"/>
    <w:rsid w:val="00230A71"/>
    <w:rsid w:val="00230A9E"/>
    <w:rsid w:val="002340FC"/>
    <w:rsid w:val="0023423E"/>
    <w:rsid w:val="00234C97"/>
    <w:rsid w:val="00235316"/>
    <w:rsid w:val="002356E9"/>
    <w:rsid w:val="002363D1"/>
    <w:rsid w:val="002371A1"/>
    <w:rsid w:val="002375BD"/>
    <w:rsid w:val="002418E9"/>
    <w:rsid w:val="0024228D"/>
    <w:rsid w:val="002445B2"/>
    <w:rsid w:val="002462AE"/>
    <w:rsid w:val="00246CDC"/>
    <w:rsid w:val="00247FA7"/>
    <w:rsid w:val="002505F4"/>
    <w:rsid w:val="0025258B"/>
    <w:rsid w:val="002543AE"/>
    <w:rsid w:val="00254D9C"/>
    <w:rsid w:val="00255581"/>
    <w:rsid w:val="002559A9"/>
    <w:rsid w:val="00257893"/>
    <w:rsid w:val="002578DE"/>
    <w:rsid w:val="00257C0D"/>
    <w:rsid w:val="00261790"/>
    <w:rsid w:val="00262C0A"/>
    <w:rsid w:val="00266331"/>
    <w:rsid w:val="00266946"/>
    <w:rsid w:val="002703A1"/>
    <w:rsid w:val="00270CDC"/>
    <w:rsid w:val="00270DD6"/>
    <w:rsid w:val="00271C26"/>
    <w:rsid w:val="002771E3"/>
    <w:rsid w:val="00280657"/>
    <w:rsid w:val="00281978"/>
    <w:rsid w:val="002837B8"/>
    <w:rsid w:val="002848D5"/>
    <w:rsid w:val="00284BFA"/>
    <w:rsid w:val="00285D84"/>
    <w:rsid w:val="00286736"/>
    <w:rsid w:val="0028684B"/>
    <w:rsid w:val="00286B36"/>
    <w:rsid w:val="0029044F"/>
    <w:rsid w:val="002907A3"/>
    <w:rsid w:val="00291199"/>
    <w:rsid w:val="002913B1"/>
    <w:rsid w:val="00293F94"/>
    <w:rsid w:val="0029423A"/>
    <w:rsid w:val="00294859"/>
    <w:rsid w:val="00295530"/>
    <w:rsid w:val="00296053"/>
    <w:rsid w:val="00296768"/>
    <w:rsid w:val="00296D22"/>
    <w:rsid w:val="00296DD8"/>
    <w:rsid w:val="002979C7"/>
    <w:rsid w:val="00297E2E"/>
    <w:rsid w:val="002A03F8"/>
    <w:rsid w:val="002A3088"/>
    <w:rsid w:val="002A40FE"/>
    <w:rsid w:val="002A69AE"/>
    <w:rsid w:val="002B083A"/>
    <w:rsid w:val="002B38EC"/>
    <w:rsid w:val="002B4521"/>
    <w:rsid w:val="002B4F53"/>
    <w:rsid w:val="002B55A7"/>
    <w:rsid w:val="002B6266"/>
    <w:rsid w:val="002C088D"/>
    <w:rsid w:val="002C316D"/>
    <w:rsid w:val="002C52EA"/>
    <w:rsid w:val="002C5C5F"/>
    <w:rsid w:val="002C6354"/>
    <w:rsid w:val="002D0B1B"/>
    <w:rsid w:val="002D1798"/>
    <w:rsid w:val="002D35C3"/>
    <w:rsid w:val="002D40D1"/>
    <w:rsid w:val="002D4548"/>
    <w:rsid w:val="002D4B3A"/>
    <w:rsid w:val="002D4DB5"/>
    <w:rsid w:val="002D6313"/>
    <w:rsid w:val="002D6628"/>
    <w:rsid w:val="002E0250"/>
    <w:rsid w:val="002E0612"/>
    <w:rsid w:val="002E35D9"/>
    <w:rsid w:val="002E5CFE"/>
    <w:rsid w:val="002E5D26"/>
    <w:rsid w:val="002E6D0E"/>
    <w:rsid w:val="002E76CE"/>
    <w:rsid w:val="002F08FC"/>
    <w:rsid w:val="002F1711"/>
    <w:rsid w:val="002F2979"/>
    <w:rsid w:val="002F38CF"/>
    <w:rsid w:val="002F38D5"/>
    <w:rsid w:val="002F38EE"/>
    <w:rsid w:val="002F49F2"/>
    <w:rsid w:val="002F6713"/>
    <w:rsid w:val="002F7BF2"/>
    <w:rsid w:val="00303DF1"/>
    <w:rsid w:val="00304178"/>
    <w:rsid w:val="00304753"/>
    <w:rsid w:val="00312013"/>
    <w:rsid w:val="003120BC"/>
    <w:rsid w:val="003126FC"/>
    <w:rsid w:val="003156C0"/>
    <w:rsid w:val="003167C5"/>
    <w:rsid w:val="003208FB"/>
    <w:rsid w:val="003223C1"/>
    <w:rsid w:val="003234A3"/>
    <w:rsid w:val="003254F8"/>
    <w:rsid w:val="0033134C"/>
    <w:rsid w:val="003324A9"/>
    <w:rsid w:val="00332CF1"/>
    <w:rsid w:val="0033324B"/>
    <w:rsid w:val="00333FB0"/>
    <w:rsid w:val="00334095"/>
    <w:rsid w:val="003343D2"/>
    <w:rsid w:val="00335811"/>
    <w:rsid w:val="00335AF7"/>
    <w:rsid w:val="00335EFE"/>
    <w:rsid w:val="003378F9"/>
    <w:rsid w:val="00341300"/>
    <w:rsid w:val="00346E70"/>
    <w:rsid w:val="00347877"/>
    <w:rsid w:val="003517BE"/>
    <w:rsid w:val="0035204E"/>
    <w:rsid w:val="00352870"/>
    <w:rsid w:val="00352D3F"/>
    <w:rsid w:val="00354207"/>
    <w:rsid w:val="0035495C"/>
    <w:rsid w:val="00355F27"/>
    <w:rsid w:val="003561C5"/>
    <w:rsid w:val="003569F9"/>
    <w:rsid w:val="00356D29"/>
    <w:rsid w:val="0036182E"/>
    <w:rsid w:val="00361B3C"/>
    <w:rsid w:val="003620B1"/>
    <w:rsid w:val="00363E31"/>
    <w:rsid w:val="00365182"/>
    <w:rsid w:val="003654EC"/>
    <w:rsid w:val="003657FF"/>
    <w:rsid w:val="003659BC"/>
    <w:rsid w:val="00365D96"/>
    <w:rsid w:val="00366956"/>
    <w:rsid w:val="00366EA0"/>
    <w:rsid w:val="00367B23"/>
    <w:rsid w:val="00367B8B"/>
    <w:rsid w:val="00371C3B"/>
    <w:rsid w:val="003738E3"/>
    <w:rsid w:val="00373E7C"/>
    <w:rsid w:val="003741E9"/>
    <w:rsid w:val="0037484C"/>
    <w:rsid w:val="00375081"/>
    <w:rsid w:val="00376000"/>
    <w:rsid w:val="00376703"/>
    <w:rsid w:val="0038060B"/>
    <w:rsid w:val="0038071E"/>
    <w:rsid w:val="003824A7"/>
    <w:rsid w:val="00382BBF"/>
    <w:rsid w:val="00382C1B"/>
    <w:rsid w:val="00382FB7"/>
    <w:rsid w:val="00383B7F"/>
    <w:rsid w:val="00384BD3"/>
    <w:rsid w:val="00391FC2"/>
    <w:rsid w:val="003964FB"/>
    <w:rsid w:val="0039683F"/>
    <w:rsid w:val="003A05D8"/>
    <w:rsid w:val="003A157B"/>
    <w:rsid w:val="003A5D40"/>
    <w:rsid w:val="003A6BC1"/>
    <w:rsid w:val="003A6D94"/>
    <w:rsid w:val="003A6E0D"/>
    <w:rsid w:val="003A7679"/>
    <w:rsid w:val="003A7A4D"/>
    <w:rsid w:val="003B0E99"/>
    <w:rsid w:val="003B10B6"/>
    <w:rsid w:val="003B21C2"/>
    <w:rsid w:val="003B5CE6"/>
    <w:rsid w:val="003C1699"/>
    <w:rsid w:val="003C199D"/>
    <w:rsid w:val="003C25D9"/>
    <w:rsid w:val="003C2FBA"/>
    <w:rsid w:val="003C484D"/>
    <w:rsid w:val="003C4F9A"/>
    <w:rsid w:val="003C5592"/>
    <w:rsid w:val="003C687F"/>
    <w:rsid w:val="003D116B"/>
    <w:rsid w:val="003D2F35"/>
    <w:rsid w:val="003D325A"/>
    <w:rsid w:val="003D79C2"/>
    <w:rsid w:val="003D7C9C"/>
    <w:rsid w:val="003E121F"/>
    <w:rsid w:val="003E2BB2"/>
    <w:rsid w:val="003E2DE4"/>
    <w:rsid w:val="003E344C"/>
    <w:rsid w:val="003E3F24"/>
    <w:rsid w:val="003E5AF6"/>
    <w:rsid w:val="003E624E"/>
    <w:rsid w:val="003E760B"/>
    <w:rsid w:val="003E7C34"/>
    <w:rsid w:val="003E7CEC"/>
    <w:rsid w:val="003F0EF9"/>
    <w:rsid w:val="003F3FB0"/>
    <w:rsid w:val="003F6159"/>
    <w:rsid w:val="003F78F7"/>
    <w:rsid w:val="0040032B"/>
    <w:rsid w:val="004003D4"/>
    <w:rsid w:val="00400D64"/>
    <w:rsid w:val="00401484"/>
    <w:rsid w:val="00402CFD"/>
    <w:rsid w:val="004036F0"/>
    <w:rsid w:val="00403C95"/>
    <w:rsid w:val="004056EC"/>
    <w:rsid w:val="00407431"/>
    <w:rsid w:val="00407474"/>
    <w:rsid w:val="0041150A"/>
    <w:rsid w:val="00411748"/>
    <w:rsid w:val="00411A8B"/>
    <w:rsid w:val="00412AAE"/>
    <w:rsid w:val="0041312E"/>
    <w:rsid w:val="0041383C"/>
    <w:rsid w:val="004139FE"/>
    <w:rsid w:val="004141F8"/>
    <w:rsid w:val="00414596"/>
    <w:rsid w:val="00414F44"/>
    <w:rsid w:val="00416384"/>
    <w:rsid w:val="00416E24"/>
    <w:rsid w:val="00417407"/>
    <w:rsid w:val="00420DBB"/>
    <w:rsid w:val="00422185"/>
    <w:rsid w:val="00425B69"/>
    <w:rsid w:val="00427BF3"/>
    <w:rsid w:val="0043050A"/>
    <w:rsid w:val="004334EA"/>
    <w:rsid w:val="00433B13"/>
    <w:rsid w:val="004351BC"/>
    <w:rsid w:val="0043577E"/>
    <w:rsid w:val="00435F0C"/>
    <w:rsid w:val="00435F81"/>
    <w:rsid w:val="00437F6F"/>
    <w:rsid w:val="0044087E"/>
    <w:rsid w:val="0044096D"/>
    <w:rsid w:val="00440A38"/>
    <w:rsid w:val="00440DE2"/>
    <w:rsid w:val="0044118D"/>
    <w:rsid w:val="00441BB4"/>
    <w:rsid w:val="00442827"/>
    <w:rsid w:val="00442E84"/>
    <w:rsid w:val="004439D3"/>
    <w:rsid w:val="00447D68"/>
    <w:rsid w:val="00450186"/>
    <w:rsid w:val="00450FD0"/>
    <w:rsid w:val="0045146E"/>
    <w:rsid w:val="0045176D"/>
    <w:rsid w:val="00451F42"/>
    <w:rsid w:val="004531CF"/>
    <w:rsid w:val="00453B85"/>
    <w:rsid w:val="00453BF5"/>
    <w:rsid w:val="00453DA8"/>
    <w:rsid w:val="00453DFD"/>
    <w:rsid w:val="0045499B"/>
    <w:rsid w:val="00455F65"/>
    <w:rsid w:val="00456638"/>
    <w:rsid w:val="00457729"/>
    <w:rsid w:val="0046048C"/>
    <w:rsid w:val="00462503"/>
    <w:rsid w:val="00465B90"/>
    <w:rsid w:val="00466A4A"/>
    <w:rsid w:val="004670E4"/>
    <w:rsid w:val="0047090C"/>
    <w:rsid w:val="0047202C"/>
    <w:rsid w:val="0047207B"/>
    <w:rsid w:val="00473107"/>
    <w:rsid w:val="004737D0"/>
    <w:rsid w:val="004751F7"/>
    <w:rsid w:val="0047536A"/>
    <w:rsid w:val="004774FA"/>
    <w:rsid w:val="0047796A"/>
    <w:rsid w:val="00477F0A"/>
    <w:rsid w:val="00481A63"/>
    <w:rsid w:val="00481E5F"/>
    <w:rsid w:val="0048373B"/>
    <w:rsid w:val="004861F9"/>
    <w:rsid w:val="00490253"/>
    <w:rsid w:val="00490470"/>
    <w:rsid w:val="00491507"/>
    <w:rsid w:val="004920EE"/>
    <w:rsid w:val="00494C31"/>
    <w:rsid w:val="00497789"/>
    <w:rsid w:val="004A17E1"/>
    <w:rsid w:val="004A28D4"/>
    <w:rsid w:val="004A4540"/>
    <w:rsid w:val="004A78AF"/>
    <w:rsid w:val="004A7955"/>
    <w:rsid w:val="004A79FC"/>
    <w:rsid w:val="004B0DB9"/>
    <w:rsid w:val="004B258A"/>
    <w:rsid w:val="004B2A54"/>
    <w:rsid w:val="004B2C88"/>
    <w:rsid w:val="004B35E2"/>
    <w:rsid w:val="004B3E20"/>
    <w:rsid w:val="004B4722"/>
    <w:rsid w:val="004B50EB"/>
    <w:rsid w:val="004B5334"/>
    <w:rsid w:val="004B6783"/>
    <w:rsid w:val="004B7452"/>
    <w:rsid w:val="004C1D9A"/>
    <w:rsid w:val="004C3044"/>
    <w:rsid w:val="004C35E6"/>
    <w:rsid w:val="004C54BF"/>
    <w:rsid w:val="004C6017"/>
    <w:rsid w:val="004C67B7"/>
    <w:rsid w:val="004C6E8C"/>
    <w:rsid w:val="004C7B7B"/>
    <w:rsid w:val="004D0D4D"/>
    <w:rsid w:val="004D1654"/>
    <w:rsid w:val="004D2FBE"/>
    <w:rsid w:val="004D40A5"/>
    <w:rsid w:val="004D4323"/>
    <w:rsid w:val="004D769F"/>
    <w:rsid w:val="004D76AF"/>
    <w:rsid w:val="004D7778"/>
    <w:rsid w:val="004E11C5"/>
    <w:rsid w:val="004E2B7E"/>
    <w:rsid w:val="004E3F7E"/>
    <w:rsid w:val="004E4991"/>
    <w:rsid w:val="004E6409"/>
    <w:rsid w:val="004E6ED8"/>
    <w:rsid w:val="004F01C6"/>
    <w:rsid w:val="004F0940"/>
    <w:rsid w:val="004F122C"/>
    <w:rsid w:val="004F1348"/>
    <w:rsid w:val="004F13FD"/>
    <w:rsid w:val="004F171E"/>
    <w:rsid w:val="004F2826"/>
    <w:rsid w:val="004F2FA4"/>
    <w:rsid w:val="004F3DA2"/>
    <w:rsid w:val="004F483C"/>
    <w:rsid w:val="004F58A4"/>
    <w:rsid w:val="004F6A90"/>
    <w:rsid w:val="004F6B32"/>
    <w:rsid w:val="00500970"/>
    <w:rsid w:val="00500DAD"/>
    <w:rsid w:val="005030D3"/>
    <w:rsid w:val="00504905"/>
    <w:rsid w:val="00505C60"/>
    <w:rsid w:val="00507292"/>
    <w:rsid w:val="00507C0B"/>
    <w:rsid w:val="0051201D"/>
    <w:rsid w:val="005127E2"/>
    <w:rsid w:val="00515287"/>
    <w:rsid w:val="0051566C"/>
    <w:rsid w:val="005160D0"/>
    <w:rsid w:val="0051618A"/>
    <w:rsid w:val="00517621"/>
    <w:rsid w:val="00517907"/>
    <w:rsid w:val="00523B76"/>
    <w:rsid w:val="00523C29"/>
    <w:rsid w:val="00525082"/>
    <w:rsid w:val="00525E3F"/>
    <w:rsid w:val="0052618B"/>
    <w:rsid w:val="00526898"/>
    <w:rsid w:val="00526BD7"/>
    <w:rsid w:val="00526EE3"/>
    <w:rsid w:val="005306DC"/>
    <w:rsid w:val="005313B0"/>
    <w:rsid w:val="00531E97"/>
    <w:rsid w:val="00533210"/>
    <w:rsid w:val="005349BF"/>
    <w:rsid w:val="00535E11"/>
    <w:rsid w:val="0053604D"/>
    <w:rsid w:val="00537236"/>
    <w:rsid w:val="00537BB4"/>
    <w:rsid w:val="00537F49"/>
    <w:rsid w:val="00541DF4"/>
    <w:rsid w:val="00543386"/>
    <w:rsid w:val="00546660"/>
    <w:rsid w:val="00546D34"/>
    <w:rsid w:val="0054781E"/>
    <w:rsid w:val="005513AA"/>
    <w:rsid w:val="00553107"/>
    <w:rsid w:val="005541AF"/>
    <w:rsid w:val="00554A30"/>
    <w:rsid w:val="00554E36"/>
    <w:rsid w:val="00555545"/>
    <w:rsid w:val="005563E6"/>
    <w:rsid w:val="005569BD"/>
    <w:rsid w:val="00556FBD"/>
    <w:rsid w:val="005576BF"/>
    <w:rsid w:val="00557B33"/>
    <w:rsid w:val="005618E1"/>
    <w:rsid w:val="00562214"/>
    <w:rsid w:val="00570218"/>
    <w:rsid w:val="00570DD8"/>
    <w:rsid w:val="00571614"/>
    <w:rsid w:val="00571CCD"/>
    <w:rsid w:val="0057200C"/>
    <w:rsid w:val="005730DA"/>
    <w:rsid w:val="005732F8"/>
    <w:rsid w:val="00574E6A"/>
    <w:rsid w:val="0057585F"/>
    <w:rsid w:val="005759BC"/>
    <w:rsid w:val="00576013"/>
    <w:rsid w:val="00577CAB"/>
    <w:rsid w:val="005807C2"/>
    <w:rsid w:val="00580E19"/>
    <w:rsid w:val="0058118F"/>
    <w:rsid w:val="005839F9"/>
    <w:rsid w:val="005844B0"/>
    <w:rsid w:val="005862CE"/>
    <w:rsid w:val="00587FAA"/>
    <w:rsid w:val="00591D71"/>
    <w:rsid w:val="0059337E"/>
    <w:rsid w:val="005934F6"/>
    <w:rsid w:val="00594554"/>
    <w:rsid w:val="00594B27"/>
    <w:rsid w:val="00594EFE"/>
    <w:rsid w:val="0059568E"/>
    <w:rsid w:val="005956D8"/>
    <w:rsid w:val="0059619D"/>
    <w:rsid w:val="005962F8"/>
    <w:rsid w:val="005A0673"/>
    <w:rsid w:val="005A06F0"/>
    <w:rsid w:val="005A10CC"/>
    <w:rsid w:val="005A367F"/>
    <w:rsid w:val="005A49F5"/>
    <w:rsid w:val="005A4C2F"/>
    <w:rsid w:val="005A6C0A"/>
    <w:rsid w:val="005A6EB4"/>
    <w:rsid w:val="005A733D"/>
    <w:rsid w:val="005B05A3"/>
    <w:rsid w:val="005B1848"/>
    <w:rsid w:val="005B1981"/>
    <w:rsid w:val="005B25DF"/>
    <w:rsid w:val="005B3144"/>
    <w:rsid w:val="005B358B"/>
    <w:rsid w:val="005B373C"/>
    <w:rsid w:val="005B44E2"/>
    <w:rsid w:val="005B485E"/>
    <w:rsid w:val="005B597D"/>
    <w:rsid w:val="005B72E5"/>
    <w:rsid w:val="005B7C9F"/>
    <w:rsid w:val="005C067B"/>
    <w:rsid w:val="005C16B5"/>
    <w:rsid w:val="005C192D"/>
    <w:rsid w:val="005C2196"/>
    <w:rsid w:val="005C3B5A"/>
    <w:rsid w:val="005C439F"/>
    <w:rsid w:val="005C4C76"/>
    <w:rsid w:val="005C541A"/>
    <w:rsid w:val="005C5DA6"/>
    <w:rsid w:val="005C6F74"/>
    <w:rsid w:val="005C7C2B"/>
    <w:rsid w:val="005D10A8"/>
    <w:rsid w:val="005D5F31"/>
    <w:rsid w:val="005D61D4"/>
    <w:rsid w:val="005D7F4E"/>
    <w:rsid w:val="005E27F7"/>
    <w:rsid w:val="005E331D"/>
    <w:rsid w:val="005E4E43"/>
    <w:rsid w:val="005E4F7F"/>
    <w:rsid w:val="005E5DB8"/>
    <w:rsid w:val="005F0BD8"/>
    <w:rsid w:val="005F17A5"/>
    <w:rsid w:val="005F4EB9"/>
    <w:rsid w:val="005F5624"/>
    <w:rsid w:val="005F699D"/>
    <w:rsid w:val="005F784E"/>
    <w:rsid w:val="00602044"/>
    <w:rsid w:val="0060393D"/>
    <w:rsid w:val="006068C5"/>
    <w:rsid w:val="00607EB4"/>
    <w:rsid w:val="00610908"/>
    <w:rsid w:val="00613B00"/>
    <w:rsid w:val="0061413B"/>
    <w:rsid w:val="006155EE"/>
    <w:rsid w:val="00615657"/>
    <w:rsid w:val="006158E8"/>
    <w:rsid w:val="00617275"/>
    <w:rsid w:val="00617F45"/>
    <w:rsid w:val="006200FA"/>
    <w:rsid w:val="00621BC0"/>
    <w:rsid w:val="00623347"/>
    <w:rsid w:val="00623516"/>
    <w:rsid w:val="006236B2"/>
    <w:rsid w:val="00623D35"/>
    <w:rsid w:val="006245C8"/>
    <w:rsid w:val="006252F6"/>
    <w:rsid w:val="00626139"/>
    <w:rsid w:val="006270DC"/>
    <w:rsid w:val="0063205D"/>
    <w:rsid w:val="006321BC"/>
    <w:rsid w:val="006330DF"/>
    <w:rsid w:val="0063475A"/>
    <w:rsid w:val="00636B23"/>
    <w:rsid w:val="0063740B"/>
    <w:rsid w:val="00640805"/>
    <w:rsid w:val="006412D9"/>
    <w:rsid w:val="00643181"/>
    <w:rsid w:val="00644028"/>
    <w:rsid w:val="00645C69"/>
    <w:rsid w:val="00645E5E"/>
    <w:rsid w:val="00645FE5"/>
    <w:rsid w:val="00650A7D"/>
    <w:rsid w:val="0065156F"/>
    <w:rsid w:val="00651E99"/>
    <w:rsid w:val="00652507"/>
    <w:rsid w:val="00654A9D"/>
    <w:rsid w:val="006566D4"/>
    <w:rsid w:val="00656ACE"/>
    <w:rsid w:val="00657E5C"/>
    <w:rsid w:val="00660405"/>
    <w:rsid w:val="00661901"/>
    <w:rsid w:val="006626D9"/>
    <w:rsid w:val="006631FD"/>
    <w:rsid w:val="006648F9"/>
    <w:rsid w:val="00666F24"/>
    <w:rsid w:val="0067116F"/>
    <w:rsid w:val="00673167"/>
    <w:rsid w:val="00673188"/>
    <w:rsid w:val="00674860"/>
    <w:rsid w:val="00674E7A"/>
    <w:rsid w:val="0067672F"/>
    <w:rsid w:val="00676EEC"/>
    <w:rsid w:val="00677E3F"/>
    <w:rsid w:val="00680AD7"/>
    <w:rsid w:val="006810CA"/>
    <w:rsid w:val="00682EF6"/>
    <w:rsid w:val="006863A7"/>
    <w:rsid w:val="00686F6E"/>
    <w:rsid w:val="00687EFB"/>
    <w:rsid w:val="006930AC"/>
    <w:rsid w:val="00697A9D"/>
    <w:rsid w:val="00697EDA"/>
    <w:rsid w:val="006A0112"/>
    <w:rsid w:val="006A2B66"/>
    <w:rsid w:val="006A515E"/>
    <w:rsid w:val="006A61B0"/>
    <w:rsid w:val="006A6436"/>
    <w:rsid w:val="006A7D1B"/>
    <w:rsid w:val="006B020A"/>
    <w:rsid w:val="006B0F2D"/>
    <w:rsid w:val="006B2F45"/>
    <w:rsid w:val="006B3688"/>
    <w:rsid w:val="006B369F"/>
    <w:rsid w:val="006B3B91"/>
    <w:rsid w:val="006B5D22"/>
    <w:rsid w:val="006B6190"/>
    <w:rsid w:val="006B6743"/>
    <w:rsid w:val="006B7A81"/>
    <w:rsid w:val="006C1CB2"/>
    <w:rsid w:val="006C1CCB"/>
    <w:rsid w:val="006C2064"/>
    <w:rsid w:val="006D0102"/>
    <w:rsid w:val="006D07A8"/>
    <w:rsid w:val="006D08A4"/>
    <w:rsid w:val="006D13CF"/>
    <w:rsid w:val="006D24A8"/>
    <w:rsid w:val="006D2694"/>
    <w:rsid w:val="006D3BEB"/>
    <w:rsid w:val="006D6F17"/>
    <w:rsid w:val="006D7B32"/>
    <w:rsid w:val="006E0F3B"/>
    <w:rsid w:val="006E1683"/>
    <w:rsid w:val="006E16B3"/>
    <w:rsid w:val="006E1CA0"/>
    <w:rsid w:val="006E22CD"/>
    <w:rsid w:val="006E5D77"/>
    <w:rsid w:val="006E66E5"/>
    <w:rsid w:val="006E7110"/>
    <w:rsid w:val="006F05A6"/>
    <w:rsid w:val="006F4A92"/>
    <w:rsid w:val="006F6EBA"/>
    <w:rsid w:val="0070159E"/>
    <w:rsid w:val="00701DCF"/>
    <w:rsid w:val="00701F83"/>
    <w:rsid w:val="00706D01"/>
    <w:rsid w:val="00706E57"/>
    <w:rsid w:val="007071E8"/>
    <w:rsid w:val="00710DF7"/>
    <w:rsid w:val="007116D1"/>
    <w:rsid w:val="00712E30"/>
    <w:rsid w:val="00714AB9"/>
    <w:rsid w:val="007158CF"/>
    <w:rsid w:val="0071658E"/>
    <w:rsid w:val="00716C7E"/>
    <w:rsid w:val="00716E17"/>
    <w:rsid w:val="00716E1A"/>
    <w:rsid w:val="00717C98"/>
    <w:rsid w:val="0072023B"/>
    <w:rsid w:val="00723A00"/>
    <w:rsid w:val="007241B0"/>
    <w:rsid w:val="00724C42"/>
    <w:rsid w:val="0072590A"/>
    <w:rsid w:val="00730557"/>
    <w:rsid w:val="00730F74"/>
    <w:rsid w:val="007315A2"/>
    <w:rsid w:val="00731C2F"/>
    <w:rsid w:val="00733B85"/>
    <w:rsid w:val="00734565"/>
    <w:rsid w:val="00734B9E"/>
    <w:rsid w:val="00736609"/>
    <w:rsid w:val="007407BA"/>
    <w:rsid w:val="0074292B"/>
    <w:rsid w:val="00742FC3"/>
    <w:rsid w:val="0074408D"/>
    <w:rsid w:val="00744C01"/>
    <w:rsid w:val="00746F79"/>
    <w:rsid w:val="007479D5"/>
    <w:rsid w:val="00751427"/>
    <w:rsid w:val="0075202E"/>
    <w:rsid w:val="00755BFE"/>
    <w:rsid w:val="00755C1D"/>
    <w:rsid w:val="00755FCB"/>
    <w:rsid w:val="00757B8C"/>
    <w:rsid w:val="007601C9"/>
    <w:rsid w:val="007635CC"/>
    <w:rsid w:val="00763665"/>
    <w:rsid w:val="00763877"/>
    <w:rsid w:val="007659E1"/>
    <w:rsid w:val="007662C9"/>
    <w:rsid w:val="00766EA4"/>
    <w:rsid w:val="007717E7"/>
    <w:rsid w:val="00772754"/>
    <w:rsid w:val="00773B17"/>
    <w:rsid w:val="00773B2E"/>
    <w:rsid w:val="007758C3"/>
    <w:rsid w:val="00776CFA"/>
    <w:rsid w:val="00777E3D"/>
    <w:rsid w:val="0078104B"/>
    <w:rsid w:val="00782062"/>
    <w:rsid w:val="007825D4"/>
    <w:rsid w:val="0078342A"/>
    <w:rsid w:val="00784FF3"/>
    <w:rsid w:val="00785E6B"/>
    <w:rsid w:val="007909C5"/>
    <w:rsid w:val="00790A8F"/>
    <w:rsid w:val="007912A4"/>
    <w:rsid w:val="00793823"/>
    <w:rsid w:val="00793C4F"/>
    <w:rsid w:val="00794A84"/>
    <w:rsid w:val="007952F0"/>
    <w:rsid w:val="007959C6"/>
    <w:rsid w:val="007967EE"/>
    <w:rsid w:val="00796987"/>
    <w:rsid w:val="00797B42"/>
    <w:rsid w:val="007A045B"/>
    <w:rsid w:val="007A22DC"/>
    <w:rsid w:val="007A358D"/>
    <w:rsid w:val="007A44D4"/>
    <w:rsid w:val="007A4746"/>
    <w:rsid w:val="007A4E56"/>
    <w:rsid w:val="007A6876"/>
    <w:rsid w:val="007A719B"/>
    <w:rsid w:val="007A7F58"/>
    <w:rsid w:val="007B1C4E"/>
    <w:rsid w:val="007B21FC"/>
    <w:rsid w:val="007B2335"/>
    <w:rsid w:val="007B4AA9"/>
    <w:rsid w:val="007B52AD"/>
    <w:rsid w:val="007B5B45"/>
    <w:rsid w:val="007B70FD"/>
    <w:rsid w:val="007B7674"/>
    <w:rsid w:val="007C0AFD"/>
    <w:rsid w:val="007C0E3B"/>
    <w:rsid w:val="007C1E7C"/>
    <w:rsid w:val="007C4C88"/>
    <w:rsid w:val="007C659C"/>
    <w:rsid w:val="007C6FB0"/>
    <w:rsid w:val="007C704B"/>
    <w:rsid w:val="007C7D1F"/>
    <w:rsid w:val="007D1FF9"/>
    <w:rsid w:val="007D2618"/>
    <w:rsid w:val="007D27BA"/>
    <w:rsid w:val="007D2902"/>
    <w:rsid w:val="007D33D6"/>
    <w:rsid w:val="007D44BB"/>
    <w:rsid w:val="007D4FE5"/>
    <w:rsid w:val="007D687D"/>
    <w:rsid w:val="007D7B95"/>
    <w:rsid w:val="007E1FCF"/>
    <w:rsid w:val="007E3223"/>
    <w:rsid w:val="007E335F"/>
    <w:rsid w:val="007E3370"/>
    <w:rsid w:val="007E3C45"/>
    <w:rsid w:val="007E56BB"/>
    <w:rsid w:val="007F2695"/>
    <w:rsid w:val="007F4FFB"/>
    <w:rsid w:val="007F5418"/>
    <w:rsid w:val="007F5581"/>
    <w:rsid w:val="007F600B"/>
    <w:rsid w:val="007F6747"/>
    <w:rsid w:val="007F6ADC"/>
    <w:rsid w:val="007F6B56"/>
    <w:rsid w:val="007F7441"/>
    <w:rsid w:val="00800C2C"/>
    <w:rsid w:val="008013A2"/>
    <w:rsid w:val="00804705"/>
    <w:rsid w:val="00804BA5"/>
    <w:rsid w:val="00805F12"/>
    <w:rsid w:val="00807A0C"/>
    <w:rsid w:val="00811F01"/>
    <w:rsid w:val="00815A49"/>
    <w:rsid w:val="0081622E"/>
    <w:rsid w:val="00821906"/>
    <w:rsid w:val="0082238A"/>
    <w:rsid w:val="008223C6"/>
    <w:rsid w:val="00822627"/>
    <w:rsid w:val="00823057"/>
    <w:rsid w:val="008247E6"/>
    <w:rsid w:val="00824814"/>
    <w:rsid w:val="00824B11"/>
    <w:rsid w:val="00824EFF"/>
    <w:rsid w:val="008251AA"/>
    <w:rsid w:val="008255E0"/>
    <w:rsid w:val="00825956"/>
    <w:rsid w:val="008266EC"/>
    <w:rsid w:val="00826B09"/>
    <w:rsid w:val="00830B89"/>
    <w:rsid w:val="00830E64"/>
    <w:rsid w:val="008314CA"/>
    <w:rsid w:val="00831D6E"/>
    <w:rsid w:val="00831F97"/>
    <w:rsid w:val="0083217F"/>
    <w:rsid w:val="00834112"/>
    <w:rsid w:val="0083579F"/>
    <w:rsid w:val="0083631C"/>
    <w:rsid w:val="00836334"/>
    <w:rsid w:val="00836399"/>
    <w:rsid w:val="008407AF"/>
    <w:rsid w:val="0084108E"/>
    <w:rsid w:val="00842680"/>
    <w:rsid w:val="008431B2"/>
    <w:rsid w:val="008463B2"/>
    <w:rsid w:val="00846B8A"/>
    <w:rsid w:val="00846C64"/>
    <w:rsid w:val="0085130D"/>
    <w:rsid w:val="00851D36"/>
    <w:rsid w:val="00852059"/>
    <w:rsid w:val="0085335D"/>
    <w:rsid w:val="008542F2"/>
    <w:rsid w:val="00854609"/>
    <w:rsid w:val="008551B1"/>
    <w:rsid w:val="0085596B"/>
    <w:rsid w:val="0086367E"/>
    <w:rsid w:val="00864F6D"/>
    <w:rsid w:val="008650F4"/>
    <w:rsid w:val="00865381"/>
    <w:rsid w:val="008655B3"/>
    <w:rsid w:val="008675DB"/>
    <w:rsid w:val="00867E07"/>
    <w:rsid w:val="0087032C"/>
    <w:rsid w:val="00872792"/>
    <w:rsid w:val="00872DE2"/>
    <w:rsid w:val="0087721F"/>
    <w:rsid w:val="00881F61"/>
    <w:rsid w:val="00882422"/>
    <w:rsid w:val="0088261F"/>
    <w:rsid w:val="00882ED9"/>
    <w:rsid w:val="00884044"/>
    <w:rsid w:val="00886268"/>
    <w:rsid w:val="0088652F"/>
    <w:rsid w:val="00887CE5"/>
    <w:rsid w:val="00887DC1"/>
    <w:rsid w:val="008903A1"/>
    <w:rsid w:val="008913EC"/>
    <w:rsid w:val="0089389B"/>
    <w:rsid w:val="00893E92"/>
    <w:rsid w:val="00894207"/>
    <w:rsid w:val="00894665"/>
    <w:rsid w:val="008964FC"/>
    <w:rsid w:val="00896C4E"/>
    <w:rsid w:val="008A0B8F"/>
    <w:rsid w:val="008A1242"/>
    <w:rsid w:val="008A18EA"/>
    <w:rsid w:val="008A1E01"/>
    <w:rsid w:val="008A2F52"/>
    <w:rsid w:val="008A4CCA"/>
    <w:rsid w:val="008A521E"/>
    <w:rsid w:val="008A6686"/>
    <w:rsid w:val="008A7066"/>
    <w:rsid w:val="008A7D74"/>
    <w:rsid w:val="008B19D9"/>
    <w:rsid w:val="008B41E7"/>
    <w:rsid w:val="008B469B"/>
    <w:rsid w:val="008B4A4D"/>
    <w:rsid w:val="008B5352"/>
    <w:rsid w:val="008B5C45"/>
    <w:rsid w:val="008B6DAF"/>
    <w:rsid w:val="008B746F"/>
    <w:rsid w:val="008C1527"/>
    <w:rsid w:val="008C175A"/>
    <w:rsid w:val="008C2ED6"/>
    <w:rsid w:val="008C5CF3"/>
    <w:rsid w:val="008C5D6D"/>
    <w:rsid w:val="008C6C9D"/>
    <w:rsid w:val="008C73B2"/>
    <w:rsid w:val="008C7768"/>
    <w:rsid w:val="008D048F"/>
    <w:rsid w:val="008D08E0"/>
    <w:rsid w:val="008D3673"/>
    <w:rsid w:val="008D4BE3"/>
    <w:rsid w:val="008D4DCC"/>
    <w:rsid w:val="008D5CDC"/>
    <w:rsid w:val="008E0A3D"/>
    <w:rsid w:val="008E1019"/>
    <w:rsid w:val="008E2B08"/>
    <w:rsid w:val="008E32EB"/>
    <w:rsid w:val="008E52EA"/>
    <w:rsid w:val="008E6CCA"/>
    <w:rsid w:val="008E749E"/>
    <w:rsid w:val="008E74F7"/>
    <w:rsid w:val="008F10BF"/>
    <w:rsid w:val="008F1A39"/>
    <w:rsid w:val="008F1DE9"/>
    <w:rsid w:val="008F1DFC"/>
    <w:rsid w:val="008F3574"/>
    <w:rsid w:val="008F35CF"/>
    <w:rsid w:val="008F3BA7"/>
    <w:rsid w:val="008F4A27"/>
    <w:rsid w:val="008F5D80"/>
    <w:rsid w:val="008F6207"/>
    <w:rsid w:val="008F69A1"/>
    <w:rsid w:val="008F7C30"/>
    <w:rsid w:val="00900559"/>
    <w:rsid w:val="009026C2"/>
    <w:rsid w:val="00903A4D"/>
    <w:rsid w:val="0090442E"/>
    <w:rsid w:val="00907859"/>
    <w:rsid w:val="00907CE7"/>
    <w:rsid w:val="00907D68"/>
    <w:rsid w:val="00907D84"/>
    <w:rsid w:val="00915883"/>
    <w:rsid w:val="00915AE6"/>
    <w:rsid w:val="00915E1D"/>
    <w:rsid w:val="00915FC9"/>
    <w:rsid w:val="0091677B"/>
    <w:rsid w:val="00916DCD"/>
    <w:rsid w:val="00916DDB"/>
    <w:rsid w:val="00920127"/>
    <w:rsid w:val="009203D7"/>
    <w:rsid w:val="00920AD3"/>
    <w:rsid w:val="00920EB4"/>
    <w:rsid w:val="00921B64"/>
    <w:rsid w:val="009225AB"/>
    <w:rsid w:val="0092296C"/>
    <w:rsid w:val="0092329B"/>
    <w:rsid w:val="009234F9"/>
    <w:rsid w:val="00925F02"/>
    <w:rsid w:val="0092733B"/>
    <w:rsid w:val="009274C3"/>
    <w:rsid w:val="009277EB"/>
    <w:rsid w:val="00927A5E"/>
    <w:rsid w:val="00930AAD"/>
    <w:rsid w:val="00930BE6"/>
    <w:rsid w:val="00931062"/>
    <w:rsid w:val="00931632"/>
    <w:rsid w:val="00931FB9"/>
    <w:rsid w:val="0093634F"/>
    <w:rsid w:val="009409CE"/>
    <w:rsid w:val="00940EC0"/>
    <w:rsid w:val="00941CC7"/>
    <w:rsid w:val="009425B8"/>
    <w:rsid w:val="009429BB"/>
    <w:rsid w:val="00943214"/>
    <w:rsid w:val="009436C1"/>
    <w:rsid w:val="00945C4B"/>
    <w:rsid w:val="00946968"/>
    <w:rsid w:val="009510F5"/>
    <w:rsid w:val="00951931"/>
    <w:rsid w:val="00952037"/>
    <w:rsid w:val="009529E3"/>
    <w:rsid w:val="009538FA"/>
    <w:rsid w:val="00953926"/>
    <w:rsid w:val="0095454D"/>
    <w:rsid w:val="00955162"/>
    <w:rsid w:val="009557F8"/>
    <w:rsid w:val="00956B3F"/>
    <w:rsid w:val="00956F25"/>
    <w:rsid w:val="00964C51"/>
    <w:rsid w:val="009652A3"/>
    <w:rsid w:val="009653C9"/>
    <w:rsid w:val="0096765B"/>
    <w:rsid w:val="0097139A"/>
    <w:rsid w:val="009714F1"/>
    <w:rsid w:val="00971BC7"/>
    <w:rsid w:val="00971BD6"/>
    <w:rsid w:val="00972515"/>
    <w:rsid w:val="0097287C"/>
    <w:rsid w:val="009738E2"/>
    <w:rsid w:val="009747F9"/>
    <w:rsid w:val="00974BEE"/>
    <w:rsid w:val="00975036"/>
    <w:rsid w:val="00975802"/>
    <w:rsid w:val="0097645D"/>
    <w:rsid w:val="0098094C"/>
    <w:rsid w:val="0098174F"/>
    <w:rsid w:val="0098286B"/>
    <w:rsid w:val="009828B3"/>
    <w:rsid w:val="00983171"/>
    <w:rsid w:val="009841E8"/>
    <w:rsid w:val="0098434A"/>
    <w:rsid w:val="00986848"/>
    <w:rsid w:val="00986CDE"/>
    <w:rsid w:val="00987667"/>
    <w:rsid w:val="00987AA4"/>
    <w:rsid w:val="00990897"/>
    <w:rsid w:val="00991EA3"/>
    <w:rsid w:val="00992054"/>
    <w:rsid w:val="009955A8"/>
    <w:rsid w:val="009960FD"/>
    <w:rsid w:val="00996744"/>
    <w:rsid w:val="00996835"/>
    <w:rsid w:val="00997AAC"/>
    <w:rsid w:val="009A2E6A"/>
    <w:rsid w:val="009A33E8"/>
    <w:rsid w:val="009A3B6F"/>
    <w:rsid w:val="009A4C86"/>
    <w:rsid w:val="009A5D61"/>
    <w:rsid w:val="009A7287"/>
    <w:rsid w:val="009B14F6"/>
    <w:rsid w:val="009B2722"/>
    <w:rsid w:val="009B3274"/>
    <w:rsid w:val="009B3EAD"/>
    <w:rsid w:val="009B48AF"/>
    <w:rsid w:val="009B4BB2"/>
    <w:rsid w:val="009B63F2"/>
    <w:rsid w:val="009B6FB2"/>
    <w:rsid w:val="009B7186"/>
    <w:rsid w:val="009B7BD7"/>
    <w:rsid w:val="009B7FF3"/>
    <w:rsid w:val="009C295A"/>
    <w:rsid w:val="009C2EFC"/>
    <w:rsid w:val="009C5CEC"/>
    <w:rsid w:val="009C60F2"/>
    <w:rsid w:val="009D0126"/>
    <w:rsid w:val="009D0240"/>
    <w:rsid w:val="009D0941"/>
    <w:rsid w:val="009D104C"/>
    <w:rsid w:val="009D1892"/>
    <w:rsid w:val="009D18FF"/>
    <w:rsid w:val="009D32D2"/>
    <w:rsid w:val="009D3DB8"/>
    <w:rsid w:val="009D47D8"/>
    <w:rsid w:val="009D5983"/>
    <w:rsid w:val="009D7B90"/>
    <w:rsid w:val="009E0CFA"/>
    <w:rsid w:val="009E2A2B"/>
    <w:rsid w:val="009E4D34"/>
    <w:rsid w:val="009F0458"/>
    <w:rsid w:val="009F41E5"/>
    <w:rsid w:val="009F4C26"/>
    <w:rsid w:val="009F51CC"/>
    <w:rsid w:val="009F5793"/>
    <w:rsid w:val="00A01322"/>
    <w:rsid w:val="00A01D29"/>
    <w:rsid w:val="00A01F06"/>
    <w:rsid w:val="00A02EC4"/>
    <w:rsid w:val="00A03CC8"/>
    <w:rsid w:val="00A03D88"/>
    <w:rsid w:val="00A055AD"/>
    <w:rsid w:val="00A05692"/>
    <w:rsid w:val="00A063B3"/>
    <w:rsid w:val="00A10627"/>
    <w:rsid w:val="00A10D38"/>
    <w:rsid w:val="00A11A72"/>
    <w:rsid w:val="00A12596"/>
    <w:rsid w:val="00A12B38"/>
    <w:rsid w:val="00A137C7"/>
    <w:rsid w:val="00A1385A"/>
    <w:rsid w:val="00A13CEC"/>
    <w:rsid w:val="00A1582A"/>
    <w:rsid w:val="00A176D1"/>
    <w:rsid w:val="00A20812"/>
    <w:rsid w:val="00A21317"/>
    <w:rsid w:val="00A21927"/>
    <w:rsid w:val="00A232D6"/>
    <w:rsid w:val="00A23375"/>
    <w:rsid w:val="00A25FDC"/>
    <w:rsid w:val="00A261AC"/>
    <w:rsid w:val="00A30655"/>
    <w:rsid w:val="00A32F79"/>
    <w:rsid w:val="00A34DF2"/>
    <w:rsid w:val="00A3669A"/>
    <w:rsid w:val="00A376DB"/>
    <w:rsid w:val="00A406B8"/>
    <w:rsid w:val="00A41C9F"/>
    <w:rsid w:val="00A42C60"/>
    <w:rsid w:val="00A437DB"/>
    <w:rsid w:val="00A449B2"/>
    <w:rsid w:val="00A44FCC"/>
    <w:rsid w:val="00A45245"/>
    <w:rsid w:val="00A46540"/>
    <w:rsid w:val="00A47718"/>
    <w:rsid w:val="00A47C63"/>
    <w:rsid w:val="00A51030"/>
    <w:rsid w:val="00A51031"/>
    <w:rsid w:val="00A51AA5"/>
    <w:rsid w:val="00A52953"/>
    <w:rsid w:val="00A52C67"/>
    <w:rsid w:val="00A53F8E"/>
    <w:rsid w:val="00A541C1"/>
    <w:rsid w:val="00A54380"/>
    <w:rsid w:val="00A55C9E"/>
    <w:rsid w:val="00A55F66"/>
    <w:rsid w:val="00A560BD"/>
    <w:rsid w:val="00A5721A"/>
    <w:rsid w:val="00A615DE"/>
    <w:rsid w:val="00A632BC"/>
    <w:rsid w:val="00A643B8"/>
    <w:rsid w:val="00A6454E"/>
    <w:rsid w:val="00A64B72"/>
    <w:rsid w:val="00A64D28"/>
    <w:rsid w:val="00A654C9"/>
    <w:rsid w:val="00A65BDD"/>
    <w:rsid w:val="00A666B7"/>
    <w:rsid w:val="00A70372"/>
    <w:rsid w:val="00A713F9"/>
    <w:rsid w:val="00A723CA"/>
    <w:rsid w:val="00A72511"/>
    <w:rsid w:val="00A72A90"/>
    <w:rsid w:val="00A736B6"/>
    <w:rsid w:val="00A740B8"/>
    <w:rsid w:val="00A74995"/>
    <w:rsid w:val="00A76277"/>
    <w:rsid w:val="00A8049C"/>
    <w:rsid w:val="00A80FD9"/>
    <w:rsid w:val="00A8126D"/>
    <w:rsid w:val="00A81875"/>
    <w:rsid w:val="00A82B3A"/>
    <w:rsid w:val="00A83E2D"/>
    <w:rsid w:val="00A85CF9"/>
    <w:rsid w:val="00A86F2C"/>
    <w:rsid w:val="00A878DF"/>
    <w:rsid w:val="00A87D80"/>
    <w:rsid w:val="00A87F8A"/>
    <w:rsid w:val="00A907BA"/>
    <w:rsid w:val="00A91704"/>
    <w:rsid w:val="00A93E74"/>
    <w:rsid w:val="00A9605F"/>
    <w:rsid w:val="00A9631C"/>
    <w:rsid w:val="00A96D55"/>
    <w:rsid w:val="00A97841"/>
    <w:rsid w:val="00A97A64"/>
    <w:rsid w:val="00A97E95"/>
    <w:rsid w:val="00AA0C21"/>
    <w:rsid w:val="00AA15C2"/>
    <w:rsid w:val="00AA77D0"/>
    <w:rsid w:val="00AA7881"/>
    <w:rsid w:val="00AB2C8F"/>
    <w:rsid w:val="00AB3A92"/>
    <w:rsid w:val="00AB4E74"/>
    <w:rsid w:val="00AB50ED"/>
    <w:rsid w:val="00AB7CF3"/>
    <w:rsid w:val="00AC1435"/>
    <w:rsid w:val="00AC5248"/>
    <w:rsid w:val="00AC532A"/>
    <w:rsid w:val="00AC5760"/>
    <w:rsid w:val="00AC627F"/>
    <w:rsid w:val="00AC67E3"/>
    <w:rsid w:val="00AC7CAC"/>
    <w:rsid w:val="00AD00E5"/>
    <w:rsid w:val="00AD19C9"/>
    <w:rsid w:val="00AD1BCB"/>
    <w:rsid w:val="00AD24D5"/>
    <w:rsid w:val="00AD298D"/>
    <w:rsid w:val="00AD35B5"/>
    <w:rsid w:val="00AD4034"/>
    <w:rsid w:val="00AD4A71"/>
    <w:rsid w:val="00AD4B08"/>
    <w:rsid w:val="00AD55B4"/>
    <w:rsid w:val="00AD56ED"/>
    <w:rsid w:val="00AD5845"/>
    <w:rsid w:val="00AD58E0"/>
    <w:rsid w:val="00AD5FCE"/>
    <w:rsid w:val="00AD5FF1"/>
    <w:rsid w:val="00AD7C88"/>
    <w:rsid w:val="00AE0CFB"/>
    <w:rsid w:val="00AE2C45"/>
    <w:rsid w:val="00AE335D"/>
    <w:rsid w:val="00AE4FB2"/>
    <w:rsid w:val="00AE718E"/>
    <w:rsid w:val="00AF08D9"/>
    <w:rsid w:val="00AF08DD"/>
    <w:rsid w:val="00AF0B45"/>
    <w:rsid w:val="00AF15BC"/>
    <w:rsid w:val="00AF1875"/>
    <w:rsid w:val="00AF2739"/>
    <w:rsid w:val="00AF27F1"/>
    <w:rsid w:val="00AF3EF7"/>
    <w:rsid w:val="00AF6B3E"/>
    <w:rsid w:val="00AF6D69"/>
    <w:rsid w:val="00B00198"/>
    <w:rsid w:val="00B00637"/>
    <w:rsid w:val="00B009E3"/>
    <w:rsid w:val="00B021BB"/>
    <w:rsid w:val="00B045E7"/>
    <w:rsid w:val="00B0541F"/>
    <w:rsid w:val="00B0626D"/>
    <w:rsid w:val="00B10220"/>
    <w:rsid w:val="00B12BDD"/>
    <w:rsid w:val="00B130B5"/>
    <w:rsid w:val="00B13A5D"/>
    <w:rsid w:val="00B1633B"/>
    <w:rsid w:val="00B20446"/>
    <w:rsid w:val="00B20CDD"/>
    <w:rsid w:val="00B21507"/>
    <w:rsid w:val="00B21963"/>
    <w:rsid w:val="00B2214D"/>
    <w:rsid w:val="00B2265F"/>
    <w:rsid w:val="00B22F28"/>
    <w:rsid w:val="00B24BF7"/>
    <w:rsid w:val="00B25BF3"/>
    <w:rsid w:val="00B30C5C"/>
    <w:rsid w:val="00B31A82"/>
    <w:rsid w:val="00B327D7"/>
    <w:rsid w:val="00B329DA"/>
    <w:rsid w:val="00B331CE"/>
    <w:rsid w:val="00B347E3"/>
    <w:rsid w:val="00B35014"/>
    <w:rsid w:val="00B36047"/>
    <w:rsid w:val="00B370F8"/>
    <w:rsid w:val="00B40FEA"/>
    <w:rsid w:val="00B42456"/>
    <w:rsid w:val="00B4293D"/>
    <w:rsid w:val="00B44B9C"/>
    <w:rsid w:val="00B44C88"/>
    <w:rsid w:val="00B44E25"/>
    <w:rsid w:val="00B4595B"/>
    <w:rsid w:val="00B460D7"/>
    <w:rsid w:val="00B4631E"/>
    <w:rsid w:val="00B5061C"/>
    <w:rsid w:val="00B51E25"/>
    <w:rsid w:val="00B51F5A"/>
    <w:rsid w:val="00B525A2"/>
    <w:rsid w:val="00B52927"/>
    <w:rsid w:val="00B530B8"/>
    <w:rsid w:val="00B53C83"/>
    <w:rsid w:val="00B54502"/>
    <w:rsid w:val="00B55A01"/>
    <w:rsid w:val="00B61E37"/>
    <w:rsid w:val="00B624B0"/>
    <w:rsid w:val="00B62967"/>
    <w:rsid w:val="00B634FF"/>
    <w:rsid w:val="00B63B4B"/>
    <w:rsid w:val="00B642F5"/>
    <w:rsid w:val="00B6498B"/>
    <w:rsid w:val="00B64C83"/>
    <w:rsid w:val="00B653B5"/>
    <w:rsid w:val="00B65C8B"/>
    <w:rsid w:val="00B65CAD"/>
    <w:rsid w:val="00B702AC"/>
    <w:rsid w:val="00B7055A"/>
    <w:rsid w:val="00B710D0"/>
    <w:rsid w:val="00B71C92"/>
    <w:rsid w:val="00B72732"/>
    <w:rsid w:val="00B72B6D"/>
    <w:rsid w:val="00B73A11"/>
    <w:rsid w:val="00B7526B"/>
    <w:rsid w:val="00B7583C"/>
    <w:rsid w:val="00B76200"/>
    <w:rsid w:val="00B76BA6"/>
    <w:rsid w:val="00B7701A"/>
    <w:rsid w:val="00B77D31"/>
    <w:rsid w:val="00B80383"/>
    <w:rsid w:val="00B80830"/>
    <w:rsid w:val="00B80C81"/>
    <w:rsid w:val="00B8260E"/>
    <w:rsid w:val="00B85C42"/>
    <w:rsid w:val="00B864DA"/>
    <w:rsid w:val="00B86629"/>
    <w:rsid w:val="00B87CFA"/>
    <w:rsid w:val="00B90CDA"/>
    <w:rsid w:val="00B91F21"/>
    <w:rsid w:val="00B9295B"/>
    <w:rsid w:val="00B961DF"/>
    <w:rsid w:val="00B96B4A"/>
    <w:rsid w:val="00B97610"/>
    <w:rsid w:val="00BA03D7"/>
    <w:rsid w:val="00BA0F6E"/>
    <w:rsid w:val="00BA1E79"/>
    <w:rsid w:val="00BA3D2F"/>
    <w:rsid w:val="00BA4548"/>
    <w:rsid w:val="00BA59AB"/>
    <w:rsid w:val="00BA5B34"/>
    <w:rsid w:val="00BA5D26"/>
    <w:rsid w:val="00BA679F"/>
    <w:rsid w:val="00BA6A9F"/>
    <w:rsid w:val="00BA7EBD"/>
    <w:rsid w:val="00BA7FAF"/>
    <w:rsid w:val="00BB08B3"/>
    <w:rsid w:val="00BB138F"/>
    <w:rsid w:val="00BB1BC1"/>
    <w:rsid w:val="00BB5736"/>
    <w:rsid w:val="00BB7187"/>
    <w:rsid w:val="00BB74A6"/>
    <w:rsid w:val="00BC07EE"/>
    <w:rsid w:val="00BC0B23"/>
    <w:rsid w:val="00BC1D56"/>
    <w:rsid w:val="00BC2635"/>
    <w:rsid w:val="00BC418C"/>
    <w:rsid w:val="00BC4B3C"/>
    <w:rsid w:val="00BC7003"/>
    <w:rsid w:val="00BC7BFE"/>
    <w:rsid w:val="00BD1DC7"/>
    <w:rsid w:val="00BD1FE4"/>
    <w:rsid w:val="00BD3809"/>
    <w:rsid w:val="00BD6D34"/>
    <w:rsid w:val="00BD7243"/>
    <w:rsid w:val="00BE0668"/>
    <w:rsid w:val="00BE7904"/>
    <w:rsid w:val="00BF13D7"/>
    <w:rsid w:val="00BF2FDC"/>
    <w:rsid w:val="00BF3132"/>
    <w:rsid w:val="00BF49DD"/>
    <w:rsid w:val="00BF643B"/>
    <w:rsid w:val="00BF6E58"/>
    <w:rsid w:val="00C01268"/>
    <w:rsid w:val="00C016E4"/>
    <w:rsid w:val="00C01D6B"/>
    <w:rsid w:val="00C022D6"/>
    <w:rsid w:val="00C02401"/>
    <w:rsid w:val="00C025B7"/>
    <w:rsid w:val="00C03CBF"/>
    <w:rsid w:val="00C06AB4"/>
    <w:rsid w:val="00C10334"/>
    <w:rsid w:val="00C110E8"/>
    <w:rsid w:val="00C12DB3"/>
    <w:rsid w:val="00C13B25"/>
    <w:rsid w:val="00C14471"/>
    <w:rsid w:val="00C14807"/>
    <w:rsid w:val="00C156CC"/>
    <w:rsid w:val="00C177DE"/>
    <w:rsid w:val="00C21795"/>
    <w:rsid w:val="00C2202F"/>
    <w:rsid w:val="00C2203C"/>
    <w:rsid w:val="00C22EF9"/>
    <w:rsid w:val="00C22FBD"/>
    <w:rsid w:val="00C24384"/>
    <w:rsid w:val="00C27A72"/>
    <w:rsid w:val="00C27D44"/>
    <w:rsid w:val="00C305B6"/>
    <w:rsid w:val="00C30A33"/>
    <w:rsid w:val="00C31E3D"/>
    <w:rsid w:val="00C32570"/>
    <w:rsid w:val="00C33A5E"/>
    <w:rsid w:val="00C33CAB"/>
    <w:rsid w:val="00C34418"/>
    <w:rsid w:val="00C3746E"/>
    <w:rsid w:val="00C37BF0"/>
    <w:rsid w:val="00C40F34"/>
    <w:rsid w:val="00C42AC7"/>
    <w:rsid w:val="00C42D96"/>
    <w:rsid w:val="00C43A5D"/>
    <w:rsid w:val="00C43D70"/>
    <w:rsid w:val="00C469AA"/>
    <w:rsid w:val="00C513FC"/>
    <w:rsid w:val="00C52C64"/>
    <w:rsid w:val="00C5382F"/>
    <w:rsid w:val="00C53AD7"/>
    <w:rsid w:val="00C540FF"/>
    <w:rsid w:val="00C5442E"/>
    <w:rsid w:val="00C54D5B"/>
    <w:rsid w:val="00C555EB"/>
    <w:rsid w:val="00C55959"/>
    <w:rsid w:val="00C57246"/>
    <w:rsid w:val="00C57E36"/>
    <w:rsid w:val="00C61949"/>
    <w:rsid w:val="00C642BA"/>
    <w:rsid w:val="00C65070"/>
    <w:rsid w:val="00C66B30"/>
    <w:rsid w:val="00C6722E"/>
    <w:rsid w:val="00C67294"/>
    <w:rsid w:val="00C7009E"/>
    <w:rsid w:val="00C70406"/>
    <w:rsid w:val="00C710E4"/>
    <w:rsid w:val="00C71AB6"/>
    <w:rsid w:val="00C71C8E"/>
    <w:rsid w:val="00C7254D"/>
    <w:rsid w:val="00C72571"/>
    <w:rsid w:val="00C745A5"/>
    <w:rsid w:val="00C75019"/>
    <w:rsid w:val="00C765F2"/>
    <w:rsid w:val="00C776BC"/>
    <w:rsid w:val="00C81EF4"/>
    <w:rsid w:val="00C843CC"/>
    <w:rsid w:val="00C85D50"/>
    <w:rsid w:val="00C86325"/>
    <w:rsid w:val="00C87146"/>
    <w:rsid w:val="00C8720C"/>
    <w:rsid w:val="00C91B88"/>
    <w:rsid w:val="00C930C8"/>
    <w:rsid w:val="00C95CAA"/>
    <w:rsid w:val="00C965E7"/>
    <w:rsid w:val="00C9699F"/>
    <w:rsid w:val="00C96BEC"/>
    <w:rsid w:val="00CA0C4C"/>
    <w:rsid w:val="00CA0E99"/>
    <w:rsid w:val="00CA3E68"/>
    <w:rsid w:val="00CA4595"/>
    <w:rsid w:val="00CA512C"/>
    <w:rsid w:val="00CA5619"/>
    <w:rsid w:val="00CA6EA1"/>
    <w:rsid w:val="00CB2133"/>
    <w:rsid w:val="00CB48AB"/>
    <w:rsid w:val="00CB6576"/>
    <w:rsid w:val="00CB6AC3"/>
    <w:rsid w:val="00CB7C12"/>
    <w:rsid w:val="00CC008F"/>
    <w:rsid w:val="00CC1611"/>
    <w:rsid w:val="00CC169F"/>
    <w:rsid w:val="00CC185F"/>
    <w:rsid w:val="00CC4B0C"/>
    <w:rsid w:val="00CC5F5D"/>
    <w:rsid w:val="00CC6919"/>
    <w:rsid w:val="00CC6E05"/>
    <w:rsid w:val="00CC6E4C"/>
    <w:rsid w:val="00CC71B7"/>
    <w:rsid w:val="00CD08CE"/>
    <w:rsid w:val="00CD14CC"/>
    <w:rsid w:val="00CD4E54"/>
    <w:rsid w:val="00CD59C6"/>
    <w:rsid w:val="00CD5D01"/>
    <w:rsid w:val="00CD6BA6"/>
    <w:rsid w:val="00CE0833"/>
    <w:rsid w:val="00CE4032"/>
    <w:rsid w:val="00CE58A8"/>
    <w:rsid w:val="00CE7966"/>
    <w:rsid w:val="00CF08BF"/>
    <w:rsid w:val="00CF12C4"/>
    <w:rsid w:val="00CF32FE"/>
    <w:rsid w:val="00CF3AC0"/>
    <w:rsid w:val="00CF4250"/>
    <w:rsid w:val="00CF71A4"/>
    <w:rsid w:val="00CF71C9"/>
    <w:rsid w:val="00D01B85"/>
    <w:rsid w:val="00D01B8E"/>
    <w:rsid w:val="00D02098"/>
    <w:rsid w:val="00D0252A"/>
    <w:rsid w:val="00D0304E"/>
    <w:rsid w:val="00D04752"/>
    <w:rsid w:val="00D048DE"/>
    <w:rsid w:val="00D049CA"/>
    <w:rsid w:val="00D04DDE"/>
    <w:rsid w:val="00D1023D"/>
    <w:rsid w:val="00D1280A"/>
    <w:rsid w:val="00D13722"/>
    <w:rsid w:val="00D13B34"/>
    <w:rsid w:val="00D1584E"/>
    <w:rsid w:val="00D1654D"/>
    <w:rsid w:val="00D2011C"/>
    <w:rsid w:val="00D208A7"/>
    <w:rsid w:val="00D20916"/>
    <w:rsid w:val="00D21542"/>
    <w:rsid w:val="00D219C5"/>
    <w:rsid w:val="00D23EE1"/>
    <w:rsid w:val="00D24068"/>
    <w:rsid w:val="00D305A3"/>
    <w:rsid w:val="00D30C67"/>
    <w:rsid w:val="00D315B2"/>
    <w:rsid w:val="00D316DB"/>
    <w:rsid w:val="00D361AB"/>
    <w:rsid w:val="00D3629B"/>
    <w:rsid w:val="00D3683B"/>
    <w:rsid w:val="00D36D23"/>
    <w:rsid w:val="00D403F6"/>
    <w:rsid w:val="00D41460"/>
    <w:rsid w:val="00D44CC5"/>
    <w:rsid w:val="00D44D01"/>
    <w:rsid w:val="00D457B8"/>
    <w:rsid w:val="00D46D83"/>
    <w:rsid w:val="00D46F7F"/>
    <w:rsid w:val="00D5067F"/>
    <w:rsid w:val="00D50944"/>
    <w:rsid w:val="00D50DE9"/>
    <w:rsid w:val="00D51EB9"/>
    <w:rsid w:val="00D52F6C"/>
    <w:rsid w:val="00D53810"/>
    <w:rsid w:val="00D54237"/>
    <w:rsid w:val="00D54EB3"/>
    <w:rsid w:val="00D5658F"/>
    <w:rsid w:val="00D608ED"/>
    <w:rsid w:val="00D61518"/>
    <w:rsid w:val="00D61812"/>
    <w:rsid w:val="00D62377"/>
    <w:rsid w:val="00D62517"/>
    <w:rsid w:val="00D66499"/>
    <w:rsid w:val="00D719BE"/>
    <w:rsid w:val="00D71B79"/>
    <w:rsid w:val="00D7377E"/>
    <w:rsid w:val="00D743EE"/>
    <w:rsid w:val="00D775B3"/>
    <w:rsid w:val="00D77B1A"/>
    <w:rsid w:val="00D77C9F"/>
    <w:rsid w:val="00D82EA0"/>
    <w:rsid w:val="00D84B67"/>
    <w:rsid w:val="00D85BF4"/>
    <w:rsid w:val="00D85F62"/>
    <w:rsid w:val="00D863F9"/>
    <w:rsid w:val="00D8725F"/>
    <w:rsid w:val="00D876FA"/>
    <w:rsid w:val="00D87927"/>
    <w:rsid w:val="00D87B81"/>
    <w:rsid w:val="00D90064"/>
    <w:rsid w:val="00D90854"/>
    <w:rsid w:val="00D92B1A"/>
    <w:rsid w:val="00D92E6C"/>
    <w:rsid w:val="00D96BA9"/>
    <w:rsid w:val="00D97805"/>
    <w:rsid w:val="00DA0C91"/>
    <w:rsid w:val="00DA14F5"/>
    <w:rsid w:val="00DA21EC"/>
    <w:rsid w:val="00DA4AA9"/>
    <w:rsid w:val="00DB1586"/>
    <w:rsid w:val="00DB170B"/>
    <w:rsid w:val="00DB2357"/>
    <w:rsid w:val="00DB38FF"/>
    <w:rsid w:val="00DB4405"/>
    <w:rsid w:val="00DB4F00"/>
    <w:rsid w:val="00DC19F3"/>
    <w:rsid w:val="00DC1D3A"/>
    <w:rsid w:val="00DC2660"/>
    <w:rsid w:val="00DC2B51"/>
    <w:rsid w:val="00DC4213"/>
    <w:rsid w:val="00DC484C"/>
    <w:rsid w:val="00DC4B33"/>
    <w:rsid w:val="00DC50D7"/>
    <w:rsid w:val="00DC7437"/>
    <w:rsid w:val="00DD1031"/>
    <w:rsid w:val="00DD1345"/>
    <w:rsid w:val="00DD151F"/>
    <w:rsid w:val="00DD3097"/>
    <w:rsid w:val="00DD3AD6"/>
    <w:rsid w:val="00DD3FCD"/>
    <w:rsid w:val="00DD4D14"/>
    <w:rsid w:val="00DD7298"/>
    <w:rsid w:val="00DD7423"/>
    <w:rsid w:val="00DD748A"/>
    <w:rsid w:val="00DE0FA7"/>
    <w:rsid w:val="00DE1243"/>
    <w:rsid w:val="00DE234D"/>
    <w:rsid w:val="00DE286F"/>
    <w:rsid w:val="00DE4502"/>
    <w:rsid w:val="00DE5041"/>
    <w:rsid w:val="00DE540F"/>
    <w:rsid w:val="00DF05E7"/>
    <w:rsid w:val="00DF37BA"/>
    <w:rsid w:val="00DF69EB"/>
    <w:rsid w:val="00E0083E"/>
    <w:rsid w:val="00E00EF8"/>
    <w:rsid w:val="00E03656"/>
    <w:rsid w:val="00E0397B"/>
    <w:rsid w:val="00E03CFE"/>
    <w:rsid w:val="00E042BF"/>
    <w:rsid w:val="00E0488A"/>
    <w:rsid w:val="00E05205"/>
    <w:rsid w:val="00E05735"/>
    <w:rsid w:val="00E060A2"/>
    <w:rsid w:val="00E06F27"/>
    <w:rsid w:val="00E07648"/>
    <w:rsid w:val="00E143FD"/>
    <w:rsid w:val="00E157B7"/>
    <w:rsid w:val="00E1709A"/>
    <w:rsid w:val="00E17AC3"/>
    <w:rsid w:val="00E21267"/>
    <w:rsid w:val="00E214FD"/>
    <w:rsid w:val="00E21E31"/>
    <w:rsid w:val="00E22346"/>
    <w:rsid w:val="00E223AC"/>
    <w:rsid w:val="00E2268C"/>
    <w:rsid w:val="00E226A8"/>
    <w:rsid w:val="00E24776"/>
    <w:rsid w:val="00E25512"/>
    <w:rsid w:val="00E260CD"/>
    <w:rsid w:val="00E2745C"/>
    <w:rsid w:val="00E3043B"/>
    <w:rsid w:val="00E308C6"/>
    <w:rsid w:val="00E31CD2"/>
    <w:rsid w:val="00E33C74"/>
    <w:rsid w:val="00E35CEC"/>
    <w:rsid w:val="00E369B4"/>
    <w:rsid w:val="00E37277"/>
    <w:rsid w:val="00E3775C"/>
    <w:rsid w:val="00E3788C"/>
    <w:rsid w:val="00E40872"/>
    <w:rsid w:val="00E40983"/>
    <w:rsid w:val="00E40DE2"/>
    <w:rsid w:val="00E41A98"/>
    <w:rsid w:val="00E41C01"/>
    <w:rsid w:val="00E42B25"/>
    <w:rsid w:val="00E439B8"/>
    <w:rsid w:val="00E4499E"/>
    <w:rsid w:val="00E477D9"/>
    <w:rsid w:val="00E50112"/>
    <w:rsid w:val="00E51150"/>
    <w:rsid w:val="00E51DF6"/>
    <w:rsid w:val="00E529B9"/>
    <w:rsid w:val="00E53D64"/>
    <w:rsid w:val="00E54529"/>
    <w:rsid w:val="00E559FF"/>
    <w:rsid w:val="00E56385"/>
    <w:rsid w:val="00E57508"/>
    <w:rsid w:val="00E57EDD"/>
    <w:rsid w:val="00E60B0B"/>
    <w:rsid w:val="00E610BF"/>
    <w:rsid w:val="00E616DE"/>
    <w:rsid w:val="00E61776"/>
    <w:rsid w:val="00E617FA"/>
    <w:rsid w:val="00E61831"/>
    <w:rsid w:val="00E62023"/>
    <w:rsid w:val="00E620F7"/>
    <w:rsid w:val="00E62396"/>
    <w:rsid w:val="00E647CE"/>
    <w:rsid w:val="00E65171"/>
    <w:rsid w:val="00E65D35"/>
    <w:rsid w:val="00E67375"/>
    <w:rsid w:val="00E71AB0"/>
    <w:rsid w:val="00E72479"/>
    <w:rsid w:val="00E7264A"/>
    <w:rsid w:val="00E73C00"/>
    <w:rsid w:val="00E73C88"/>
    <w:rsid w:val="00E7405B"/>
    <w:rsid w:val="00E745A5"/>
    <w:rsid w:val="00E745E4"/>
    <w:rsid w:val="00E75172"/>
    <w:rsid w:val="00E75854"/>
    <w:rsid w:val="00E80D88"/>
    <w:rsid w:val="00E842D0"/>
    <w:rsid w:val="00E84614"/>
    <w:rsid w:val="00E84C79"/>
    <w:rsid w:val="00E86599"/>
    <w:rsid w:val="00E86C73"/>
    <w:rsid w:val="00E877A5"/>
    <w:rsid w:val="00E879F5"/>
    <w:rsid w:val="00E92FB8"/>
    <w:rsid w:val="00E9439B"/>
    <w:rsid w:val="00E94F5F"/>
    <w:rsid w:val="00E964D0"/>
    <w:rsid w:val="00EA049D"/>
    <w:rsid w:val="00EA23D2"/>
    <w:rsid w:val="00EA3B36"/>
    <w:rsid w:val="00EA407B"/>
    <w:rsid w:val="00EA47BF"/>
    <w:rsid w:val="00EA552D"/>
    <w:rsid w:val="00EA65F1"/>
    <w:rsid w:val="00EB1E23"/>
    <w:rsid w:val="00EB21AD"/>
    <w:rsid w:val="00EB2AAF"/>
    <w:rsid w:val="00EB47BE"/>
    <w:rsid w:val="00EB4B9C"/>
    <w:rsid w:val="00EB4DA5"/>
    <w:rsid w:val="00EC2F0E"/>
    <w:rsid w:val="00EC4477"/>
    <w:rsid w:val="00EC66BB"/>
    <w:rsid w:val="00ED0355"/>
    <w:rsid w:val="00ED09CE"/>
    <w:rsid w:val="00ED11C8"/>
    <w:rsid w:val="00ED1BA8"/>
    <w:rsid w:val="00ED285F"/>
    <w:rsid w:val="00ED2DFD"/>
    <w:rsid w:val="00ED4F4F"/>
    <w:rsid w:val="00ED5AFB"/>
    <w:rsid w:val="00ED6544"/>
    <w:rsid w:val="00EE0431"/>
    <w:rsid w:val="00EE059C"/>
    <w:rsid w:val="00EE3DC0"/>
    <w:rsid w:val="00EE55D0"/>
    <w:rsid w:val="00EE55F8"/>
    <w:rsid w:val="00EE64C3"/>
    <w:rsid w:val="00EF445C"/>
    <w:rsid w:val="00EF56E9"/>
    <w:rsid w:val="00F01A11"/>
    <w:rsid w:val="00F02643"/>
    <w:rsid w:val="00F03587"/>
    <w:rsid w:val="00F04056"/>
    <w:rsid w:val="00F04353"/>
    <w:rsid w:val="00F05C39"/>
    <w:rsid w:val="00F069D2"/>
    <w:rsid w:val="00F07F3E"/>
    <w:rsid w:val="00F10689"/>
    <w:rsid w:val="00F11452"/>
    <w:rsid w:val="00F1260F"/>
    <w:rsid w:val="00F153C8"/>
    <w:rsid w:val="00F20021"/>
    <w:rsid w:val="00F20831"/>
    <w:rsid w:val="00F21CED"/>
    <w:rsid w:val="00F22C71"/>
    <w:rsid w:val="00F23346"/>
    <w:rsid w:val="00F2454E"/>
    <w:rsid w:val="00F262B0"/>
    <w:rsid w:val="00F267AB"/>
    <w:rsid w:val="00F2713A"/>
    <w:rsid w:val="00F27C19"/>
    <w:rsid w:val="00F301E3"/>
    <w:rsid w:val="00F32B88"/>
    <w:rsid w:val="00F330CB"/>
    <w:rsid w:val="00F33533"/>
    <w:rsid w:val="00F35DB1"/>
    <w:rsid w:val="00F365A1"/>
    <w:rsid w:val="00F37F6A"/>
    <w:rsid w:val="00F4015A"/>
    <w:rsid w:val="00F4023B"/>
    <w:rsid w:val="00F40882"/>
    <w:rsid w:val="00F41F0C"/>
    <w:rsid w:val="00F447DC"/>
    <w:rsid w:val="00F45A62"/>
    <w:rsid w:val="00F52FBC"/>
    <w:rsid w:val="00F531F5"/>
    <w:rsid w:val="00F5393A"/>
    <w:rsid w:val="00F53C36"/>
    <w:rsid w:val="00F5587A"/>
    <w:rsid w:val="00F56716"/>
    <w:rsid w:val="00F56AC1"/>
    <w:rsid w:val="00F576E0"/>
    <w:rsid w:val="00F60EC7"/>
    <w:rsid w:val="00F64153"/>
    <w:rsid w:val="00F64E39"/>
    <w:rsid w:val="00F660DD"/>
    <w:rsid w:val="00F66AAC"/>
    <w:rsid w:val="00F71666"/>
    <w:rsid w:val="00F71C45"/>
    <w:rsid w:val="00F7227A"/>
    <w:rsid w:val="00F72481"/>
    <w:rsid w:val="00F72BF1"/>
    <w:rsid w:val="00F73F11"/>
    <w:rsid w:val="00F75890"/>
    <w:rsid w:val="00F77848"/>
    <w:rsid w:val="00F8343D"/>
    <w:rsid w:val="00F83A3A"/>
    <w:rsid w:val="00F84C5B"/>
    <w:rsid w:val="00F851FB"/>
    <w:rsid w:val="00F85CDD"/>
    <w:rsid w:val="00F8790E"/>
    <w:rsid w:val="00F90ED7"/>
    <w:rsid w:val="00F9335E"/>
    <w:rsid w:val="00F93461"/>
    <w:rsid w:val="00F93BA4"/>
    <w:rsid w:val="00F94E4A"/>
    <w:rsid w:val="00F95A1F"/>
    <w:rsid w:val="00F95E61"/>
    <w:rsid w:val="00F97FD1"/>
    <w:rsid w:val="00FA25B3"/>
    <w:rsid w:val="00FA3A78"/>
    <w:rsid w:val="00FA6275"/>
    <w:rsid w:val="00FB0114"/>
    <w:rsid w:val="00FB041B"/>
    <w:rsid w:val="00FB0BC6"/>
    <w:rsid w:val="00FB311E"/>
    <w:rsid w:val="00FB3B68"/>
    <w:rsid w:val="00FB58F8"/>
    <w:rsid w:val="00FB5EC8"/>
    <w:rsid w:val="00FB666B"/>
    <w:rsid w:val="00FB73EC"/>
    <w:rsid w:val="00FC073F"/>
    <w:rsid w:val="00FC22C8"/>
    <w:rsid w:val="00FC3006"/>
    <w:rsid w:val="00FC338B"/>
    <w:rsid w:val="00FC6942"/>
    <w:rsid w:val="00FC69B1"/>
    <w:rsid w:val="00FC77B3"/>
    <w:rsid w:val="00FD0C60"/>
    <w:rsid w:val="00FD0FBE"/>
    <w:rsid w:val="00FD2DB6"/>
    <w:rsid w:val="00FD3E6D"/>
    <w:rsid w:val="00FD4609"/>
    <w:rsid w:val="00FD47BB"/>
    <w:rsid w:val="00FD4D42"/>
    <w:rsid w:val="00FD534C"/>
    <w:rsid w:val="00FD55F6"/>
    <w:rsid w:val="00FD60A8"/>
    <w:rsid w:val="00FD64B2"/>
    <w:rsid w:val="00FE0604"/>
    <w:rsid w:val="00FE0ADD"/>
    <w:rsid w:val="00FE0E96"/>
    <w:rsid w:val="00FE15B5"/>
    <w:rsid w:val="00FE4243"/>
    <w:rsid w:val="00FE554B"/>
    <w:rsid w:val="00FE5610"/>
    <w:rsid w:val="00FE56AA"/>
    <w:rsid w:val="00FE63EB"/>
    <w:rsid w:val="00FE6B85"/>
    <w:rsid w:val="00FE74B5"/>
    <w:rsid w:val="00FF1E76"/>
    <w:rsid w:val="00FF2C0E"/>
    <w:rsid w:val="00FF4388"/>
    <w:rsid w:val="00FF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780A68"/>
  <w15:docId w15:val="{F200E4F6-678D-4948-89F8-F6BDE487B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797B42"/>
    <w:pPr>
      <w:overflowPunct w:val="0"/>
      <w:autoSpaceDE w:val="0"/>
      <w:autoSpaceDN w:val="0"/>
      <w:adjustRightInd w:val="0"/>
      <w:textAlignment w:val="baseline"/>
    </w:pPr>
    <w:rPr>
      <w:rFonts w:ascii="Consolas" w:hAnsi="Consolas"/>
      <w:sz w:val="15"/>
      <w:lang w:val="en-GB" w:eastAsia="en-US"/>
    </w:rPr>
  </w:style>
  <w:style w:type="paragraph" w:styleId="10">
    <w:name w:val="heading 1"/>
    <w:basedOn w:val="a2"/>
    <w:next w:val="a3"/>
    <w:link w:val="11"/>
    <w:uiPriority w:val="9"/>
    <w:qFormat/>
    <w:rsid w:val="00AB7CF3"/>
    <w:pPr>
      <w:keepNext/>
      <w:keepLines/>
      <w:numPr>
        <w:numId w:val="3"/>
      </w:numPr>
      <w:tabs>
        <w:tab w:val="left" w:pos="2520"/>
      </w:tabs>
      <w:spacing w:after="960"/>
      <w:ind w:right="720"/>
      <w:outlineLvl w:val="0"/>
    </w:pPr>
    <w:rPr>
      <w:sz w:val="60"/>
    </w:rPr>
  </w:style>
  <w:style w:type="paragraph" w:styleId="20">
    <w:name w:val="heading 2"/>
    <w:aliases w:val="HD2"/>
    <w:basedOn w:val="a3"/>
    <w:next w:val="a3"/>
    <w:link w:val="21"/>
    <w:uiPriority w:val="9"/>
    <w:qFormat/>
    <w:rsid w:val="00AB7CF3"/>
    <w:pPr>
      <w:keepNext/>
      <w:keepLines/>
      <w:pageBreakBefore/>
      <w:numPr>
        <w:ilvl w:val="1"/>
        <w:numId w:val="3"/>
      </w:numPr>
      <w:pBdr>
        <w:top w:val="single" w:sz="30" w:space="4" w:color="auto"/>
      </w:pBdr>
      <w:outlineLvl w:val="1"/>
    </w:pPr>
    <w:rPr>
      <w:b/>
      <w:sz w:val="28"/>
    </w:rPr>
  </w:style>
  <w:style w:type="paragraph" w:styleId="30">
    <w:name w:val="heading 3"/>
    <w:basedOn w:val="a3"/>
    <w:next w:val="a3"/>
    <w:link w:val="31"/>
    <w:uiPriority w:val="9"/>
    <w:qFormat/>
    <w:rsid w:val="00AB7CF3"/>
    <w:pPr>
      <w:keepNext/>
      <w:keepLines/>
      <w:ind w:left="0"/>
      <w:outlineLvl w:val="2"/>
    </w:pPr>
    <w:rPr>
      <w:b/>
      <w:lang w:eastAsia="zh-CN"/>
    </w:rPr>
  </w:style>
  <w:style w:type="paragraph" w:styleId="40">
    <w:name w:val="heading 4"/>
    <w:aliases w:val="h4,H4"/>
    <w:basedOn w:val="a3"/>
    <w:next w:val="a3"/>
    <w:link w:val="41"/>
    <w:uiPriority w:val="9"/>
    <w:qFormat/>
    <w:rsid w:val="00AB7CF3"/>
    <w:pPr>
      <w:keepNext/>
      <w:keepLines/>
      <w:numPr>
        <w:ilvl w:val="3"/>
        <w:numId w:val="3"/>
      </w:numPr>
      <w:pBdr>
        <w:bottom w:val="single" w:sz="6" w:space="1" w:color="auto"/>
      </w:pBdr>
      <w:tabs>
        <w:tab w:val="center" w:pos="6300"/>
        <w:tab w:val="right" w:pos="10080"/>
      </w:tabs>
      <w:spacing w:before="240" w:after="0"/>
      <w:outlineLvl w:val="3"/>
    </w:pPr>
    <w:rPr>
      <w:b/>
    </w:rPr>
  </w:style>
  <w:style w:type="paragraph" w:styleId="5">
    <w:name w:val="heading 5"/>
    <w:basedOn w:val="a3"/>
    <w:next w:val="a3"/>
    <w:qFormat/>
    <w:rsid w:val="00AB7CF3"/>
    <w:pPr>
      <w:keepNext/>
      <w:keepLines/>
      <w:numPr>
        <w:ilvl w:val="4"/>
        <w:numId w:val="3"/>
      </w:numPr>
      <w:outlineLvl w:val="4"/>
    </w:pPr>
    <w:rPr>
      <w:b/>
      <w:i/>
    </w:rPr>
  </w:style>
  <w:style w:type="paragraph" w:styleId="6">
    <w:name w:val="heading 6"/>
    <w:basedOn w:val="a2"/>
    <w:next w:val="a4"/>
    <w:qFormat/>
    <w:rsid w:val="00AB7CF3"/>
    <w:pPr>
      <w:numPr>
        <w:ilvl w:val="5"/>
        <w:numId w:val="3"/>
      </w:numPr>
      <w:outlineLvl w:val="5"/>
    </w:pPr>
    <w:rPr>
      <w:rFonts w:ascii="Times" w:hAnsi="Times"/>
      <w:u w:val="single"/>
    </w:rPr>
  </w:style>
  <w:style w:type="paragraph" w:styleId="7">
    <w:name w:val="heading 7"/>
    <w:basedOn w:val="a2"/>
    <w:next w:val="a4"/>
    <w:qFormat/>
    <w:rsid w:val="00AB7CF3"/>
    <w:pPr>
      <w:numPr>
        <w:ilvl w:val="6"/>
        <w:numId w:val="3"/>
      </w:numPr>
      <w:outlineLvl w:val="6"/>
    </w:pPr>
    <w:rPr>
      <w:rFonts w:ascii="Times" w:hAnsi="Times"/>
      <w:i/>
    </w:rPr>
  </w:style>
  <w:style w:type="paragraph" w:styleId="8">
    <w:name w:val="heading 8"/>
    <w:basedOn w:val="a2"/>
    <w:next w:val="a4"/>
    <w:qFormat/>
    <w:rsid w:val="00AB7CF3"/>
    <w:pPr>
      <w:numPr>
        <w:ilvl w:val="7"/>
        <w:numId w:val="3"/>
      </w:numPr>
      <w:outlineLvl w:val="7"/>
    </w:pPr>
    <w:rPr>
      <w:rFonts w:ascii="Times" w:hAnsi="Times"/>
      <w:i/>
    </w:rPr>
  </w:style>
  <w:style w:type="paragraph" w:styleId="9">
    <w:name w:val="heading 9"/>
    <w:basedOn w:val="a2"/>
    <w:next w:val="a4"/>
    <w:qFormat/>
    <w:rsid w:val="00AB7CF3"/>
    <w:pPr>
      <w:numPr>
        <w:ilvl w:val="8"/>
        <w:numId w:val="3"/>
      </w:numPr>
      <w:outlineLvl w:val="8"/>
    </w:pPr>
    <w:rPr>
      <w:rFonts w:ascii="Times" w:hAnsi="Times"/>
      <w:i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3">
    <w:name w:val="Body Text"/>
    <w:aliases w:val="contents,body text,bt,bt + Verdana,Left:  5.71 cm + Verdana,Left:  5.71 cm"/>
    <w:basedOn w:val="a2"/>
    <w:link w:val="a8"/>
    <w:semiHidden/>
    <w:rsid w:val="00AB7CF3"/>
    <w:pPr>
      <w:spacing w:before="120" w:after="120"/>
      <w:ind w:left="2835"/>
    </w:pPr>
    <w:rPr>
      <w:sz w:val="24"/>
    </w:rPr>
  </w:style>
  <w:style w:type="paragraph" w:styleId="a4">
    <w:name w:val="Normal Indent"/>
    <w:basedOn w:val="a2"/>
    <w:semiHidden/>
    <w:rsid w:val="00AB7CF3"/>
    <w:pPr>
      <w:tabs>
        <w:tab w:val="left" w:pos="2880"/>
      </w:tabs>
      <w:ind w:left="1152"/>
    </w:pPr>
  </w:style>
  <w:style w:type="character" w:customStyle="1" w:styleId="Char">
    <w:name w:val="正文文本 Char"/>
    <w:aliases w:val="contents Char,body text Char,bt Char,bt + Verdana Char,Left:  5.71 cm + Verdana Char,Left:  5.71 cm Char"/>
    <w:basedOn w:val="a5"/>
    <w:rsid w:val="00AB7CF3"/>
    <w:rPr>
      <w:sz w:val="24"/>
      <w:lang w:val="en-GB" w:eastAsia="en-US"/>
    </w:rPr>
  </w:style>
  <w:style w:type="character" w:customStyle="1" w:styleId="1Char">
    <w:name w:val="标题 1 Char"/>
    <w:basedOn w:val="a5"/>
    <w:uiPriority w:val="9"/>
    <w:rsid w:val="00AB7CF3"/>
    <w:rPr>
      <w:sz w:val="60"/>
      <w:lang w:val="en-GB" w:eastAsia="en-US"/>
    </w:rPr>
  </w:style>
  <w:style w:type="character" w:customStyle="1" w:styleId="2Char">
    <w:name w:val="标题 2 Char"/>
    <w:basedOn w:val="a5"/>
    <w:uiPriority w:val="9"/>
    <w:rsid w:val="00AB7CF3"/>
    <w:rPr>
      <w:b/>
      <w:sz w:val="28"/>
      <w:lang w:val="en-GB" w:eastAsia="en-US"/>
    </w:rPr>
  </w:style>
  <w:style w:type="character" w:customStyle="1" w:styleId="3Char">
    <w:name w:val="标题 3 Char"/>
    <w:basedOn w:val="a5"/>
    <w:uiPriority w:val="9"/>
    <w:rsid w:val="00AB7CF3"/>
    <w:rPr>
      <w:b/>
      <w:sz w:val="24"/>
      <w:lang w:val="en-GB" w:eastAsia="en-US"/>
    </w:rPr>
  </w:style>
  <w:style w:type="character" w:customStyle="1" w:styleId="4Char">
    <w:name w:val="标题 4 Char"/>
    <w:basedOn w:val="a5"/>
    <w:uiPriority w:val="9"/>
    <w:rsid w:val="00AB7CF3"/>
    <w:rPr>
      <w:b/>
      <w:sz w:val="24"/>
      <w:lang w:val="en-GB" w:eastAsia="en-US"/>
    </w:rPr>
  </w:style>
  <w:style w:type="paragraph" w:styleId="TOC5">
    <w:name w:val="toc 5"/>
    <w:basedOn w:val="a2"/>
    <w:next w:val="a2"/>
    <w:uiPriority w:val="39"/>
    <w:rsid w:val="00E616DE"/>
    <w:pPr>
      <w:tabs>
        <w:tab w:val="right" w:leader="dot" w:pos="10110"/>
      </w:tabs>
      <w:ind w:left="3600"/>
    </w:pPr>
    <w:rPr>
      <w:rFonts w:eastAsia="微软雅黑"/>
      <w:sz w:val="21"/>
    </w:rPr>
  </w:style>
  <w:style w:type="paragraph" w:customStyle="1" w:styleId="Checklist-X">
    <w:name w:val="Checklist-X"/>
    <w:basedOn w:val="Checklist"/>
    <w:rsid w:val="00AB7CF3"/>
  </w:style>
  <w:style w:type="paragraph" w:customStyle="1" w:styleId="Checklist">
    <w:name w:val="Checklist"/>
    <w:basedOn w:val="Bullet"/>
    <w:rsid w:val="00AB7CF3"/>
    <w:pPr>
      <w:ind w:left="3427" w:hanging="547"/>
    </w:pPr>
  </w:style>
  <w:style w:type="paragraph" w:customStyle="1" w:styleId="Bullet">
    <w:name w:val="Bullet"/>
    <w:basedOn w:val="a3"/>
    <w:rsid w:val="00AB7CF3"/>
    <w:pPr>
      <w:keepLines/>
      <w:spacing w:before="60" w:after="60"/>
      <w:ind w:left="3096" w:hanging="216"/>
    </w:pPr>
  </w:style>
  <w:style w:type="paragraph" w:styleId="TOC3">
    <w:name w:val="toc 3"/>
    <w:basedOn w:val="a2"/>
    <w:next w:val="a2"/>
    <w:uiPriority w:val="39"/>
    <w:rsid w:val="00E616DE"/>
    <w:pPr>
      <w:tabs>
        <w:tab w:val="right" w:leader="dot" w:pos="10110"/>
      </w:tabs>
      <w:ind w:left="2880"/>
    </w:pPr>
    <w:rPr>
      <w:rFonts w:eastAsia="微软雅黑"/>
      <w:sz w:val="21"/>
    </w:rPr>
  </w:style>
  <w:style w:type="paragraph" w:styleId="TOC2">
    <w:name w:val="toc 2"/>
    <w:basedOn w:val="a2"/>
    <w:next w:val="a2"/>
    <w:uiPriority w:val="39"/>
    <w:rsid w:val="00E616DE"/>
    <w:pPr>
      <w:tabs>
        <w:tab w:val="right" w:leader="dot" w:pos="10110"/>
      </w:tabs>
      <w:spacing w:before="120" w:after="120"/>
      <w:ind w:left="2520"/>
    </w:pPr>
    <w:rPr>
      <w:rFonts w:eastAsia="微软雅黑"/>
      <w:b/>
      <w:sz w:val="21"/>
    </w:rPr>
  </w:style>
  <w:style w:type="paragraph" w:styleId="TOC1">
    <w:name w:val="toc 1"/>
    <w:basedOn w:val="a2"/>
    <w:next w:val="a2"/>
    <w:uiPriority w:val="39"/>
    <w:rsid w:val="00E616DE"/>
    <w:pPr>
      <w:keepNext/>
      <w:tabs>
        <w:tab w:val="left" w:pos="2550"/>
        <w:tab w:val="right" w:leader="dot" w:pos="10110"/>
      </w:tabs>
      <w:spacing w:before="240" w:after="120"/>
    </w:pPr>
    <w:rPr>
      <w:rFonts w:eastAsia="微软雅黑"/>
      <w:b/>
      <w:sz w:val="21"/>
    </w:rPr>
  </w:style>
  <w:style w:type="paragraph" w:styleId="a9">
    <w:name w:val="footer"/>
    <w:basedOn w:val="a2"/>
    <w:link w:val="aa"/>
    <w:rsid w:val="00AB7CF3"/>
    <w:pPr>
      <w:tabs>
        <w:tab w:val="right" w:pos="7920"/>
      </w:tabs>
    </w:pPr>
    <w:rPr>
      <w:sz w:val="16"/>
    </w:rPr>
  </w:style>
  <w:style w:type="paragraph" w:styleId="ab">
    <w:name w:val="header"/>
    <w:basedOn w:val="a2"/>
    <w:link w:val="ac"/>
    <w:uiPriority w:val="99"/>
    <w:semiHidden/>
    <w:rsid w:val="00AB7CF3"/>
    <w:pPr>
      <w:tabs>
        <w:tab w:val="right" w:pos="10080"/>
      </w:tabs>
    </w:pPr>
    <w:rPr>
      <w:sz w:val="16"/>
    </w:rPr>
  </w:style>
  <w:style w:type="character" w:styleId="ad">
    <w:name w:val="footnote reference"/>
    <w:basedOn w:val="a5"/>
    <w:semiHidden/>
    <w:rsid w:val="00AB7CF3"/>
    <w:rPr>
      <w:position w:val="6"/>
      <w:sz w:val="16"/>
    </w:rPr>
  </w:style>
  <w:style w:type="paragraph" w:styleId="ae">
    <w:name w:val="footnote text"/>
    <w:basedOn w:val="a2"/>
    <w:semiHidden/>
    <w:rsid w:val="00AB7CF3"/>
    <w:pPr>
      <w:spacing w:after="240"/>
      <w:ind w:hanging="720"/>
    </w:pPr>
  </w:style>
  <w:style w:type="paragraph" w:styleId="af">
    <w:name w:val="Title"/>
    <w:basedOn w:val="a2"/>
    <w:link w:val="af0"/>
    <w:qFormat/>
    <w:rsid w:val="00AB7CF3"/>
    <w:pPr>
      <w:keepLines/>
      <w:spacing w:after="120"/>
      <w:ind w:left="2520" w:right="720"/>
    </w:pPr>
    <w:rPr>
      <w:rFonts w:ascii="Book Antiqua" w:hAnsi="Book Antiqua"/>
      <w:sz w:val="48"/>
      <w:lang w:val="en-US"/>
    </w:rPr>
  </w:style>
  <w:style w:type="paragraph" w:customStyle="1" w:styleId="tty132">
    <w:name w:val="tty132"/>
    <w:basedOn w:val="tty80"/>
    <w:rsid w:val="00AB7CF3"/>
    <w:rPr>
      <w:sz w:val="12"/>
    </w:rPr>
  </w:style>
  <w:style w:type="paragraph" w:customStyle="1" w:styleId="tty80">
    <w:name w:val="tty80"/>
    <w:basedOn w:val="a2"/>
    <w:rsid w:val="00AB7CF3"/>
    <w:rPr>
      <w:rFonts w:ascii="Courier New" w:hAnsi="Courier New"/>
    </w:rPr>
  </w:style>
  <w:style w:type="paragraph" w:customStyle="1" w:styleId="hangingindent">
    <w:name w:val="hanging indent"/>
    <w:basedOn w:val="a3"/>
    <w:rsid w:val="00AB7CF3"/>
    <w:pPr>
      <w:keepLines/>
      <w:ind w:left="5400" w:hanging="2880"/>
    </w:pPr>
  </w:style>
  <w:style w:type="paragraph" w:customStyle="1" w:styleId="TableText">
    <w:name w:val="Table Text"/>
    <w:basedOn w:val="a2"/>
    <w:rsid w:val="00AB7CF3"/>
    <w:pPr>
      <w:keepLines/>
    </w:pPr>
    <w:rPr>
      <w:sz w:val="16"/>
    </w:rPr>
  </w:style>
  <w:style w:type="paragraph" w:customStyle="1" w:styleId="NumberList">
    <w:name w:val="Number List"/>
    <w:basedOn w:val="a3"/>
    <w:rsid w:val="00AB7CF3"/>
    <w:pPr>
      <w:spacing w:before="60" w:after="60"/>
      <w:ind w:left="3240" w:hanging="360"/>
    </w:pPr>
  </w:style>
  <w:style w:type="paragraph" w:customStyle="1" w:styleId="HeadingBar">
    <w:name w:val="Heading Bar"/>
    <w:basedOn w:val="a2"/>
    <w:next w:val="30"/>
    <w:rsid w:val="00AB7CF3"/>
    <w:pPr>
      <w:keepNext/>
      <w:keepLines/>
      <w:shd w:val="solid" w:color="auto" w:fill="auto"/>
      <w:spacing w:before="240"/>
      <w:ind w:right="7589"/>
    </w:pPr>
    <w:rPr>
      <w:color w:val="FFFFFF"/>
      <w:sz w:val="8"/>
    </w:rPr>
  </w:style>
  <w:style w:type="paragraph" w:customStyle="1" w:styleId="InfoBox">
    <w:name w:val="Info Box"/>
    <w:basedOn w:val="a3"/>
    <w:rsid w:val="00AB7CF3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3600" w:right="1080"/>
      <w:jc w:val="center"/>
    </w:pPr>
    <w:rPr>
      <w:sz w:val="18"/>
    </w:rPr>
  </w:style>
  <w:style w:type="paragraph" w:customStyle="1" w:styleId="tty180">
    <w:name w:val="tty180"/>
    <w:basedOn w:val="tty80"/>
    <w:rsid w:val="00AB7CF3"/>
    <w:pPr>
      <w:ind w:right="-720"/>
    </w:pPr>
    <w:rPr>
      <w:sz w:val="8"/>
    </w:rPr>
  </w:style>
  <w:style w:type="paragraph" w:customStyle="1" w:styleId="TitleBar">
    <w:name w:val="Title Bar"/>
    <w:basedOn w:val="a2"/>
    <w:rsid w:val="00AB7CF3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tty80indent">
    <w:name w:val="tty80 indent"/>
    <w:basedOn w:val="tty80"/>
    <w:rsid w:val="00AB7CF3"/>
    <w:pPr>
      <w:ind w:left="2895"/>
    </w:pPr>
  </w:style>
  <w:style w:type="paragraph" w:styleId="af1">
    <w:name w:val="Plain Text"/>
    <w:basedOn w:val="a2"/>
    <w:semiHidden/>
    <w:rsid w:val="00AB7CF3"/>
    <w:pPr>
      <w:widowControl w:val="0"/>
      <w:overflowPunct/>
      <w:autoSpaceDE/>
      <w:autoSpaceDN/>
      <w:adjustRightInd/>
      <w:jc w:val="both"/>
      <w:textAlignment w:val="auto"/>
    </w:pPr>
    <w:rPr>
      <w:rFonts w:ascii="Courier New" w:hAnsi="Courier New" w:cs="Courier New"/>
      <w:kern w:val="2"/>
      <w:lang w:val="en-US" w:eastAsia="zh-CN"/>
    </w:rPr>
  </w:style>
  <w:style w:type="character" w:customStyle="1" w:styleId="ChapterTitle">
    <w:name w:val="Chapter Title"/>
    <w:basedOn w:val="a5"/>
    <w:rsid w:val="00AB7CF3"/>
  </w:style>
  <w:style w:type="paragraph" w:customStyle="1" w:styleId="Legal">
    <w:name w:val="Legal"/>
    <w:basedOn w:val="a2"/>
    <w:rsid w:val="00AB7CF3"/>
    <w:pPr>
      <w:spacing w:after="240"/>
      <w:ind w:left="2160"/>
    </w:pPr>
    <w:rPr>
      <w:rFonts w:ascii="Times" w:hAnsi="Times"/>
    </w:rPr>
  </w:style>
  <w:style w:type="character" w:customStyle="1" w:styleId="HighlightedVariable">
    <w:name w:val="Highlighted Variable"/>
    <w:basedOn w:val="a5"/>
    <w:rsid w:val="00AB7CF3"/>
    <w:rPr>
      <w:color w:val="0000FF"/>
    </w:rPr>
  </w:style>
  <w:style w:type="paragraph" w:customStyle="1" w:styleId="Note">
    <w:name w:val="Note"/>
    <w:basedOn w:val="a3"/>
    <w:rsid w:val="00AB7CF3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TableHeading">
    <w:name w:val="Table Heading"/>
    <w:basedOn w:val="TableText"/>
    <w:rsid w:val="00AB7CF3"/>
    <w:pPr>
      <w:spacing w:before="120" w:after="120"/>
    </w:pPr>
    <w:rPr>
      <w:b/>
    </w:rPr>
  </w:style>
  <w:style w:type="paragraph" w:styleId="af2">
    <w:name w:val="macro"/>
    <w:semiHidden/>
    <w:rsid w:val="00AB7C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/>
      <w:lang w:eastAsia="en-US"/>
    </w:rPr>
  </w:style>
  <w:style w:type="paragraph" w:styleId="TOC4">
    <w:name w:val="toc 4"/>
    <w:basedOn w:val="a2"/>
    <w:next w:val="a2"/>
    <w:uiPriority w:val="39"/>
    <w:rsid w:val="00E616DE"/>
    <w:pPr>
      <w:tabs>
        <w:tab w:val="right" w:leader="dot" w:pos="10110"/>
      </w:tabs>
      <w:ind w:left="3240"/>
    </w:pPr>
    <w:rPr>
      <w:rFonts w:eastAsia="微软雅黑"/>
      <w:sz w:val="21"/>
    </w:rPr>
  </w:style>
  <w:style w:type="paragraph" w:customStyle="1" w:styleId="Title-Major">
    <w:name w:val="Title-Major"/>
    <w:basedOn w:val="af"/>
    <w:rsid w:val="00AB7CF3"/>
    <w:rPr>
      <w:smallCaps/>
    </w:rPr>
  </w:style>
  <w:style w:type="paragraph" w:customStyle="1" w:styleId="RouteTitle">
    <w:name w:val="Route Title"/>
    <w:basedOn w:val="a2"/>
    <w:rsid w:val="00AB7CF3"/>
    <w:pPr>
      <w:keepLines/>
      <w:spacing w:after="120"/>
      <w:ind w:left="2520" w:right="720"/>
    </w:pPr>
    <w:rPr>
      <w:sz w:val="36"/>
    </w:rPr>
  </w:style>
  <w:style w:type="paragraph" w:customStyle="1" w:styleId="12text">
    <w:name w:val="12 text"/>
    <w:basedOn w:val="a2"/>
    <w:rsid w:val="00AB7CF3"/>
    <w:pPr>
      <w:spacing w:before="240" w:after="120"/>
      <w:jc w:val="both"/>
    </w:pPr>
    <w:rPr>
      <w:rFonts w:ascii="Arial" w:hAnsi="Arial"/>
    </w:rPr>
  </w:style>
  <w:style w:type="paragraph" w:customStyle="1" w:styleId="Flowchartheaders">
    <w:name w:val="Flowchart headers"/>
    <w:basedOn w:val="a2"/>
    <w:rsid w:val="00AB7CF3"/>
    <w:pPr>
      <w:jc w:val="center"/>
    </w:pPr>
    <w:rPr>
      <w:caps/>
      <w:color w:val="000000"/>
      <w:sz w:val="24"/>
      <w:u w:val="single"/>
    </w:rPr>
  </w:style>
  <w:style w:type="paragraph" w:customStyle="1" w:styleId="Responsibilities">
    <w:name w:val="Responsibilities"/>
    <w:basedOn w:val="a2"/>
    <w:rsid w:val="00AB7CF3"/>
    <w:rPr>
      <w:color w:val="0000FF"/>
    </w:rPr>
  </w:style>
  <w:style w:type="paragraph" w:customStyle="1" w:styleId="InterfacesBoth">
    <w:name w:val="Interfaces Both"/>
    <w:basedOn w:val="Flowchartheaders"/>
    <w:rsid w:val="00AB7CF3"/>
    <w:pPr>
      <w:ind w:left="360" w:hanging="360"/>
      <w:jc w:val="left"/>
    </w:pPr>
    <w:rPr>
      <w:caps w:val="0"/>
      <w:color w:val="0000FF"/>
      <w:sz w:val="20"/>
      <w:u w:val="none"/>
    </w:rPr>
  </w:style>
  <w:style w:type="paragraph" w:customStyle="1" w:styleId="OutlineProcedure">
    <w:name w:val="Outline Procedure"/>
    <w:basedOn w:val="a2"/>
    <w:rsid w:val="00AB7CF3"/>
    <w:pPr>
      <w:jc w:val="center"/>
    </w:pPr>
    <w:rPr>
      <w:color w:val="0000FF"/>
      <w:sz w:val="24"/>
    </w:rPr>
  </w:style>
  <w:style w:type="paragraph" w:customStyle="1" w:styleId="InterfacesIn">
    <w:name w:val="Interfaces In"/>
    <w:basedOn w:val="InterfacesBoth"/>
    <w:rsid w:val="00AB7CF3"/>
  </w:style>
  <w:style w:type="paragraph" w:customStyle="1" w:styleId="InterfacesOut">
    <w:name w:val="Interfaces Out"/>
    <w:basedOn w:val="InterfacesBoth"/>
    <w:rsid w:val="00AB7CF3"/>
  </w:style>
  <w:style w:type="character" w:styleId="af3">
    <w:name w:val="page number"/>
    <w:basedOn w:val="a5"/>
    <w:rsid w:val="00AB7CF3"/>
  </w:style>
  <w:style w:type="paragraph" w:customStyle="1" w:styleId="BodySingle">
    <w:name w:val="Body Single"/>
    <w:basedOn w:val="a2"/>
    <w:rsid w:val="00AB7CF3"/>
  </w:style>
  <w:style w:type="paragraph" w:styleId="TOC6">
    <w:name w:val="toc 6"/>
    <w:basedOn w:val="a2"/>
    <w:next w:val="a2"/>
    <w:uiPriority w:val="39"/>
    <w:rsid w:val="00AB7CF3"/>
    <w:pPr>
      <w:tabs>
        <w:tab w:val="right" w:leader="dot" w:pos="10110"/>
      </w:tabs>
      <w:ind w:left="1000"/>
    </w:pPr>
    <w:rPr>
      <w:sz w:val="18"/>
    </w:rPr>
  </w:style>
  <w:style w:type="paragraph" w:styleId="TOC7">
    <w:name w:val="toc 7"/>
    <w:basedOn w:val="a2"/>
    <w:next w:val="a2"/>
    <w:uiPriority w:val="39"/>
    <w:rsid w:val="00AB7CF3"/>
    <w:pPr>
      <w:tabs>
        <w:tab w:val="right" w:leader="dot" w:pos="10110"/>
      </w:tabs>
      <w:ind w:left="1200"/>
    </w:pPr>
    <w:rPr>
      <w:sz w:val="18"/>
    </w:rPr>
  </w:style>
  <w:style w:type="paragraph" w:styleId="TOC8">
    <w:name w:val="toc 8"/>
    <w:basedOn w:val="a2"/>
    <w:next w:val="a2"/>
    <w:uiPriority w:val="39"/>
    <w:rsid w:val="00AB7CF3"/>
    <w:pPr>
      <w:tabs>
        <w:tab w:val="right" w:leader="dot" w:pos="10110"/>
      </w:tabs>
      <w:ind w:left="1400"/>
    </w:pPr>
    <w:rPr>
      <w:sz w:val="18"/>
    </w:rPr>
  </w:style>
  <w:style w:type="paragraph" w:styleId="TOC9">
    <w:name w:val="toc 9"/>
    <w:basedOn w:val="a2"/>
    <w:next w:val="a2"/>
    <w:uiPriority w:val="39"/>
    <w:rsid w:val="00AB7CF3"/>
    <w:pPr>
      <w:tabs>
        <w:tab w:val="right" w:leader="dot" w:pos="10110"/>
      </w:tabs>
      <w:ind w:left="1600"/>
    </w:pPr>
    <w:rPr>
      <w:sz w:val="18"/>
    </w:rPr>
  </w:style>
  <w:style w:type="paragraph" w:styleId="af4">
    <w:name w:val="table of authorities"/>
    <w:basedOn w:val="a2"/>
    <w:next w:val="a2"/>
    <w:semiHidden/>
    <w:rsid w:val="00AB7CF3"/>
    <w:pPr>
      <w:tabs>
        <w:tab w:val="right" w:leader="dot" w:pos="8640"/>
      </w:tabs>
      <w:spacing w:after="120"/>
      <w:ind w:left="240" w:hanging="240"/>
    </w:pPr>
    <w:rPr>
      <w:lang w:val="en-US"/>
    </w:rPr>
  </w:style>
  <w:style w:type="character" w:customStyle="1" w:styleId="Version">
    <w:name w:val="Version"/>
    <w:rsid w:val="00AB7CF3"/>
  </w:style>
  <w:style w:type="character" w:customStyle="1" w:styleId="DocRef">
    <w:name w:val="DocRef"/>
    <w:rsid w:val="00AB7CF3"/>
  </w:style>
  <w:style w:type="character" w:customStyle="1" w:styleId="FileName">
    <w:name w:val="FileName"/>
    <w:rsid w:val="00AB7CF3"/>
  </w:style>
  <w:style w:type="character" w:styleId="af5">
    <w:name w:val="Hyperlink"/>
    <w:basedOn w:val="a5"/>
    <w:uiPriority w:val="99"/>
    <w:rsid w:val="00AB7CF3"/>
    <w:rPr>
      <w:color w:val="auto"/>
      <w:u w:val="none"/>
    </w:rPr>
  </w:style>
  <w:style w:type="character" w:customStyle="1" w:styleId="bodycopy1">
    <w:name w:val="bodycopy1"/>
    <w:basedOn w:val="a5"/>
    <w:rsid w:val="00AB7CF3"/>
    <w:rPr>
      <w:rFonts w:ascii="Arial" w:hAnsi="Arial"/>
      <w:color w:val="000000"/>
      <w:spacing w:val="210"/>
      <w:sz w:val="18"/>
      <w:u w:val="none"/>
    </w:rPr>
  </w:style>
  <w:style w:type="paragraph" w:styleId="22">
    <w:name w:val="Body Text 2"/>
    <w:basedOn w:val="a2"/>
    <w:semiHidden/>
    <w:rsid w:val="00AB7CF3"/>
    <w:pPr>
      <w:framePr w:w="5555" w:h="4033" w:hSpace="180" w:wrap="auto" w:vAnchor="text" w:hAnchor="page" w:x="5761" w:y="121"/>
    </w:pPr>
    <w:rPr>
      <w:b/>
    </w:rPr>
  </w:style>
  <w:style w:type="character" w:styleId="af6">
    <w:name w:val="FollowedHyperlink"/>
    <w:basedOn w:val="a5"/>
    <w:uiPriority w:val="99"/>
    <w:semiHidden/>
    <w:rsid w:val="00AB7CF3"/>
    <w:rPr>
      <w:color w:val="800080"/>
      <w:u w:val="single"/>
    </w:rPr>
  </w:style>
  <w:style w:type="paragraph" w:customStyle="1" w:styleId="Bodylist">
    <w:name w:val="Body list"/>
    <w:basedOn w:val="a3"/>
    <w:rsid w:val="00AB7CF3"/>
    <w:pPr>
      <w:spacing w:before="0" w:after="0"/>
      <w:ind w:left="4111" w:hanging="255"/>
    </w:pPr>
  </w:style>
  <w:style w:type="paragraph" w:customStyle="1" w:styleId="Listing">
    <w:name w:val="Listing"/>
    <w:basedOn w:val="12text"/>
    <w:rsid w:val="00AB7CF3"/>
    <w:pPr>
      <w:spacing w:before="0" w:after="0"/>
    </w:pPr>
    <w:rPr>
      <w:rFonts w:ascii="Courier New" w:hAnsi="Courier New"/>
    </w:rPr>
  </w:style>
  <w:style w:type="paragraph" w:styleId="HTML">
    <w:name w:val="HTML Preformatted"/>
    <w:basedOn w:val="a2"/>
    <w:link w:val="HTML0"/>
    <w:uiPriority w:val="99"/>
    <w:semiHidden/>
    <w:rsid w:val="00AB7C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Arial Unicode MS" w:eastAsia="Arial Unicode MS" w:hAnsi="Arial Unicode MS" w:cs="Arial Unicode MS"/>
      <w:lang w:val="en-US"/>
    </w:rPr>
  </w:style>
  <w:style w:type="character" w:customStyle="1" w:styleId="HTMLChar">
    <w:name w:val="HTML 预设格式 Char"/>
    <w:basedOn w:val="a5"/>
    <w:uiPriority w:val="99"/>
    <w:rsid w:val="00AB7CF3"/>
    <w:rPr>
      <w:rFonts w:ascii="Arial Unicode MS" w:eastAsia="Arial Unicode MS" w:hAnsi="Arial Unicode MS" w:cs="Arial Unicode MS"/>
      <w:lang w:eastAsia="en-US"/>
    </w:rPr>
  </w:style>
  <w:style w:type="paragraph" w:customStyle="1" w:styleId="tocheading">
    <w:name w:val="toc_heading"/>
    <w:basedOn w:val="20"/>
    <w:rsid w:val="00AB7CF3"/>
  </w:style>
  <w:style w:type="paragraph" w:styleId="af7">
    <w:name w:val="Body Text Indent"/>
    <w:basedOn w:val="a2"/>
    <w:semiHidden/>
    <w:rsid w:val="00AB7CF3"/>
    <w:pPr>
      <w:widowControl w:val="0"/>
      <w:overflowPunct/>
      <w:autoSpaceDE/>
      <w:autoSpaceDN/>
      <w:adjustRightInd/>
      <w:ind w:left="1930"/>
      <w:jc w:val="both"/>
      <w:textAlignment w:val="auto"/>
    </w:pPr>
    <w:rPr>
      <w:kern w:val="2"/>
      <w:sz w:val="22"/>
      <w:szCs w:val="24"/>
      <w:lang w:val="en-US" w:eastAsia="zh-CN"/>
    </w:rPr>
  </w:style>
  <w:style w:type="paragraph" w:customStyle="1" w:styleId="HTMLPreformatted1">
    <w:name w:val="HTML Preformatted1"/>
    <w:basedOn w:val="a2"/>
    <w:rsid w:val="00AB7CF3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jc w:val="both"/>
      <w:textAlignment w:val="auto"/>
    </w:pPr>
    <w:rPr>
      <w:rFonts w:ascii="Arial Unicode MS" w:eastAsia="Arial Unicode MS"/>
      <w:kern w:val="2"/>
      <w:szCs w:val="24"/>
      <w:lang w:val="en-US" w:eastAsia="zh-CN"/>
    </w:rPr>
  </w:style>
  <w:style w:type="paragraph" w:customStyle="1" w:styleId="BodyText25">
    <w:name w:val="Body Text 25"/>
    <w:basedOn w:val="a2"/>
    <w:rsid w:val="00AB7CF3"/>
    <w:pPr>
      <w:widowControl w:val="0"/>
      <w:overflowPunct/>
      <w:autoSpaceDE/>
      <w:autoSpaceDN/>
      <w:adjustRightInd/>
      <w:ind w:left="2552"/>
      <w:jc w:val="both"/>
      <w:textAlignment w:val="auto"/>
    </w:pPr>
    <w:rPr>
      <w:kern w:val="2"/>
      <w:szCs w:val="24"/>
      <w:lang w:val="en-US" w:eastAsia="zh-CN"/>
    </w:rPr>
  </w:style>
  <w:style w:type="character" w:customStyle="1" w:styleId="Emphasis1">
    <w:name w:val="Emphasis1"/>
    <w:basedOn w:val="a5"/>
    <w:rsid w:val="00AB7CF3"/>
    <w:rPr>
      <w:i/>
    </w:rPr>
  </w:style>
  <w:style w:type="paragraph" w:styleId="af8">
    <w:name w:val="Normal (Web)"/>
    <w:basedOn w:val="a2"/>
    <w:uiPriority w:val="99"/>
    <w:rsid w:val="00AB7CF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  <w:lang w:val="en-US" w:eastAsia="zh-CN"/>
    </w:rPr>
  </w:style>
  <w:style w:type="character" w:customStyle="1" w:styleId="rdanull1">
    <w:name w:val="rda_null1"/>
    <w:basedOn w:val="a5"/>
    <w:rsid w:val="00AB7CF3"/>
    <w:rPr>
      <w:i/>
      <w:iCs/>
    </w:rPr>
  </w:style>
  <w:style w:type="paragraph" w:customStyle="1" w:styleId="AppendixC1111">
    <w:name w:val="Appendix C.1.1.1.1"/>
    <w:basedOn w:val="a2"/>
    <w:autoRedefine/>
    <w:rsid w:val="00AB7CF3"/>
    <w:pPr>
      <w:overflowPunct/>
      <w:autoSpaceDE/>
      <w:autoSpaceDN/>
      <w:adjustRightInd/>
      <w:textAlignment w:val="auto"/>
    </w:pPr>
    <w:rPr>
      <w:sz w:val="24"/>
      <w:szCs w:val="24"/>
      <w:lang w:val="en-US"/>
    </w:rPr>
  </w:style>
  <w:style w:type="paragraph" w:customStyle="1" w:styleId="Af9">
    <w:name w:val="A引用"/>
    <w:basedOn w:val="a3"/>
    <w:qFormat/>
    <w:rsid w:val="00AB7CF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after="0"/>
      <w:ind w:left="1134"/>
    </w:pPr>
    <w:rPr>
      <w:rFonts w:eastAsia="Courier New"/>
      <w:i/>
      <w:color w:val="0000FF"/>
      <w:sz w:val="21"/>
      <w:lang w:eastAsia="zh-CN"/>
    </w:rPr>
  </w:style>
  <w:style w:type="character" w:customStyle="1" w:styleId="AChar">
    <w:name w:val="A引用 Char"/>
    <w:basedOn w:val="Char"/>
    <w:rsid w:val="00AB7CF3"/>
    <w:rPr>
      <w:rFonts w:eastAsia="Courier New"/>
      <w:i/>
      <w:color w:val="0000FF"/>
      <w:sz w:val="21"/>
      <w:lang w:val="en-GB" w:eastAsia="en-US"/>
    </w:rPr>
  </w:style>
  <w:style w:type="paragraph" w:customStyle="1" w:styleId="rdaindex">
    <w:name w:val="rda_index"/>
    <w:basedOn w:val="a2"/>
    <w:rsid w:val="00AB7CF3"/>
    <w:pPr>
      <w:overflowPunct/>
      <w:autoSpaceDE/>
      <w:autoSpaceDN/>
      <w:adjustRightInd/>
      <w:spacing w:before="40"/>
      <w:textAlignment w:val="auto"/>
    </w:pPr>
    <w:rPr>
      <w:rFonts w:ascii="Arial" w:hAnsi="Arial" w:cs="Arial"/>
      <w:sz w:val="18"/>
      <w:szCs w:val="18"/>
      <w:lang w:val="en-US" w:eastAsia="zh-CN"/>
    </w:rPr>
  </w:style>
  <w:style w:type="paragraph" w:customStyle="1" w:styleId="rdanormal">
    <w:name w:val="rda_normal"/>
    <w:basedOn w:val="a2"/>
    <w:rsid w:val="00AB7CF3"/>
    <w:pPr>
      <w:overflowPunct/>
      <w:autoSpaceDE/>
      <w:autoSpaceDN/>
      <w:adjustRightInd/>
      <w:spacing w:before="40"/>
      <w:textAlignment w:val="auto"/>
    </w:pPr>
    <w:rPr>
      <w:rFonts w:ascii="Arial" w:hAnsi="Arial" w:cs="Arial"/>
      <w:sz w:val="18"/>
      <w:szCs w:val="18"/>
      <w:lang w:val="en-US" w:eastAsia="zh-CN"/>
    </w:rPr>
  </w:style>
  <w:style w:type="paragraph" w:customStyle="1" w:styleId="rdafilter">
    <w:name w:val="rda_filter"/>
    <w:basedOn w:val="a2"/>
    <w:rsid w:val="00AB7CF3"/>
    <w:pPr>
      <w:overflowPunct/>
      <w:autoSpaceDE/>
      <w:autoSpaceDN/>
      <w:adjustRightInd/>
      <w:spacing w:before="40"/>
      <w:textAlignment w:val="auto"/>
    </w:pPr>
    <w:rPr>
      <w:rFonts w:ascii="Arial" w:hAnsi="Arial" w:cs="Arial"/>
      <w:color w:val="993800"/>
      <w:sz w:val="18"/>
      <w:szCs w:val="18"/>
      <w:lang w:val="en-US" w:eastAsia="zh-CN"/>
    </w:rPr>
  </w:style>
  <w:style w:type="paragraph" w:customStyle="1" w:styleId="rdanull">
    <w:name w:val="rda_null"/>
    <w:basedOn w:val="a2"/>
    <w:rsid w:val="00AB7CF3"/>
    <w:pPr>
      <w:overflowPunct/>
      <w:autoSpaceDE/>
      <w:autoSpaceDN/>
      <w:adjustRightInd/>
      <w:spacing w:before="40"/>
      <w:textAlignment w:val="auto"/>
    </w:pPr>
    <w:rPr>
      <w:rFonts w:ascii="Arial" w:hAnsi="Arial" w:cs="Arial"/>
      <w:i/>
      <w:iCs/>
      <w:sz w:val="18"/>
      <w:szCs w:val="18"/>
      <w:lang w:val="en-US" w:eastAsia="zh-CN"/>
    </w:rPr>
  </w:style>
  <w:style w:type="paragraph" w:customStyle="1" w:styleId="rdared">
    <w:name w:val="rda_red"/>
    <w:basedOn w:val="a2"/>
    <w:rsid w:val="00AB7CF3"/>
    <w:pPr>
      <w:overflowPunct/>
      <w:autoSpaceDE/>
      <w:autoSpaceDN/>
      <w:adjustRightInd/>
      <w:spacing w:before="40"/>
      <w:textAlignment w:val="auto"/>
    </w:pPr>
    <w:rPr>
      <w:rFonts w:ascii="Arial" w:hAnsi="Arial" w:cs="Arial"/>
      <w:color w:val="FF0000"/>
      <w:sz w:val="18"/>
      <w:szCs w:val="18"/>
      <w:lang w:val="en-US" w:eastAsia="zh-CN"/>
    </w:rPr>
  </w:style>
  <w:style w:type="paragraph" w:customStyle="1" w:styleId="rdablue">
    <w:name w:val="rda_blue"/>
    <w:basedOn w:val="a2"/>
    <w:rsid w:val="00AB7CF3"/>
    <w:pPr>
      <w:overflowPunct/>
      <w:autoSpaceDE/>
      <w:autoSpaceDN/>
      <w:adjustRightInd/>
      <w:spacing w:before="40"/>
      <w:textAlignment w:val="auto"/>
    </w:pPr>
    <w:rPr>
      <w:rFonts w:ascii="Arial" w:hAnsi="Arial" w:cs="Arial"/>
      <w:color w:val="0000FF"/>
      <w:sz w:val="18"/>
      <w:szCs w:val="18"/>
      <w:lang w:val="en-US" w:eastAsia="zh-CN"/>
    </w:rPr>
  </w:style>
  <w:style w:type="paragraph" w:customStyle="1" w:styleId="ts">
    <w:name w:val="ts"/>
    <w:basedOn w:val="a2"/>
    <w:rsid w:val="00AB7CF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hAnsi="Arial Unicode MS"/>
      <w:sz w:val="24"/>
      <w:szCs w:val="24"/>
      <w:lang w:val="en-US" w:eastAsia="zh-CN"/>
    </w:rPr>
  </w:style>
  <w:style w:type="character" w:styleId="HTML1">
    <w:name w:val="HTML Code"/>
    <w:basedOn w:val="a5"/>
    <w:uiPriority w:val="99"/>
    <w:semiHidden/>
    <w:rsid w:val="00AB7CF3"/>
    <w:rPr>
      <w:rFonts w:ascii="Arial Unicode MS" w:eastAsia="Courier New" w:hAnsi="Arial Unicode MS" w:cs="Courier New"/>
      <w:sz w:val="20"/>
      <w:szCs w:val="20"/>
    </w:rPr>
  </w:style>
  <w:style w:type="paragraph" w:customStyle="1" w:styleId="4">
    <w:name w:val="正文_编号_缩进 4 字符"/>
    <w:basedOn w:val="a2"/>
    <w:rsid w:val="00AB7CF3"/>
    <w:pPr>
      <w:widowControl w:val="0"/>
      <w:numPr>
        <w:numId w:val="9"/>
      </w:numPr>
      <w:overflowPunct/>
      <w:autoSpaceDE/>
      <w:autoSpaceDN/>
      <w:adjustRightInd/>
      <w:spacing w:before="40" w:after="40"/>
      <w:jc w:val="both"/>
      <w:textAlignment w:val="auto"/>
    </w:pPr>
    <w:rPr>
      <w:rFonts w:ascii="Verdana" w:hAnsi="Verdana"/>
      <w:kern w:val="2"/>
      <w:szCs w:val="24"/>
      <w:lang w:val="en-US" w:eastAsia="zh-CN"/>
    </w:rPr>
  </w:style>
  <w:style w:type="paragraph" w:customStyle="1" w:styleId="42">
    <w:name w:val="正文_代码_缩进 4 字符"/>
    <w:basedOn w:val="a3"/>
    <w:next w:val="a2"/>
    <w:rsid w:val="00AB7CF3"/>
    <w:pPr>
      <w:widowControl w:val="0"/>
      <w:overflowPunct/>
      <w:autoSpaceDE/>
      <w:autoSpaceDN/>
      <w:adjustRightInd/>
      <w:spacing w:before="80" w:after="0"/>
      <w:ind w:leftChars="400" w:left="400"/>
      <w:jc w:val="both"/>
      <w:textAlignment w:val="auto"/>
    </w:pPr>
    <w:rPr>
      <w:rFonts w:ascii="Courier New" w:hAnsi="Courier New" w:cs="Courier New"/>
      <w:color w:val="000000"/>
      <w:sz w:val="18"/>
      <w:szCs w:val="18"/>
      <w:lang w:val="en-US" w:eastAsia="zh-CN"/>
    </w:rPr>
  </w:style>
  <w:style w:type="paragraph" w:customStyle="1" w:styleId="60">
    <w:name w:val="正文_缩进 6 字符"/>
    <w:basedOn w:val="a3"/>
    <w:rsid w:val="00AB7CF3"/>
    <w:pPr>
      <w:widowControl w:val="0"/>
      <w:overflowPunct/>
      <w:autoSpaceDE/>
      <w:autoSpaceDN/>
      <w:adjustRightInd/>
      <w:spacing w:before="80" w:after="80"/>
      <w:ind w:leftChars="600" w:left="600"/>
      <w:jc w:val="both"/>
      <w:textAlignment w:val="auto"/>
    </w:pPr>
    <w:rPr>
      <w:rFonts w:ascii="Verdana" w:hAnsi="Verdana"/>
      <w:kern w:val="2"/>
      <w:sz w:val="21"/>
      <w:szCs w:val="24"/>
      <w:lang w:val="en-US" w:eastAsia="zh-CN"/>
    </w:rPr>
  </w:style>
  <w:style w:type="paragraph" w:customStyle="1" w:styleId="afa">
    <w:name w:val="表格_正文"/>
    <w:basedOn w:val="a2"/>
    <w:rsid w:val="00AB7CF3"/>
    <w:pPr>
      <w:widowControl w:val="0"/>
      <w:overflowPunct/>
      <w:autoSpaceDE/>
      <w:autoSpaceDN/>
      <w:adjustRightInd/>
      <w:jc w:val="both"/>
      <w:textAlignment w:val="auto"/>
    </w:pPr>
    <w:rPr>
      <w:rFonts w:ascii="Arial" w:hAnsi="Arial" w:cs="Arial"/>
      <w:kern w:val="2"/>
      <w:sz w:val="18"/>
      <w:szCs w:val="18"/>
      <w:lang w:val="en-US" w:eastAsia="zh-CN"/>
    </w:rPr>
  </w:style>
  <w:style w:type="paragraph" w:customStyle="1" w:styleId="afb">
    <w:name w:val="正文_表格_标题"/>
    <w:basedOn w:val="afa"/>
    <w:rsid w:val="00AB7CF3"/>
    <w:pPr>
      <w:spacing w:line="360" w:lineRule="auto"/>
    </w:pPr>
    <w:rPr>
      <w:b/>
      <w:sz w:val="21"/>
    </w:rPr>
  </w:style>
  <w:style w:type="character" w:styleId="afc">
    <w:name w:val="Strong"/>
    <w:basedOn w:val="a5"/>
    <w:uiPriority w:val="22"/>
    <w:qFormat/>
    <w:rsid w:val="00AB7CF3"/>
    <w:rPr>
      <w:b/>
      <w:bCs/>
    </w:rPr>
  </w:style>
  <w:style w:type="paragraph" w:styleId="afd">
    <w:name w:val="Document Map"/>
    <w:basedOn w:val="a2"/>
    <w:link w:val="afe"/>
    <w:uiPriority w:val="99"/>
    <w:semiHidden/>
    <w:rsid w:val="00AB7CF3"/>
    <w:pPr>
      <w:shd w:val="clear" w:color="auto" w:fill="000080"/>
    </w:pPr>
  </w:style>
  <w:style w:type="paragraph" w:customStyle="1" w:styleId="aff">
    <w:name w:val="正文_评价_列表"/>
    <w:basedOn w:val="a2"/>
    <w:rsid w:val="00AB7CF3"/>
    <w:pPr>
      <w:tabs>
        <w:tab w:val="num" w:pos="420"/>
      </w:tabs>
      <w:spacing w:before="60" w:after="60"/>
      <w:ind w:left="420" w:hanging="420"/>
    </w:pPr>
    <w:rPr>
      <w:rFonts w:ascii="华文中宋" w:eastAsia="华文中宋" w:hAnsi="华文中宋"/>
      <w:color w:val="0000FF"/>
      <w:szCs w:val="21"/>
      <w:lang w:eastAsia="zh-CN"/>
    </w:rPr>
  </w:style>
  <w:style w:type="paragraph" w:customStyle="1" w:styleId="aff0">
    <w:name w:val="正文_列表"/>
    <w:basedOn w:val="a3"/>
    <w:rsid w:val="00AB7CF3"/>
    <w:pPr>
      <w:tabs>
        <w:tab w:val="num" w:pos="420"/>
      </w:tabs>
      <w:spacing w:before="60" w:after="60"/>
      <w:ind w:left="420" w:hanging="420"/>
    </w:pPr>
    <w:rPr>
      <w:rFonts w:eastAsia="华文中宋"/>
      <w:sz w:val="21"/>
      <w:lang w:eastAsia="zh-CN"/>
    </w:rPr>
  </w:style>
  <w:style w:type="paragraph" w:customStyle="1" w:styleId="aff1">
    <w:name w:val="表格_拷贝结果"/>
    <w:basedOn w:val="a2"/>
    <w:rsid w:val="00AB7CF3"/>
    <w:pPr>
      <w:widowControl w:val="0"/>
      <w:overflowPunct/>
      <w:autoSpaceDE/>
      <w:autoSpaceDN/>
      <w:adjustRightInd/>
      <w:jc w:val="both"/>
      <w:textAlignment w:val="auto"/>
    </w:pPr>
    <w:rPr>
      <w:rFonts w:ascii="新宋体" w:hAnsi="新宋体"/>
      <w:color w:val="0000FF"/>
      <w:kern w:val="2"/>
      <w:sz w:val="18"/>
      <w:lang w:val="en-US" w:eastAsia="zh-CN"/>
    </w:rPr>
  </w:style>
  <w:style w:type="paragraph" w:customStyle="1" w:styleId="aff2">
    <w:name w:val="拷贝结果_正文"/>
    <w:basedOn w:val="a2"/>
    <w:link w:val="Char0"/>
    <w:rsid w:val="00AB7CF3"/>
    <w:pPr>
      <w:widowControl w:val="0"/>
      <w:overflowPunct/>
      <w:autoSpaceDE/>
      <w:autoSpaceDN/>
      <w:adjustRightInd/>
      <w:spacing w:line="200" w:lineRule="atLeast"/>
      <w:textAlignment w:val="auto"/>
    </w:pPr>
    <w:rPr>
      <w:rFonts w:ascii="新宋体" w:hAnsi="新宋体"/>
      <w:color w:val="0000FF"/>
      <w:kern w:val="2"/>
      <w:sz w:val="18"/>
      <w:lang w:val="en-US" w:eastAsia="zh-CN"/>
    </w:rPr>
  </w:style>
  <w:style w:type="paragraph" w:customStyle="1" w:styleId="aff3">
    <w:name w:val="表格_标题"/>
    <w:basedOn w:val="a2"/>
    <w:rsid w:val="00AB7CF3"/>
    <w:rPr>
      <w:rFonts w:ascii="华文中宋" w:eastAsia="华文中宋" w:hAnsi="华文中宋"/>
      <w:b/>
      <w:bCs/>
      <w:szCs w:val="21"/>
      <w:lang w:eastAsia="zh-CN"/>
    </w:rPr>
  </w:style>
  <w:style w:type="paragraph" w:customStyle="1" w:styleId="23">
    <w:name w:val="正文_评价_缩进 2 字符"/>
    <w:basedOn w:val="a2"/>
    <w:rsid w:val="00AB7CF3"/>
    <w:pPr>
      <w:spacing w:before="60" w:after="60"/>
      <w:ind w:leftChars="200" w:left="400"/>
    </w:pPr>
    <w:rPr>
      <w:rFonts w:ascii="华文中宋" w:eastAsia="华文中宋" w:hAnsi="华文中宋"/>
      <w:color w:val="0000FF"/>
      <w:szCs w:val="21"/>
      <w:lang w:eastAsia="zh-CN"/>
    </w:rPr>
  </w:style>
  <w:style w:type="character" w:customStyle="1" w:styleId="12">
    <w:name w:val="正文文本1"/>
    <w:basedOn w:val="a5"/>
    <w:rsid w:val="00AB7CF3"/>
    <w:rPr>
      <w:sz w:val="24"/>
      <w:lang w:val="en-GB" w:eastAsia="en-US"/>
    </w:rPr>
  </w:style>
  <w:style w:type="paragraph" w:customStyle="1" w:styleId="aff4">
    <w:name w:val="代码"/>
    <w:basedOn w:val="a3"/>
    <w:autoRedefine/>
    <w:rsid w:val="00AB7CF3"/>
    <w:pPr>
      <w:widowControl w:val="0"/>
      <w:overflowPunct/>
      <w:autoSpaceDE/>
      <w:autoSpaceDN/>
      <w:adjustRightInd/>
      <w:spacing w:before="80" w:after="0"/>
      <w:ind w:left="0"/>
      <w:jc w:val="both"/>
      <w:textAlignment w:val="auto"/>
    </w:pPr>
    <w:rPr>
      <w:rFonts w:ascii="Courier New" w:hAnsi="Courier New" w:cs="Courier New"/>
      <w:color w:val="0000FF"/>
      <w:sz w:val="18"/>
      <w:szCs w:val="18"/>
      <w:lang w:val="en-US" w:eastAsia="zh-CN"/>
    </w:rPr>
  </w:style>
  <w:style w:type="paragraph" w:customStyle="1" w:styleId="aff5">
    <w:name w:val="正文_评价"/>
    <w:basedOn w:val="a3"/>
    <w:rsid w:val="00AB7CF3"/>
    <w:pPr>
      <w:spacing w:before="60" w:after="60"/>
      <w:ind w:left="0"/>
    </w:pPr>
    <w:rPr>
      <w:rFonts w:ascii="华文中宋" w:eastAsia="华文中宋" w:hAnsi="华文中宋"/>
      <w:color w:val="0000FF"/>
      <w:sz w:val="21"/>
      <w:szCs w:val="21"/>
      <w:lang w:eastAsia="zh-CN"/>
    </w:rPr>
  </w:style>
  <w:style w:type="paragraph" w:customStyle="1" w:styleId="aff6">
    <w:name w:val="正文_建议"/>
    <w:basedOn w:val="af7"/>
    <w:rsid w:val="00AB7CF3"/>
    <w:pPr>
      <w:spacing w:before="80" w:after="80"/>
      <w:ind w:left="0"/>
    </w:pPr>
    <w:rPr>
      <w:rFonts w:ascii="华文中宋" w:eastAsia="华文中宋" w:hAnsi="华文中宋"/>
      <w:b/>
      <w:sz w:val="24"/>
    </w:rPr>
  </w:style>
  <w:style w:type="paragraph" w:customStyle="1" w:styleId="aff7">
    <w:name w:val="拷贝结果_正文_强调"/>
    <w:basedOn w:val="aff2"/>
    <w:link w:val="Char1"/>
    <w:rsid w:val="00AB7CF3"/>
    <w:rPr>
      <w:b/>
      <w:bCs/>
      <w:color w:val="FF0000"/>
    </w:rPr>
  </w:style>
  <w:style w:type="character" w:customStyle="1" w:styleId="xq">
    <w:name w:val="xq"/>
    <w:basedOn w:val="a5"/>
    <w:rsid w:val="008903A1"/>
  </w:style>
  <w:style w:type="paragraph" w:customStyle="1" w:styleId="2">
    <w:name w:val="标题2"/>
    <w:basedOn w:val="30"/>
    <w:next w:val="a2"/>
    <w:link w:val="2Char0"/>
    <w:qFormat/>
    <w:rsid w:val="00B71C92"/>
    <w:pPr>
      <w:numPr>
        <w:ilvl w:val="1"/>
        <w:numId w:val="2"/>
      </w:numPr>
    </w:pPr>
    <w:rPr>
      <w:rFonts w:eastAsia="微软雅黑"/>
      <w:lang w:val="en-US"/>
    </w:rPr>
  </w:style>
  <w:style w:type="paragraph" w:customStyle="1" w:styleId="3">
    <w:name w:val="标题3"/>
    <w:basedOn w:val="2"/>
    <w:next w:val="a3"/>
    <w:qFormat/>
    <w:rsid w:val="00BB5736"/>
    <w:pPr>
      <w:numPr>
        <w:ilvl w:val="2"/>
        <w:numId w:val="28"/>
      </w:numPr>
      <w:ind w:leftChars="200" w:left="1020"/>
      <w:outlineLvl w:val="3"/>
    </w:pPr>
    <w:rPr>
      <w:sz w:val="21"/>
    </w:rPr>
  </w:style>
  <w:style w:type="character" w:customStyle="1" w:styleId="2Char0">
    <w:name w:val="标题2 Char"/>
    <w:basedOn w:val="a5"/>
    <w:link w:val="2"/>
    <w:rsid w:val="00B71C92"/>
    <w:rPr>
      <w:rFonts w:ascii="Consolas" w:eastAsia="微软雅黑" w:hAnsi="Consolas"/>
      <w:b/>
      <w:sz w:val="24"/>
    </w:rPr>
  </w:style>
  <w:style w:type="paragraph" w:customStyle="1" w:styleId="1">
    <w:name w:val="标题1"/>
    <w:basedOn w:val="20"/>
    <w:next w:val="a2"/>
    <w:qFormat/>
    <w:rsid w:val="00B71C92"/>
    <w:pPr>
      <w:numPr>
        <w:ilvl w:val="0"/>
        <w:numId w:val="2"/>
      </w:numPr>
    </w:pPr>
    <w:rPr>
      <w:rFonts w:eastAsia="微软雅黑"/>
      <w:lang w:eastAsia="zh-CN"/>
    </w:rPr>
  </w:style>
  <w:style w:type="paragraph" w:styleId="aff8">
    <w:name w:val="Balloon Text"/>
    <w:basedOn w:val="a2"/>
    <w:link w:val="aff9"/>
    <w:uiPriority w:val="99"/>
    <w:semiHidden/>
    <w:unhideWhenUsed/>
    <w:rsid w:val="00B7526B"/>
    <w:rPr>
      <w:sz w:val="18"/>
      <w:szCs w:val="18"/>
    </w:rPr>
  </w:style>
  <w:style w:type="character" w:customStyle="1" w:styleId="aff9">
    <w:name w:val="批注框文本 字符"/>
    <w:basedOn w:val="a5"/>
    <w:link w:val="aff8"/>
    <w:uiPriority w:val="99"/>
    <w:semiHidden/>
    <w:rsid w:val="00B7526B"/>
    <w:rPr>
      <w:sz w:val="18"/>
      <w:szCs w:val="18"/>
      <w:lang w:val="en-GB" w:eastAsia="en-US"/>
    </w:rPr>
  </w:style>
  <w:style w:type="table" w:styleId="affa">
    <w:name w:val="Table Grid"/>
    <w:basedOn w:val="a6"/>
    <w:uiPriority w:val="59"/>
    <w:rsid w:val="00312013"/>
    <w:rPr>
      <w:rFonts w:ascii="Times" w:hAnsi="Tim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b">
    <w:name w:val="表格_标题_左对齐"/>
    <w:basedOn w:val="a2"/>
    <w:rsid w:val="00822627"/>
    <w:pPr>
      <w:widowControl w:val="0"/>
      <w:overflowPunct/>
      <w:autoSpaceDE/>
      <w:autoSpaceDN/>
      <w:adjustRightInd/>
      <w:textAlignment w:val="auto"/>
    </w:pPr>
    <w:rPr>
      <w:rFonts w:ascii="Arial" w:hAnsi="Arial" w:cs="Arial"/>
      <w:b/>
      <w:bCs/>
      <w:color w:val="336699"/>
      <w:kern w:val="2"/>
      <w:sz w:val="18"/>
      <w:szCs w:val="18"/>
      <w:lang w:val="en-US" w:eastAsia="zh-CN"/>
    </w:rPr>
  </w:style>
  <w:style w:type="paragraph" w:customStyle="1" w:styleId="affc">
    <w:name w:val="正文文字_评价"/>
    <w:basedOn w:val="a3"/>
    <w:rsid w:val="00822627"/>
    <w:pPr>
      <w:autoSpaceDE/>
      <w:autoSpaceDN/>
      <w:ind w:left="0"/>
    </w:pPr>
    <w:rPr>
      <w:rFonts w:eastAsia="华文中宋"/>
      <w:color w:val="0000FF"/>
      <w:sz w:val="21"/>
      <w:lang w:eastAsia="zh-CN"/>
    </w:rPr>
  </w:style>
  <w:style w:type="paragraph" w:customStyle="1" w:styleId="a0">
    <w:name w:val="表格_列表"/>
    <w:basedOn w:val="a2"/>
    <w:rsid w:val="00822627"/>
    <w:pPr>
      <w:numPr>
        <w:numId w:val="11"/>
      </w:numPr>
      <w:autoSpaceDE/>
      <w:autoSpaceDN/>
    </w:pPr>
  </w:style>
  <w:style w:type="paragraph" w:customStyle="1" w:styleId="affd">
    <w:name w:val="正文_编号"/>
    <w:basedOn w:val="a3"/>
    <w:rsid w:val="00822627"/>
    <w:pPr>
      <w:autoSpaceDE/>
      <w:autoSpaceDN/>
      <w:spacing w:before="40" w:after="40"/>
      <w:ind w:left="420" w:hanging="420"/>
    </w:pPr>
    <w:rPr>
      <w:rFonts w:ascii="华文中宋" w:eastAsia="华文中宋" w:hAnsi="华文中宋"/>
      <w:sz w:val="21"/>
      <w:szCs w:val="21"/>
      <w:lang w:eastAsia="zh-CN"/>
    </w:rPr>
  </w:style>
  <w:style w:type="paragraph" w:customStyle="1" w:styleId="24">
    <w:name w:val="正文_缩进 2 字符"/>
    <w:basedOn w:val="a3"/>
    <w:rsid w:val="00822627"/>
    <w:pPr>
      <w:numPr>
        <w:ilvl w:val="12"/>
      </w:numPr>
      <w:autoSpaceDE/>
      <w:autoSpaceDN/>
      <w:ind w:leftChars="200" w:left="200"/>
    </w:pPr>
    <w:rPr>
      <w:rFonts w:ascii="华文中宋" w:eastAsia="华文中宋" w:hAnsi="华文中宋"/>
      <w:sz w:val="21"/>
      <w:szCs w:val="21"/>
      <w:lang w:eastAsia="zh-CN"/>
    </w:rPr>
  </w:style>
  <w:style w:type="paragraph" w:customStyle="1" w:styleId="affe">
    <w:name w:val="正文_列表_无缩进"/>
    <w:basedOn w:val="a0"/>
    <w:rsid w:val="00822627"/>
    <w:pPr>
      <w:numPr>
        <w:numId w:val="0"/>
      </w:numPr>
      <w:tabs>
        <w:tab w:val="num" w:pos="420"/>
      </w:tabs>
      <w:ind w:left="420" w:hanging="420"/>
    </w:pPr>
    <w:rPr>
      <w:rFonts w:eastAsia="华文中宋"/>
      <w:lang w:eastAsia="zh-CN"/>
    </w:rPr>
  </w:style>
  <w:style w:type="paragraph" w:styleId="afff">
    <w:name w:val="Date"/>
    <w:basedOn w:val="a2"/>
    <w:next w:val="a2"/>
    <w:link w:val="afff0"/>
    <w:semiHidden/>
    <w:rsid w:val="00822627"/>
    <w:pPr>
      <w:autoSpaceDE/>
      <w:autoSpaceDN/>
      <w:ind w:leftChars="2500" w:left="100"/>
    </w:pPr>
    <w:rPr>
      <w:rFonts w:eastAsia="华文中宋"/>
      <w:lang w:val="en-US" w:eastAsia="zh-CN"/>
    </w:rPr>
  </w:style>
  <w:style w:type="character" w:customStyle="1" w:styleId="afff0">
    <w:name w:val="日期 字符"/>
    <w:basedOn w:val="a5"/>
    <w:link w:val="afff"/>
    <w:semiHidden/>
    <w:rsid w:val="00822627"/>
    <w:rPr>
      <w:rFonts w:eastAsia="华文中宋"/>
      <w:sz w:val="21"/>
    </w:rPr>
  </w:style>
  <w:style w:type="paragraph" w:customStyle="1" w:styleId="afff1">
    <w:name w:val="正文_表格"/>
    <w:basedOn w:val="a2"/>
    <w:rsid w:val="00822627"/>
    <w:pPr>
      <w:autoSpaceDE/>
      <w:autoSpaceDN/>
    </w:pPr>
    <w:rPr>
      <w:rFonts w:ascii="华文中宋" w:eastAsia="华文中宋" w:hAnsi="华文中宋"/>
      <w:szCs w:val="21"/>
      <w:lang w:eastAsia="zh-CN"/>
    </w:rPr>
  </w:style>
  <w:style w:type="paragraph" w:customStyle="1" w:styleId="25">
    <w:name w:val="正文文字_缩进 2 字符"/>
    <w:basedOn w:val="a3"/>
    <w:rsid w:val="00822627"/>
    <w:pPr>
      <w:autoSpaceDE/>
      <w:autoSpaceDN/>
      <w:ind w:leftChars="200" w:left="400"/>
    </w:pPr>
    <w:rPr>
      <w:rFonts w:eastAsia="华文中宋"/>
      <w:sz w:val="21"/>
      <w:lang w:eastAsia="zh-CN"/>
    </w:rPr>
  </w:style>
  <w:style w:type="paragraph" w:customStyle="1" w:styleId="afff2">
    <w:name w:val="表格_评价"/>
    <w:basedOn w:val="aff5"/>
    <w:rsid w:val="00822627"/>
    <w:pPr>
      <w:autoSpaceDE/>
      <w:autoSpaceDN/>
      <w:spacing w:before="40" w:after="40"/>
    </w:pPr>
  </w:style>
  <w:style w:type="character" w:customStyle="1" w:styleId="afe">
    <w:name w:val="文档结构图 字符"/>
    <w:basedOn w:val="a5"/>
    <w:link w:val="afd"/>
    <w:uiPriority w:val="99"/>
    <w:semiHidden/>
    <w:rsid w:val="00822627"/>
    <w:rPr>
      <w:shd w:val="clear" w:color="auto" w:fill="000080"/>
      <w:lang w:val="en-GB" w:eastAsia="en-US"/>
    </w:rPr>
  </w:style>
  <w:style w:type="character" w:customStyle="1" w:styleId="Char0">
    <w:name w:val="拷贝结果_正文 Char"/>
    <w:basedOn w:val="a5"/>
    <w:link w:val="aff2"/>
    <w:rsid w:val="00822627"/>
    <w:rPr>
      <w:rFonts w:ascii="新宋体" w:hAnsi="新宋体"/>
      <w:color w:val="0000FF"/>
      <w:kern w:val="2"/>
      <w:sz w:val="18"/>
    </w:rPr>
  </w:style>
  <w:style w:type="character" w:customStyle="1" w:styleId="Char1">
    <w:name w:val="拷贝结果_正文_强调 Char"/>
    <w:basedOn w:val="Char0"/>
    <w:link w:val="aff7"/>
    <w:rsid w:val="00822627"/>
    <w:rPr>
      <w:rFonts w:ascii="新宋体" w:hAnsi="新宋体"/>
      <w:b/>
      <w:bCs/>
      <w:color w:val="FF0000"/>
      <w:kern w:val="2"/>
      <w:sz w:val="18"/>
    </w:rPr>
  </w:style>
  <w:style w:type="paragraph" w:customStyle="1" w:styleId="a1">
    <w:name w:val="正文_建议_编号"/>
    <w:basedOn w:val="a3"/>
    <w:link w:val="Char2"/>
    <w:qFormat/>
    <w:rsid w:val="00822627"/>
    <w:pPr>
      <w:numPr>
        <w:numId w:val="12"/>
      </w:numPr>
      <w:autoSpaceDE/>
      <w:autoSpaceDN/>
      <w:spacing w:before="60" w:after="60"/>
      <w:ind w:left="397" w:hanging="397"/>
    </w:pPr>
    <w:rPr>
      <w:rFonts w:ascii="华文中宋" w:eastAsia="华文中宋" w:hAnsi="华文中宋"/>
      <w:color w:val="0000FF"/>
      <w:sz w:val="21"/>
      <w:szCs w:val="21"/>
    </w:rPr>
  </w:style>
  <w:style w:type="character" w:customStyle="1" w:styleId="Char2">
    <w:name w:val="建议_编号 Char"/>
    <w:basedOn w:val="Char"/>
    <w:link w:val="a1"/>
    <w:rsid w:val="00822627"/>
    <w:rPr>
      <w:rFonts w:ascii="华文中宋" w:eastAsia="华文中宋" w:hAnsi="华文中宋"/>
      <w:color w:val="0000FF"/>
      <w:sz w:val="21"/>
      <w:szCs w:val="21"/>
      <w:lang w:val="en-GB" w:eastAsia="en-US"/>
    </w:rPr>
  </w:style>
  <w:style w:type="paragraph" w:styleId="a">
    <w:name w:val="List Bullet"/>
    <w:basedOn w:val="a2"/>
    <w:uiPriority w:val="99"/>
    <w:unhideWhenUsed/>
    <w:rsid w:val="00822627"/>
    <w:pPr>
      <w:numPr>
        <w:numId w:val="13"/>
      </w:numPr>
      <w:autoSpaceDE/>
      <w:autoSpaceDN/>
      <w:contextualSpacing/>
    </w:pPr>
  </w:style>
  <w:style w:type="character" w:customStyle="1" w:styleId="11">
    <w:name w:val="标题 1 字符"/>
    <w:basedOn w:val="a5"/>
    <w:link w:val="10"/>
    <w:uiPriority w:val="9"/>
    <w:rsid w:val="00822627"/>
    <w:rPr>
      <w:sz w:val="60"/>
      <w:lang w:val="en-GB" w:eastAsia="en-US"/>
    </w:rPr>
  </w:style>
  <w:style w:type="paragraph" w:styleId="afff3">
    <w:name w:val="List Paragraph"/>
    <w:basedOn w:val="a2"/>
    <w:uiPriority w:val="34"/>
    <w:qFormat/>
    <w:rsid w:val="00822627"/>
    <w:pPr>
      <w:autoSpaceDE/>
      <w:autoSpaceDN/>
      <w:ind w:firstLineChars="200" w:firstLine="420"/>
    </w:pPr>
  </w:style>
  <w:style w:type="character" w:customStyle="1" w:styleId="Char10">
    <w:name w:val="正文文本 Char1"/>
    <w:aliases w:val="contents Char1,body text Char1,bt Char1,bt + Verdana Char1,Left:  5.71 cm + Verdana Char1,Left:  5.71 cm Char1"/>
    <w:basedOn w:val="a5"/>
    <w:link w:val="26"/>
    <w:rsid w:val="00822627"/>
    <w:rPr>
      <w:lang w:eastAsia="en-US"/>
    </w:rPr>
  </w:style>
  <w:style w:type="paragraph" w:customStyle="1" w:styleId="26">
    <w:name w:val="正文文本2"/>
    <w:basedOn w:val="a2"/>
    <w:link w:val="Char10"/>
    <w:rsid w:val="00822627"/>
    <w:pPr>
      <w:spacing w:before="120" w:after="120"/>
      <w:ind w:left="2835"/>
    </w:pPr>
    <w:rPr>
      <w:lang w:val="en-US"/>
    </w:rPr>
  </w:style>
  <w:style w:type="character" w:customStyle="1" w:styleId="apple-converted-space">
    <w:name w:val="apple-converted-space"/>
    <w:basedOn w:val="a5"/>
    <w:rsid w:val="00822627"/>
  </w:style>
  <w:style w:type="character" w:styleId="afff4">
    <w:name w:val="Emphasis"/>
    <w:basedOn w:val="a5"/>
    <w:uiPriority w:val="20"/>
    <w:qFormat/>
    <w:rsid w:val="00822627"/>
    <w:rPr>
      <w:i/>
      <w:iCs/>
    </w:rPr>
  </w:style>
  <w:style w:type="character" w:customStyle="1" w:styleId="ac">
    <w:name w:val="页眉 字符"/>
    <w:link w:val="ab"/>
    <w:uiPriority w:val="99"/>
    <w:semiHidden/>
    <w:rsid w:val="00822627"/>
    <w:rPr>
      <w:sz w:val="16"/>
      <w:lang w:val="en-GB" w:eastAsia="en-US"/>
    </w:rPr>
  </w:style>
  <w:style w:type="character" w:customStyle="1" w:styleId="aa">
    <w:name w:val="页脚 字符"/>
    <w:link w:val="a9"/>
    <w:rsid w:val="00822627"/>
    <w:rPr>
      <w:sz w:val="16"/>
      <w:lang w:val="en-GB" w:eastAsia="en-US"/>
    </w:rPr>
  </w:style>
  <w:style w:type="character" w:styleId="afff5">
    <w:name w:val="annotation reference"/>
    <w:uiPriority w:val="99"/>
    <w:semiHidden/>
    <w:unhideWhenUsed/>
    <w:rsid w:val="00822627"/>
    <w:rPr>
      <w:sz w:val="21"/>
      <w:szCs w:val="21"/>
    </w:rPr>
  </w:style>
  <w:style w:type="paragraph" w:styleId="afff6">
    <w:name w:val="annotation text"/>
    <w:basedOn w:val="a2"/>
    <w:link w:val="afff7"/>
    <w:uiPriority w:val="99"/>
    <w:semiHidden/>
    <w:unhideWhenUsed/>
    <w:rsid w:val="00822627"/>
    <w:rPr>
      <w:rFonts w:eastAsia="华文中宋"/>
    </w:rPr>
  </w:style>
  <w:style w:type="character" w:customStyle="1" w:styleId="afff7">
    <w:name w:val="批注文字 字符"/>
    <w:basedOn w:val="a5"/>
    <w:link w:val="afff6"/>
    <w:uiPriority w:val="99"/>
    <w:semiHidden/>
    <w:rsid w:val="00822627"/>
    <w:rPr>
      <w:rFonts w:eastAsia="华文中宋"/>
      <w:sz w:val="21"/>
      <w:lang w:val="en-GB" w:eastAsia="en-US"/>
    </w:rPr>
  </w:style>
  <w:style w:type="paragraph" w:styleId="afff8">
    <w:name w:val="annotation subject"/>
    <w:basedOn w:val="afff6"/>
    <w:next w:val="afff6"/>
    <w:link w:val="afff9"/>
    <w:uiPriority w:val="99"/>
    <w:semiHidden/>
    <w:unhideWhenUsed/>
    <w:rsid w:val="00822627"/>
    <w:rPr>
      <w:b/>
      <w:bCs/>
    </w:rPr>
  </w:style>
  <w:style w:type="character" w:customStyle="1" w:styleId="afff9">
    <w:name w:val="批注主题 字符"/>
    <w:basedOn w:val="afff7"/>
    <w:link w:val="afff8"/>
    <w:uiPriority w:val="99"/>
    <w:semiHidden/>
    <w:rsid w:val="00822627"/>
    <w:rPr>
      <w:rFonts w:eastAsia="华文中宋"/>
      <w:b/>
      <w:bCs/>
      <w:sz w:val="21"/>
      <w:lang w:val="en-GB" w:eastAsia="en-US"/>
    </w:rPr>
  </w:style>
  <w:style w:type="paragraph" w:styleId="TOC">
    <w:name w:val="TOC Heading"/>
    <w:basedOn w:val="10"/>
    <w:next w:val="a2"/>
    <w:uiPriority w:val="39"/>
    <w:unhideWhenUsed/>
    <w:qFormat/>
    <w:rsid w:val="00822627"/>
    <w:pPr>
      <w:numPr>
        <w:numId w:val="0"/>
      </w:numPr>
      <w:tabs>
        <w:tab w:val="clear" w:pos="2520"/>
      </w:tabs>
      <w:overflowPunct/>
      <w:autoSpaceDE/>
      <w:autoSpaceDN/>
      <w:adjustRightInd/>
      <w:spacing w:before="240" w:after="0" w:line="259" w:lineRule="auto"/>
      <w:ind w:right="0"/>
      <w:textAlignment w:val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zh-CN"/>
    </w:rPr>
  </w:style>
  <w:style w:type="character" w:customStyle="1" w:styleId="af0">
    <w:name w:val="标题 字符"/>
    <w:link w:val="af"/>
    <w:rsid w:val="00AD1BCB"/>
    <w:rPr>
      <w:rFonts w:ascii="Book Antiqua" w:hAnsi="Book Antiqua"/>
      <w:sz w:val="48"/>
      <w:lang w:eastAsia="en-US"/>
    </w:rPr>
  </w:style>
  <w:style w:type="character" w:customStyle="1" w:styleId="a8">
    <w:name w:val="正文文本 字符"/>
    <w:aliases w:val="contents 字符,body text 字符,bt 字符,bt + Verdana 字符,Left:  5.71 cm + Verdana 字符,Left:  5.71 cm 字符"/>
    <w:basedOn w:val="a5"/>
    <w:link w:val="a3"/>
    <w:semiHidden/>
    <w:rsid w:val="00CC169F"/>
    <w:rPr>
      <w:sz w:val="24"/>
      <w:lang w:val="en-GB" w:eastAsia="en-US"/>
    </w:rPr>
  </w:style>
  <w:style w:type="character" w:customStyle="1" w:styleId="31">
    <w:name w:val="标题 3 字符"/>
    <w:basedOn w:val="a5"/>
    <w:link w:val="30"/>
    <w:uiPriority w:val="9"/>
    <w:rsid w:val="00B80383"/>
    <w:rPr>
      <w:b/>
      <w:sz w:val="24"/>
      <w:lang w:val="en-GB"/>
    </w:rPr>
  </w:style>
  <w:style w:type="character" w:customStyle="1" w:styleId="21">
    <w:name w:val="标题 2 字符"/>
    <w:aliases w:val="HD2 字符"/>
    <w:basedOn w:val="a5"/>
    <w:link w:val="20"/>
    <w:uiPriority w:val="9"/>
    <w:rsid w:val="001B7773"/>
    <w:rPr>
      <w:b/>
      <w:sz w:val="28"/>
      <w:lang w:val="en-GB" w:eastAsia="en-US"/>
    </w:rPr>
  </w:style>
  <w:style w:type="character" w:customStyle="1" w:styleId="HTML0">
    <w:name w:val="HTML 预设格式 字符"/>
    <w:basedOn w:val="a5"/>
    <w:link w:val="HTML"/>
    <w:uiPriority w:val="99"/>
    <w:semiHidden/>
    <w:rsid w:val="00776CFA"/>
    <w:rPr>
      <w:rFonts w:ascii="Arial Unicode MS" w:eastAsia="Arial Unicode MS" w:hAnsi="Arial Unicode MS" w:cs="Arial Unicode MS"/>
      <w:sz w:val="21"/>
      <w:lang w:eastAsia="en-US"/>
    </w:rPr>
  </w:style>
  <w:style w:type="table" w:customStyle="1" w:styleId="tableformat">
    <w:name w:val="table_format"/>
    <w:basedOn w:val="a6"/>
    <w:uiPriority w:val="99"/>
    <w:rsid w:val="00C7009E"/>
    <w:rPr>
      <w:rFonts w:eastAsia="Arial" w:cstheme="minorBidi"/>
      <w:kern w:val="2"/>
      <w:sz w:val="15"/>
      <w:szCs w:val="22"/>
    </w:rPr>
    <w:tblPr>
      <w:tblStyleRowBandSize w:val="1"/>
      <w:tblBorders>
        <w:top w:val="single" w:sz="12" w:space="0" w:color="FFFFFF" w:themeColor="background1"/>
        <w:left w:val="single" w:sz="12" w:space="0" w:color="FFFFFF" w:themeColor="background1"/>
        <w:bottom w:val="single" w:sz="12" w:space="0" w:color="FFFFFF" w:themeColor="background1"/>
        <w:right w:val="single" w:sz="12" w:space="0" w:color="FFFFFF" w:themeColor="background1"/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auto"/>
    </w:tcPr>
    <w:tblStylePr w:type="firstRow">
      <w:pPr>
        <w:jc w:val="center"/>
      </w:pPr>
      <w:rPr>
        <w:rFonts w:ascii="Arial" w:hAnsi="Arial"/>
        <w:b/>
        <w:i w:val="0"/>
        <w:color w:val="FFFFFF" w:themeColor="background1"/>
        <w:sz w:val="18"/>
      </w:rPr>
      <w:tblPr/>
      <w:tcPr>
        <w:shd w:val="clear" w:color="auto" w:fill="0066CC"/>
        <w:vAlign w:val="center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CC"/>
      </w:tcPr>
    </w:tblStylePr>
  </w:style>
  <w:style w:type="character" w:customStyle="1" w:styleId="41">
    <w:name w:val="标题 4 字符"/>
    <w:aliases w:val="h4 字符,H4 字符"/>
    <w:basedOn w:val="a5"/>
    <w:link w:val="40"/>
    <w:uiPriority w:val="9"/>
    <w:rsid w:val="00C43D70"/>
    <w:rPr>
      <w:b/>
      <w:sz w:val="24"/>
      <w:lang w:val="en-GB" w:eastAsia="en-US"/>
    </w:rPr>
  </w:style>
  <w:style w:type="paragraph" w:customStyle="1" w:styleId="afffa">
    <w:name w:val="建议"/>
    <w:basedOn w:val="a3"/>
    <w:link w:val="Char3"/>
    <w:qFormat/>
    <w:rsid w:val="00270DD6"/>
    <w:pPr>
      <w:ind w:left="0"/>
    </w:pPr>
    <w:rPr>
      <w:rFonts w:ascii="华文中宋" w:eastAsia="微软雅黑" w:hAnsi="华文中宋"/>
      <w:b/>
      <w:sz w:val="21"/>
      <w:szCs w:val="21"/>
      <w:lang w:eastAsia="zh-CN"/>
    </w:rPr>
  </w:style>
  <w:style w:type="character" w:customStyle="1" w:styleId="Char3">
    <w:name w:val="建议 Char"/>
    <w:basedOn w:val="a5"/>
    <w:link w:val="afffa"/>
    <w:rsid w:val="00270DD6"/>
    <w:rPr>
      <w:rFonts w:ascii="华文中宋" w:eastAsia="微软雅黑" w:hAnsi="华文中宋"/>
      <w:b/>
      <w:sz w:val="21"/>
      <w:szCs w:val="21"/>
      <w:lang w:val="en-GB"/>
    </w:rPr>
  </w:style>
  <w:style w:type="paragraph" w:customStyle="1" w:styleId="txt">
    <w:name w:val="txt文本"/>
    <w:basedOn w:val="a2"/>
    <w:link w:val="txtChar"/>
    <w:qFormat/>
    <w:rsid w:val="00710DF7"/>
    <w:pPr>
      <w:pBdr>
        <w:top w:val="single" w:sz="4" w:space="1" w:color="auto"/>
        <w:left w:val="single" w:sz="4" w:space="0" w:color="auto"/>
        <w:bottom w:val="single" w:sz="4" w:space="1" w:color="auto"/>
        <w:right w:val="single" w:sz="4" w:space="0" w:color="auto"/>
      </w:pBdr>
      <w:shd w:val="clear" w:color="auto" w:fill="E0E0E0"/>
    </w:pPr>
    <w:rPr>
      <w:rFonts w:ascii="华文中宋" w:eastAsia="华文中宋" w:hAnsi="华文中宋"/>
      <w:noProof/>
      <w:szCs w:val="15"/>
      <w:lang w:eastAsia="zh-CN"/>
    </w:rPr>
  </w:style>
  <w:style w:type="character" w:customStyle="1" w:styleId="txtChar">
    <w:name w:val="txt文本 Char"/>
    <w:basedOn w:val="a5"/>
    <w:link w:val="txt"/>
    <w:rsid w:val="00710DF7"/>
    <w:rPr>
      <w:rFonts w:ascii="华文中宋" w:eastAsia="华文中宋" w:hAnsi="华文中宋"/>
      <w:noProof/>
      <w:sz w:val="15"/>
      <w:szCs w:val="15"/>
      <w:shd w:val="clear" w:color="auto" w:fill="E0E0E0"/>
      <w:lang w:val="en-GB"/>
    </w:rPr>
  </w:style>
  <w:style w:type="table" w:customStyle="1" w:styleId="tableformat1">
    <w:name w:val="table_format1"/>
    <w:basedOn w:val="a6"/>
    <w:uiPriority w:val="99"/>
    <w:rsid w:val="00212A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cPr>
      <w:shd w:val="clear" w:color="auto" w:fill="D9D9D9" w:themeFill="background1" w:themeFillShade="D9"/>
    </w:tcPr>
    <w:tblStylePr w:type="band1Horz">
      <w:pPr>
        <w:jc w:val="both"/>
      </w:pPr>
      <w:rPr>
        <w:color w:val="auto"/>
      </w:rPr>
    </w:tblStylePr>
  </w:style>
  <w:style w:type="table" w:customStyle="1" w:styleId="tableformat2">
    <w:name w:val="table_format2"/>
    <w:basedOn w:val="a6"/>
    <w:uiPriority w:val="99"/>
    <w:rsid w:val="009B3274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1Horz">
      <w:rPr>
        <w:sz w:val="15"/>
      </w:rPr>
      <w:tblPr/>
      <w:tcPr>
        <w:shd w:val="clear" w:color="auto" w:fill="D9D9D9" w:themeFill="background1" w:themeFillShade="D9"/>
      </w:tcPr>
    </w:tblStylePr>
  </w:style>
  <w:style w:type="table" w:customStyle="1" w:styleId="tableformat4">
    <w:name w:val="table_format4"/>
    <w:basedOn w:val="a6"/>
    <w:uiPriority w:val="99"/>
    <w:rsid w:val="003F0EF9"/>
    <w:pPr>
      <w:jc w:val="both"/>
    </w:pPr>
    <w:tblPr>
      <w:tblStyleColBandSize w:val="1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2" w:space="0" w:color="auto"/>
        <w:insideV w:val="single" w:sz="2" w:space="0" w:color="auto"/>
      </w:tblBorders>
    </w:tblPr>
    <w:trPr>
      <w:jc w:val="center"/>
    </w:trPr>
    <w:tcPr>
      <w:vAlign w:val="center"/>
    </w:tcPr>
    <w:tblStylePr w:type="band1Vert">
      <w:pPr>
        <w:jc w:val="both"/>
      </w:pPr>
      <w:tblPr/>
      <w:tcPr>
        <w:tcBorders>
          <w:top w:val="single" w:sz="18" w:space="0" w:color="auto"/>
          <w:left w:val="single" w:sz="18" w:space="0" w:color="auto"/>
          <w:bottom w:val="single" w:sz="18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 w:themeFill="background1" w:themeFillShade="D9"/>
        <w:vAlign w:val="center"/>
      </w:tcPr>
    </w:tblStylePr>
  </w:style>
  <w:style w:type="paragraph" w:customStyle="1" w:styleId="Default">
    <w:name w:val="Default"/>
    <w:rsid w:val="00AD5FCE"/>
    <w:pPr>
      <w:widowControl w:val="0"/>
      <w:autoSpaceDE w:val="0"/>
      <w:autoSpaceDN w:val="0"/>
      <w:adjustRightInd w:val="0"/>
    </w:pPr>
    <w:rPr>
      <w:rFonts w:ascii="Consolas" w:hAnsi="Consolas" w:cs="Consolas"/>
      <w:color w:val="000000"/>
      <w:sz w:val="24"/>
      <w:szCs w:val="24"/>
    </w:rPr>
  </w:style>
  <w:style w:type="paragraph" w:customStyle="1" w:styleId="notep1">
    <w:name w:val="notep1"/>
    <w:basedOn w:val="a2"/>
    <w:rsid w:val="000A4234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  <w:lang w:val="en-US" w:eastAsia="zh-CN"/>
    </w:rPr>
  </w:style>
  <w:style w:type="table" w:customStyle="1" w:styleId="tableformat5">
    <w:name w:val="table_format5"/>
    <w:basedOn w:val="a6"/>
    <w:uiPriority w:val="99"/>
    <w:rsid w:val="00BD6D34"/>
    <w:pPr>
      <w:jc w:val="center"/>
    </w:pPr>
    <w:rPr>
      <w:rFonts w:ascii="Consolas" w:eastAsia="Consolas" w:hAnsi="Consolas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</w:tblPr>
    <w:trPr>
      <w:jc w:val="center"/>
    </w:trPr>
    <w:tcPr>
      <w:vAlign w:val="center"/>
    </w:tcPr>
  </w:style>
  <w:style w:type="table" w:customStyle="1" w:styleId="tableformat6">
    <w:name w:val="table_format6"/>
    <w:basedOn w:val="a6"/>
    <w:uiPriority w:val="99"/>
    <w:rsid w:val="00BA7EBD"/>
    <w:pPr>
      <w:jc w:val="both"/>
    </w:pPr>
    <w:tblPr>
      <w:tblStyleRowBandSize w:val="1"/>
      <w:tblBorders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  <w:insideH w:val="single" w:sz="2" w:space="0" w:color="FFFFFF" w:themeColor="background1"/>
        <w:insideV w:val="single" w:sz="2" w:space="0" w:color="FFFFFF" w:themeColor="background1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808080" w:themeFill="background1" w:themeFillShade="80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paragraph" w:customStyle="1" w:styleId="afffb">
    <w:name w:val="分析异常"/>
    <w:basedOn w:val="a3"/>
    <w:link w:val="afffc"/>
    <w:qFormat/>
    <w:rsid w:val="00270DD6"/>
    <w:pPr>
      <w:ind w:left="0" w:firstLineChars="200" w:firstLine="200"/>
    </w:pPr>
    <w:rPr>
      <w:rFonts w:eastAsia="微软雅黑"/>
      <w:color w:val="C00000"/>
      <w:sz w:val="21"/>
      <w:szCs w:val="21"/>
      <w:lang w:eastAsia="zh-CN"/>
    </w:rPr>
  </w:style>
  <w:style w:type="character" w:customStyle="1" w:styleId="afffc">
    <w:name w:val="分析异常 字符"/>
    <w:basedOn w:val="a5"/>
    <w:link w:val="afffb"/>
    <w:rsid w:val="00270DD6"/>
    <w:rPr>
      <w:rFonts w:ascii="Consolas" w:eastAsia="微软雅黑" w:hAnsi="Consolas"/>
      <w:color w:val="C00000"/>
      <w:sz w:val="21"/>
      <w:szCs w:val="21"/>
      <w:lang w:val="en-GB"/>
    </w:rPr>
  </w:style>
  <w:style w:type="paragraph" w:customStyle="1" w:styleId="afffd">
    <w:name w:val="分析正常"/>
    <w:basedOn w:val="a3"/>
    <w:link w:val="afffe"/>
    <w:qFormat/>
    <w:rsid w:val="00270DD6"/>
    <w:pPr>
      <w:ind w:left="0" w:firstLineChars="200" w:firstLine="200"/>
    </w:pPr>
    <w:rPr>
      <w:rFonts w:eastAsia="微软雅黑"/>
      <w:color w:val="0000FF"/>
      <w:sz w:val="21"/>
      <w:szCs w:val="21"/>
      <w:lang w:eastAsia="zh-CN"/>
    </w:rPr>
  </w:style>
  <w:style w:type="character" w:customStyle="1" w:styleId="afffe">
    <w:name w:val="分析正常 字符"/>
    <w:basedOn w:val="a5"/>
    <w:link w:val="afffd"/>
    <w:rsid w:val="00270DD6"/>
    <w:rPr>
      <w:rFonts w:ascii="Consolas" w:eastAsia="微软雅黑" w:hAnsi="Consolas"/>
      <w:color w:val="0000FF"/>
      <w:sz w:val="21"/>
      <w:szCs w:val="21"/>
      <w:lang w:val="en-GB"/>
    </w:rPr>
  </w:style>
  <w:style w:type="character" w:styleId="affff">
    <w:name w:val="Unresolved Mention"/>
    <w:basedOn w:val="a5"/>
    <w:uiPriority w:val="99"/>
    <w:semiHidden/>
    <w:unhideWhenUsed/>
    <w:rsid w:val="00E00EF8"/>
    <w:rPr>
      <w:color w:val="605E5C"/>
      <w:shd w:val="clear" w:color="auto" w:fill="E1DFDD"/>
    </w:rPr>
  </w:style>
  <w:style w:type="paragraph" w:customStyle="1" w:styleId="affff0">
    <w:name w:val="文档控制"/>
    <w:basedOn w:val="30"/>
    <w:link w:val="affff1"/>
    <w:qFormat/>
    <w:rsid w:val="00594EFE"/>
    <w:pPr>
      <w:ind w:leftChars="1000" w:left="1500"/>
    </w:pPr>
    <w:rPr>
      <w:rFonts w:eastAsia="微软雅黑"/>
    </w:rPr>
  </w:style>
  <w:style w:type="character" w:customStyle="1" w:styleId="affff1">
    <w:name w:val="文档控制 字符"/>
    <w:basedOn w:val="31"/>
    <w:link w:val="affff0"/>
    <w:rsid w:val="00594EFE"/>
    <w:rPr>
      <w:rFonts w:ascii="Consolas" w:eastAsia="微软雅黑" w:hAnsi="Consolas"/>
      <w:b/>
      <w:sz w:val="24"/>
      <w:lang w:val="en-GB"/>
    </w:rPr>
  </w:style>
  <w:style w:type="paragraph" w:customStyle="1" w:styleId="affff2">
    <w:name w:val="文档正文"/>
    <w:basedOn w:val="a3"/>
    <w:link w:val="affff3"/>
    <w:qFormat/>
    <w:rsid w:val="005B3144"/>
    <w:pPr>
      <w:ind w:left="0" w:firstLineChars="200" w:firstLine="420"/>
    </w:pPr>
    <w:rPr>
      <w:rFonts w:eastAsia="微软雅黑"/>
      <w:sz w:val="21"/>
      <w:szCs w:val="21"/>
      <w:lang w:eastAsia="zh-CN"/>
    </w:rPr>
  </w:style>
  <w:style w:type="character" w:customStyle="1" w:styleId="affff3">
    <w:name w:val="文档正文 字符"/>
    <w:basedOn w:val="a8"/>
    <w:link w:val="affff2"/>
    <w:rsid w:val="005B3144"/>
    <w:rPr>
      <w:rFonts w:ascii="Consolas" w:eastAsia="微软雅黑" w:hAnsi="Consolas"/>
      <w:sz w:val="21"/>
      <w:szCs w:val="21"/>
      <w:lang w:val="en-GB" w:eastAsia="en-US"/>
    </w:rPr>
  </w:style>
  <w:style w:type="paragraph" w:customStyle="1" w:styleId="43">
    <w:name w:val="标题4"/>
    <w:basedOn w:val="5"/>
    <w:link w:val="44"/>
    <w:qFormat/>
    <w:rsid w:val="005732F8"/>
  </w:style>
  <w:style w:type="character" w:customStyle="1" w:styleId="44">
    <w:name w:val="标题4 字符"/>
    <w:basedOn w:val="a8"/>
    <w:link w:val="43"/>
    <w:rsid w:val="005732F8"/>
    <w:rPr>
      <w:rFonts w:ascii="Consolas" w:hAnsi="Consolas"/>
      <w:b/>
      <w:i/>
      <w:sz w:val="24"/>
      <w:lang w:val="en-GB" w:eastAsia="en-US"/>
    </w:rPr>
  </w:style>
  <w:style w:type="table" w:customStyle="1" w:styleId="tableformat8">
    <w:name w:val="table_format8"/>
    <w:basedOn w:val="a6"/>
    <w:uiPriority w:val="99"/>
    <w:rsid w:val="00AD35B5"/>
    <w:pPr>
      <w:jc w:val="both"/>
    </w:pPr>
    <w:rPr>
      <w:rFonts w:ascii="Consolas" w:eastAsia="微软雅黑" w:hAnsi="Consola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both"/>
      </w:pPr>
      <w:rPr>
        <w:rFonts w:ascii="Consolas" w:eastAsia="微软雅黑" w:hAnsi="Consolas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pct15" w:color="auto" w:fill="auto"/>
      </w:tcPr>
    </w:tblStylePr>
  </w:style>
  <w:style w:type="paragraph" w:customStyle="1" w:styleId="APS-2">
    <w:name w:val="APS-본문2"/>
    <w:basedOn w:val="a3"/>
    <w:rsid w:val="000B45A5"/>
    <w:pPr>
      <w:overflowPunct/>
      <w:autoSpaceDE/>
      <w:autoSpaceDN/>
      <w:adjustRightInd/>
      <w:spacing w:beforeLines="25" w:before="0" w:afterLines="25" w:after="0" w:line="320" w:lineRule="atLeast"/>
      <w:ind w:leftChars="750" w:left="1200"/>
      <w:textAlignment w:val="auto"/>
    </w:pPr>
    <w:rPr>
      <w:rFonts w:ascii="宋体" w:hAnsi="宋体" w:cs="宋体"/>
      <w:sz w:val="20"/>
      <w:szCs w:val="24"/>
      <w:lang w:val="en-US" w:eastAsia="zh-CN"/>
    </w:rPr>
  </w:style>
  <w:style w:type="character" w:customStyle="1" w:styleId="x29h">
    <w:name w:val="x29h"/>
    <w:basedOn w:val="a5"/>
    <w:rsid w:val="00A93E74"/>
  </w:style>
  <w:style w:type="character" w:customStyle="1" w:styleId="kmcontent">
    <w:name w:val="kmcontent"/>
    <w:basedOn w:val="a5"/>
    <w:rsid w:val="00A13CEC"/>
  </w:style>
  <w:style w:type="character" w:customStyle="1" w:styleId="sbuginternalcontent">
    <w:name w:val="sbuginternalcontent"/>
    <w:basedOn w:val="a5"/>
    <w:rsid w:val="00997AAC"/>
  </w:style>
  <w:style w:type="character" w:customStyle="1" w:styleId="pafhovertarget">
    <w:name w:val="p_afhovertarget"/>
    <w:basedOn w:val="a5"/>
    <w:rsid w:val="00500970"/>
  </w:style>
  <w:style w:type="character" w:customStyle="1" w:styleId="x2eb">
    <w:name w:val="x2eb"/>
    <w:basedOn w:val="a5"/>
    <w:rsid w:val="00F53C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7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31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40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2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5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zwright.UK-ORACLE-NT\Application%20Data\Microsoft\Templates\sdk_template_draft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16E89-7FF6-4777-B534-573B03EB7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sdk_template_draft.dot</Template>
  <TotalTime>72</TotalTime>
  <Pages>13</Pages>
  <Words>3624</Words>
  <Characters>27981</Characters>
  <Application>Microsoft Office Word</Application>
  <DocSecurity>0</DocSecurity>
  <Lines>756</Lines>
  <Paragraphs>658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题目</vt:lpstr>
      </vt:variant>
      <vt:variant>
        <vt:i4>1</vt:i4>
      </vt:variant>
    </vt:vector>
  </HeadingPairs>
  <TitlesOfParts>
    <vt:vector size="2" baseType="lpstr">
      <vt:lpstr>Guide Template</vt:lpstr>
      <vt:lpstr>Guide Template</vt:lpstr>
    </vt:vector>
  </TitlesOfParts>
  <Company>Oracle Corp</Company>
  <LinksUpToDate>false</LinksUpToDate>
  <CharactersWithSpaces>30947</CharactersWithSpaces>
  <SharedDoc>false</SharedDoc>
  <HLinks>
    <vt:vector size="498" baseType="variant">
      <vt:variant>
        <vt:i4>7733372</vt:i4>
      </vt:variant>
      <vt:variant>
        <vt:i4>468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https://support.oracle.com/epmos/faces/ui/patch/PatchDetail.jspx?parent=DOCUMENT&amp;sourceId=756671.1&amp;patchId=19282015</vt:lpwstr>
      </vt:variant>
      <vt:variant>
        <vt:lpwstr/>
      </vt:variant>
      <vt:variant>
        <vt:i4>8061042</vt:i4>
      </vt:variant>
      <vt:variant>
        <vt:i4>465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https://support.oracle.com/epmos/faces/ui/patch/PatchDetail.jspx?parent=DOCUMENT&amp;sourceId=756671.1&amp;patchId=19852361</vt:lpwstr>
      </vt:variant>
      <vt:variant>
        <vt:lpwstr/>
      </vt:variant>
      <vt:variant>
        <vt:i4>7536755</vt:i4>
      </vt:variant>
      <vt:variant>
        <vt:i4>462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https://support.oracle.com/epmos/faces/ui/patch/PatchDetail.jspx?parent=DOCUMENT&amp;sourceId=756671.1&amp;patchId=19121548</vt:lpwstr>
      </vt:variant>
      <vt:variant>
        <vt:lpwstr/>
      </vt:variant>
      <vt:variant>
        <vt:i4>7536755</vt:i4>
      </vt:variant>
      <vt:variant>
        <vt:i4>459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https://support.oracle.com/epmos/faces/ui/patch/PatchDetail.jspx?parent=DOCUMENT&amp;sourceId=756671.1&amp;patchId=19121548</vt:lpwstr>
      </vt:variant>
      <vt:variant>
        <vt:lpwstr/>
      </vt:variant>
      <vt:variant>
        <vt:i4>3866684</vt:i4>
      </vt:variant>
      <vt:variant>
        <vt:i4>456</vt:i4>
      </vt:variant>
      <vt:variant>
        <vt:i4>0</vt:i4>
      </vt:variant>
      <vt:variant>
        <vt:i4>5</vt:i4>
      </vt:variant>
      <vt:variant>
        <vt:lpwstr>https://support.oracle.com/epmos/faces/DocumentDisplay?parent=DOCUMENT&amp;sourceId=756671.1&amp;id=19121548.8</vt:lpwstr>
      </vt:variant>
      <vt:variant>
        <vt:lpwstr/>
      </vt:variant>
      <vt:variant>
        <vt:i4>7733372</vt:i4>
      </vt:variant>
      <vt:variant>
        <vt:i4>453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https://support.oracle.com/epmos/faces/ui/patch/PatchDetail.jspx?parent=DOCUMENT&amp;sourceId=756671.1&amp;patchId=19282015</vt:lpwstr>
      </vt:variant>
      <vt:variant>
        <vt:lpwstr/>
      </vt:variant>
      <vt:variant>
        <vt:i4>3735609</vt:i4>
      </vt:variant>
      <vt:variant>
        <vt:i4>450</vt:i4>
      </vt:variant>
      <vt:variant>
        <vt:i4>0</vt:i4>
      </vt:variant>
      <vt:variant>
        <vt:i4>5</vt:i4>
      </vt:variant>
      <vt:variant>
        <vt:lpwstr>https://support.oracle.com/epmos/faces/DocumentDisplay?parent=DOCUMENT&amp;sourceId=756671.1&amp;id=19282015.8</vt:lpwstr>
      </vt:variant>
      <vt:variant>
        <vt:lpwstr/>
      </vt:variant>
      <vt:variant>
        <vt:i4>7536761</vt:i4>
      </vt:variant>
      <vt:variant>
        <vt:i4>447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https://support.oracle.com/epmos/faces/ui/patch/PatchDetail.jspx?parent=DOCUMENT&amp;sourceId=756671.1&amp;patchId=19791427</vt:lpwstr>
      </vt:variant>
      <vt:variant>
        <vt:lpwstr/>
      </vt:variant>
      <vt:variant>
        <vt:i4>4063292</vt:i4>
      </vt:variant>
      <vt:variant>
        <vt:i4>444</vt:i4>
      </vt:variant>
      <vt:variant>
        <vt:i4>0</vt:i4>
      </vt:variant>
      <vt:variant>
        <vt:i4>5</vt:i4>
      </vt:variant>
      <vt:variant>
        <vt:lpwstr>https://support.oracle.com/epmos/faces/DocumentDisplay?parent=DOCUMENT&amp;sourceId=756671.1&amp;id=19791427.8</vt:lpwstr>
      </vt:variant>
      <vt:variant>
        <vt:lpwstr/>
      </vt:variant>
      <vt:variant>
        <vt:i4>8061042</vt:i4>
      </vt:variant>
      <vt:variant>
        <vt:i4>441</vt:i4>
      </vt:variant>
      <vt:variant>
        <vt:i4>0</vt:i4>
      </vt:variant>
      <vt:variant>
        <vt:i4>5</vt:i4>
      </vt:variant>
      <vt:variant>
        <vt:lpwstr>https://support.oracle.com/epmos/faces/ui/patch/PatchDetail.jspx?parent=DOCUMENT&amp;sourceId=756671.1&amp;patchId=19852361</vt:lpwstr>
      </vt:variant>
      <vt:variant>
        <vt:lpwstr/>
      </vt:variant>
      <vt:variant>
        <vt:i4>3342388</vt:i4>
      </vt:variant>
      <vt:variant>
        <vt:i4>438</vt:i4>
      </vt:variant>
      <vt:variant>
        <vt:i4>0</vt:i4>
      </vt:variant>
      <vt:variant>
        <vt:i4>5</vt:i4>
      </vt:variant>
      <vt:variant>
        <vt:lpwstr>https://support.oracle.com/epmos/faces/DocumentDisplay?parent=DOCUMENT&amp;sourceId=756671.1&amp;id=19852361.8</vt:lpwstr>
      </vt:variant>
      <vt:variant>
        <vt:lpwstr/>
      </vt:variant>
      <vt:variant>
        <vt:i4>1245234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_Toc436301054</vt:lpwstr>
      </vt:variant>
      <vt:variant>
        <vt:i4>1245234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_Toc436301053</vt:lpwstr>
      </vt:variant>
      <vt:variant>
        <vt:i4>1245234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_Toc436301052</vt:lpwstr>
      </vt:variant>
      <vt:variant>
        <vt:i4>1245234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_Toc436301051</vt:lpwstr>
      </vt:variant>
      <vt:variant>
        <vt:i4>1245234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_Toc436301050</vt:lpwstr>
      </vt:variant>
      <vt:variant>
        <vt:i4>1179698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_Toc436301049</vt:lpwstr>
      </vt:variant>
      <vt:variant>
        <vt:i4>1179698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_Toc436301048</vt:lpwstr>
      </vt:variant>
      <vt:variant>
        <vt:i4>1179698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_Toc436301047</vt:lpwstr>
      </vt:variant>
      <vt:variant>
        <vt:i4>1179698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_Toc436301046</vt:lpwstr>
      </vt:variant>
      <vt:variant>
        <vt:i4>1179698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_Toc436301045</vt:lpwstr>
      </vt:variant>
      <vt:variant>
        <vt:i4>1179698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_Toc436301044</vt:lpwstr>
      </vt:variant>
      <vt:variant>
        <vt:i4>1179698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_Toc436301043</vt:lpwstr>
      </vt:variant>
      <vt:variant>
        <vt:i4>1179698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_Toc436301042</vt:lpwstr>
      </vt:variant>
      <vt:variant>
        <vt:i4>1179698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_Toc436301041</vt:lpwstr>
      </vt:variant>
      <vt:variant>
        <vt:i4>1179698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_Toc436301040</vt:lpwstr>
      </vt:variant>
      <vt:variant>
        <vt:i4>1376306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_Toc436301039</vt:lpwstr>
      </vt:variant>
      <vt:variant>
        <vt:i4>1376306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_Toc436301038</vt:lpwstr>
      </vt:variant>
      <vt:variant>
        <vt:i4>1376306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_Toc436301037</vt:lpwstr>
      </vt:variant>
      <vt:variant>
        <vt:i4>1376306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_Toc436301036</vt:lpwstr>
      </vt:variant>
      <vt:variant>
        <vt:i4>1376306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_Toc436301035</vt:lpwstr>
      </vt:variant>
      <vt:variant>
        <vt:i4>1376306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_Toc436301034</vt:lpwstr>
      </vt:variant>
      <vt:variant>
        <vt:i4>1376306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_Toc436301033</vt:lpwstr>
      </vt:variant>
      <vt:variant>
        <vt:i4>1376306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_Toc436301032</vt:lpwstr>
      </vt:variant>
      <vt:variant>
        <vt:i4>1376306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_Toc436301031</vt:lpwstr>
      </vt:variant>
      <vt:variant>
        <vt:i4>1376306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_Toc436301030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_Toc436301029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_Toc436301028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_Toc436301027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_Toc436301026</vt:lpwstr>
      </vt:variant>
      <vt:variant>
        <vt:i4>1310770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_Toc436301025</vt:lpwstr>
      </vt:variant>
      <vt:variant>
        <vt:i4>1310770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_Toc436301024</vt:lpwstr>
      </vt:variant>
      <vt:variant>
        <vt:i4>1310770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_Toc436301023</vt:lpwstr>
      </vt:variant>
      <vt:variant>
        <vt:i4>1310770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_Toc436301022</vt:lpwstr>
      </vt:variant>
      <vt:variant>
        <vt:i4>1310770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_Toc436301021</vt:lpwstr>
      </vt:variant>
      <vt:variant>
        <vt:i4>1310770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_Toc436301020</vt:lpwstr>
      </vt:variant>
      <vt:variant>
        <vt:i4>1507378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_Toc436301019</vt:lpwstr>
      </vt:variant>
      <vt:variant>
        <vt:i4>1507378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_Toc436301018</vt:lpwstr>
      </vt:variant>
      <vt:variant>
        <vt:i4>1507378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_Toc436301017</vt:lpwstr>
      </vt:variant>
      <vt:variant>
        <vt:i4>1507378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_Toc436301016</vt:lpwstr>
      </vt:variant>
      <vt:variant>
        <vt:i4>1507378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_Toc436301015</vt:lpwstr>
      </vt:variant>
      <vt:variant>
        <vt:i4>1507378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_Toc436301014</vt:lpwstr>
      </vt:variant>
      <vt:variant>
        <vt:i4>1507378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_Toc436301013</vt:lpwstr>
      </vt:variant>
      <vt:variant>
        <vt:i4>1507378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_Toc436301012</vt:lpwstr>
      </vt:variant>
      <vt:variant>
        <vt:i4>1507378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_Toc436301011</vt:lpwstr>
      </vt:variant>
      <vt:variant>
        <vt:i4>1507378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_Toc436301010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_Toc436301009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_Toc436301008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_Toc436301007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_Toc436301006</vt:lpwstr>
      </vt:variant>
      <vt:variant>
        <vt:i4>1441842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_Toc436301005</vt:lpwstr>
      </vt:variant>
      <vt:variant>
        <vt:i4>1441842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_Toc436301004</vt:lpwstr>
      </vt:variant>
      <vt:variant>
        <vt:i4>1441842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_Toc436301003</vt:lpwstr>
      </vt:variant>
      <vt:variant>
        <vt:i4>1441842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_Toc436301002</vt:lpwstr>
      </vt:variant>
      <vt:variant>
        <vt:i4>1441842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_Toc436301001</vt:lpwstr>
      </vt:variant>
      <vt:variant>
        <vt:i4>1441842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_Toc436301000</vt:lpwstr>
      </vt:variant>
      <vt:variant>
        <vt:i4>1966139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_Toc436300999</vt:lpwstr>
      </vt:variant>
      <vt:variant>
        <vt:i4>1966139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_Toc436300998</vt:lpwstr>
      </vt:variant>
      <vt:variant>
        <vt:i4>1966139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_Toc436300997</vt:lpwstr>
      </vt:variant>
      <vt:variant>
        <vt:i4>1966139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_Toc436300996</vt:lpwstr>
      </vt:variant>
      <vt:variant>
        <vt:i4>1966139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_Toc436300995</vt:lpwstr>
      </vt:variant>
      <vt:variant>
        <vt:i4>1966139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_Toc436300994</vt:lpwstr>
      </vt:variant>
      <vt:variant>
        <vt:i4>1966139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_Toc436300993</vt:lpwstr>
      </vt:variant>
      <vt:variant>
        <vt:i4>1966139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_Toc436300992</vt:lpwstr>
      </vt:variant>
      <vt:variant>
        <vt:i4>1966139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_Toc436300991</vt:lpwstr>
      </vt:variant>
      <vt:variant>
        <vt:i4>1966139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_Toc436300990</vt:lpwstr>
      </vt:variant>
      <vt:variant>
        <vt:i4>2031675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_Toc436300989</vt:lpwstr>
      </vt:variant>
      <vt:variant>
        <vt:i4>2031675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_Toc436300988</vt:lpwstr>
      </vt:variant>
      <vt:variant>
        <vt:i4>2031675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_Toc436300987</vt:lpwstr>
      </vt:variant>
      <vt:variant>
        <vt:i4>2031675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_Toc436300986</vt:lpwstr>
      </vt:variant>
      <vt:variant>
        <vt:i4>2031675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_Toc436300985</vt:lpwstr>
      </vt:variant>
      <vt:variant>
        <vt:i4>2031675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_Toc436300984</vt:lpwstr>
      </vt:variant>
      <vt:variant>
        <vt:i4>2031675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_Toc436300983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Template</dc:title>
  <dc:creator>Xiaogang Zhang</dc:creator>
  <cp:keywords>GOLD</cp:keywords>
  <cp:lastModifiedBy>zhihui tian</cp:lastModifiedBy>
  <cp:revision>24</cp:revision>
  <cp:lastPrinted>2008-09-16T03:11:00Z</cp:lastPrinted>
  <dcterms:created xsi:type="dcterms:W3CDTF">2025-10-16T09:06:00Z</dcterms:created>
  <dcterms:modified xsi:type="dcterms:W3CDTF">2026-03-25T10:33:00Z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1,2,3,4,5,6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7,8,9,a,b,c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2025-05-22T07:42:50Z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b956b7ab-7263-4da9-9a75-59409b9de49c</vt:lpwstr>
  </property>
  <property fmtid="{D5CDD505-2E9C-101B-9397-08002B2CF9AE}" pid="14" name="MSIP_Label_56665055-977f-4acd-9884-1bec8e5ad200_ContentBits">
    <vt:lpwstr>3</vt:lpwstr>
  </property>
</Properties>
</file>